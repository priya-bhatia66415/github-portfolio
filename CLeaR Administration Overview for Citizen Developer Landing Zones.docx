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BF00" w14:textId="16409876" w:rsidR="00342D3D" w:rsidRPr="000D23AF" w:rsidRDefault="00B2275B" w:rsidP="00816A5A">
      <w:pPr>
        <w:pStyle w:val="DeedHeading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7A5B81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eaR Administration </w:t>
      </w:r>
      <w:r w:rsidR="006A6A65">
        <w:rPr>
          <w:rFonts w:ascii="Arial" w:hAnsi="Arial" w:cs="Arial"/>
        </w:rPr>
        <w:t>Overview</w:t>
      </w:r>
      <w:r w:rsidR="00F35BBC">
        <w:rPr>
          <w:rFonts w:ascii="Arial" w:hAnsi="Arial" w:cs="Arial"/>
        </w:rPr>
        <w:t xml:space="preserve"> </w:t>
      </w:r>
      <w:r w:rsidR="006A6A65">
        <w:rPr>
          <w:rFonts w:ascii="Arial" w:hAnsi="Arial" w:cs="Arial"/>
        </w:rPr>
        <w:t>for</w:t>
      </w:r>
      <w:r w:rsidR="00F35BBC">
        <w:rPr>
          <w:rFonts w:ascii="Arial" w:hAnsi="Arial" w:cs="Arial"/>
        </w:rPr>
        <w:t xml:space="preserve"> </w:t>
      </w:r>
      <w:r w:rsidR="003F29BB">
        <w:rPr>
          <w:rFonts w:ascii="Arial" w:hAnsi="Arial" w:cs="Arial"/>
        </w:rPr>
        <w:t>Citizen Developer Landing Zones</w:t>
      </w:r>
    </w:p>
    <w:p w14:paraId="675245D4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</w:p>
    <w:p w14:paraId="5A4DC642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</w:p>
    <w:p w14:paraId="74BBAF8F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  <w:bookmarkStart w:id="0" w:name="txtParty"/>
      <w:bookmarkEnd w:id="0"/>
    </w:p>
    <w:p w14:paraId="5F4AFC21" w14:textId="12422E1F" w:rsidR="00342D3D" w:rsidRPr="0085426F" w:rsidRDefault="00301679" w:rsidP="00A05B33">
      <w:pPr>
        <w:spacing w:before="240" w:line="260" w:lineRule="atLeast"/>
        <w:jc w:val="both"/>
        <w:rPr>
          <w:rFonts w:cs="Arial"/>
          <w:b/>
          <w:sz w:val="24"/>
        </w:rPr>
      </w:pPr>
      <w:bookmarkStart w:id="1" w:name="txtDraft"/>
      <w:bookmarkEnd w:id="1"/>
      <w:r>
        <w:rPr>
          <w:rFonts w:cs="Arial"/>
          <w:b/>
          <w:sz w:val="24"/>
        </w:rPr>
        <w:t xml:space="preserve">Document Status: </w:t>
      </w:r>
      <w:r w:rsidR="00880D15">
        <w:rPr>
          <w:rFonts w:cs="Arial"/>
          <w:bCs/>
          <w:sz w:val="24"/>
        </w:rPr>
        <w:t>First</w:t>
      </w:r>
      <w:r w:rsidR="001379A7">
        <w:rPr>
          <w:rFonts w:cs="Arial"/>
          <w:b/>
          <w:sz w:val="24"/>
        </w:rPr>
        <w:t xml:space="preserve"> </w:t>
      </w:r>
      <w:r w:rsidR="006918A6">
        <w:rPr>
          <w:rFonts w:cs="Arial"/>
          <w:bCs/>
          <w:sz w:val="24"/>
        </w:rPr>
        <w:t>Final</w:t>
      </w:r>
      <w:r w:rsidR="0058337F" w:rsidRPr="00B40897">
        <w:rPr>
          <w:rFonts w:cs="Arial"/>
          <w:bCs/>
          <w:sz w:val="24"/>
        </w:rPr>
        <w:t xml:space="preserve"> Draf</w:t>
      </w:r>
      <w:r w:rsidR="008E4539">
        <w:rPr>
          <w:rFonts w:cs="Arial"/>
          <w:bCs/>
          <w:sz w:val="24"/>
        </w:rPr>
        <w:t>t</w:t>
      </w:r>
    </w:p>
    <w:p w14:paraId="5AB76F81" w14:textId="07198515" w:rsidR="00342D3D" w:rsidRDefault="00301679" w:rsidP="00A05B33">
      <w:pPr>
        <w:spacing w:before="240" w:line="260" w:lineRule="atLeast"/>
        <w:jc w:val="both"/>
        <w:rPr>
          <w:rFonts w:cs="Arial"/>
          <w:bCs/>
          <w:sz w:val="24"/>
        </w:rPr>
      </w:pPr>
      <w:bookmarkStart w:id="2" w:name="txtDate"/>
      <w:bookmarkEnd w:id="2"/>
      <w:r>
        <w:rPr>
          <w:rFonts w:cs="Arial"/>
          <w:b/>
          <w:sz w:val="24"/>
        </w:rPr>
        <w:t>Created On</w:t>
      </w:r>
      <w:r w:rsidR="00B40897">
        <w:rPr>
          <w:rFonts w:cs="Arial"/>
          <w:b/>
          <w:sz w:val="24"/>
        </w:rPr>
        <w:t>:</w:t>
      </w:r>
      <w:r w:rsidR="00074F55">
        <w:rPr>
          <w:rFonts w:cs="Arial"/>
          <w:b/>
          <w:sz w:val="24"/>
        </w:rPr>
        <w:t xml:space="preserve"> </w:t>
      </w:r>
      <w:r w:rsidR="00416906">
        <w:rPr>
          <w:rFonts w:cs="Arial"/>
          <w:bCs/>
          <w:sz w:val="24"/>
        </w:rPr>
        <w:t>December 0</w:t>
      </w:r>
      <w:r w:rsidR="00812542">
        <w:rPr>
          <w:rFonts w:cs="Arial"/>
          <w:bCs/>
          <w:sz w:val="24"/>
        </w:rPr>
        <w:t>9</w:t>
      </w:r>
      <w:r w:rsidR="00F41A4A" w:rsidRPr="00135EC7">
        <w:rPr>
          <w:rFonts w:cs="Arial"/>
          <w:bCs/>
          <w:sz w:val="24"/>
        </w:rPr>
        <w:t>, 202</w:t>
      </w:r>
      <w:r w:rsidR="0084600A">
        <w:rPr>
          <w:rFonts w:cs="Arial"/>
          <w:bCs/>
          <w:sz w:val="24"/>
        </w:rPr>
        <w:t>5</w:t>
      </w:r>
    </w:p>
    <w:p w14:paraId="4A3D88D2" w14:textId="6280783D" w:rsidR="00543BD3" w:rsidRPr="00543BD3" w:rsidRDefault="00301679" w:rsidP="00A05B33">
      <w:pPr>
        <w:spacing w:before="240" w:line="260" w:lineRule="atLeast"/>
        <w:jc w:val="both"/>
        <w:rPr>
          <w:rFonts w:cs="Arial"/>
          <w:bCs/>
          <w:sz w:val="24"/>
        </w:rPr>
      </w:pPr>
      <w:r w:rsidRPr="00D81744">
        <w:rPr>
          <w:rFonts w:cs="Arial"/>
          <w:b/>
          <w:sz w:val="24"/>
        </w:rPr>
        <w:t>Last Updated:</w:t>
      </w:r>
      <w:r w:rsidR="00DA6571">
        <w:rPr>
          <w:rFonts w:cs="Arial"/>
          <w:bCs/>
          <w:sz w:val="24"/>
        </w:rPr>
        <w:t xml:space="preserve"> </w:t>
      </w:r>
      <w:r w:rsidR="00416906">
        <w:rPr>
          <w:rFonts w:cs="Arial"/>
          <w:bCs/>
          <w:sz w:val="24"/>
        </w:rPr>
        <w:t xml:space="preserve">December </w:t>
      </w:r>
      <w:r w:rsidR="00E20DA9">
        <w:rPr>
          <w:rFonts w:cs="Arial"/>
          <w:bCs/>
          <w:sz w:val="24"/>
        </w:rPr>
        <w:t>10</w:t>
      </w:r>
      <w:r w:rsidR="00867B96" w:rsidRPr="00867B96">
        <w:rPr>
          <w:rFonts w:cs="Arial"/>
          <w:bCs/>
          <w:sz w:val="24"/>
        </w:rPr>
        <w:t>, 2025</w:t>
      </w:r>
    </w:p>
    <w:p w14:paraId="35B6BBC7" w14:textId="732158A7" w:rsidR="00966353" w:rsidRPr="00B40897" w:rsidRDefault="00301679" w:rsidP="00A05B33">
      <w:pPr>
        <w:spacing w:before="240" w:line="260" w:lineRule="atLeast"/>
        <w:jc w:val="both"/>
        <w:rPr>
          <w:rFonts w:cs="Arial"/>
          <w:bCs/>
          <w:sz w:val="24"/>
        </w:rPr>
      </w:pPr>
      <w:r>
        <w:rPr>
          <w:rFonts w:cs="Arial"/>
          <w:b/>
          <w:sz w:val="24"/>
        </w:rPr>
        <w:t xml:space="preserve">Contact: </w:t>
      </w:r>
      <w:r w:rsidR="001B29FC">
        <w:rPr>
          <w:rFonts w:cs="Arial"/>
          <w:bCs/>
          <w:sz w:val="24"/>
        </w:rPr>
        <w:t>ITG Technical Writers</w:t>
      </w:r>
      <w:r w:rsidR="00586A0F">
        <w:rPr>
          <w:rFonts w:cs="Arial"/>
          <w:bCs/>
          <w:sz w:val="24"/>
        </w:rPr>
        <w:t xml:space="preserve">, </w:t>
      </w:r>
      <w:r w:rsidR="00812542">
        <w:rPr>
          <w:rFonts w:cs="Arial"/>
          <w:bCs/>
          <w:sz w:val="24"/>
        </w:rPr>
        <w:t>Data + Insight</w:t>
      </w:r>
      <w:r w:rsidR="00DC6312">
        <w:rPr>
          <w:rFonts w:cs="Arial"/>
          <w:bCs/>
          <w:sz w:val="24"/>
        </w:rPr>
        <w:t>s</w:t>
      </w:r>
      <w:r w:rsidR="00812542">
        <w:rPr>
          <w:rFonts w:cs="Arial"/>
          <w:bCs/>
          <w:sz w:val="24"/>
        </w:rPr>
        <w:t xml:space="preserve"> Team</w:t>
      </w:r>
      <w:r w:rsidR="00392F38">
        <w:rPr>
          <w:rFonts w:cs="Arial"/>
          <w:bCs/>
          <w:sz w:val="24"/>
        </w:rPr>
        <w:t xml:space="preserve">, </w:t>
      </w:r>
      <w:r w:rsidR="00586A0F">
        <w:rPr>
          <w:rFonts w:cs="Arial"/>
          <w:bCs/>
          <w:sz w:val="24"/>
        </w:rPr>
        <w:t>Sergio Pasapera</w:t>
      </w:r>
    </w:p>
    <w:p w14:paraId="3E4E92D1" w14:textId="77777777" w:rsidR="00342D3D" w:rsidRPr="003261B0" w:rsidRDefault="00342D3D" w:rsidP="00A05B33">
      <w:pPr>
        <w:spacing w:before="240" w:line="260" w:lineRule="atLeast"/>
        <w:jc w:val="both"/>
        <w:rPr>
          <w:rFonts w:cs="Arial"/>
        </w:rPr>
      </w:pPr>
    </w:p>
    <w:p w14:paraId="67632760" w14:textId="77777777" w:rsidR="00342D3D" w:rsidRPr="003261B0" w:rsidRDefault="00342D3D" w:rsidP="00A05B33">
      <w:pPr>
        <w:spacing w:before="240" w:line="260" w:lineRule="atLeast"/>
        <w:jc w:val="both"/>
        <w:rPr>
          <w:rFonts w:cs="Arial"/>
        </w:rPr>
        <w:sectPr w:rsidR="00342D3D" w:rsidRPr="003261B0" w:rsidSect="0060356C">
          <w:footerReference w:type="default" r:id="rId11"/>
          <w:headerReference w:type="first" r:id="rId12"/>
          <w:pgSz w:w="11907" w:h="16840" w:code="9"/>
          <w:pgMar w:top="5216" w:right="1021" w:bottom="851" w:left="2835" w:header="851" w:footer="567" w:gutter="0"/>
          <w:cols w:space="708"/>
          <w:titlePg/>
          <w:docGrid w:linePitch="360"/>
        </w:sectPr>
      </w:pPr>
    </w:p>
    <w:bookmarkStart w:id="3" w:name="Term_Summary" w:displacedByCustomXml="next"/>
    <w:bookmarkEnd w:id="3" w:displacedByCustomXml="next"/>
    <w:sdt>
      <w:sdtPr>
        <w:rPr>
          <w:rFonts w:ascii="Arial" w:eastAsia="Times New Roman" w:hAnsi="Arial" w:cs="Times New Roman"/>
          <w:color w:val="auto"/>
          <w:sz w:val="20"/>
          <w:szCs w:val="20"/>
          <w:lang w:val="en-AU"/>
        </w:rPr>
        <w:id w:val="-465591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EA8AB4" w14:textId="77777777" w:rsidR="00431720" w:rsidRDefault="00301679" w:rsidP="00A05B33">
          <w:pPr>
            <w:pStyle w:val="TOCHeading"/>
            <w:jc w:val="both"/>
          </w:pPr>
          <w:r>
            <w:t>Contents</w:t>
          </w:r>
        </w:p>
        <w:p w14:paraId="4D6E600F" w14:textId="1CD9764D" w:rsidR="00D9231F" w:rsidRDefault="00301679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7754" w:history="1">
            <w:r w:rsidR="00D9231F" w:rsidRPr="005E6F74">
              <w:rPr>
                <w:rStyle w:val="Hyperlink"/>
                <w:rFonts w:cs="Arial"/>
                <w:noProof/>
              </w:rPr>
              <w:t>1</w:t>
            </w:r>
            <w:r w:rsidR="00D9231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D9231F" w:rsidRPr="005E6F74">
              <w:rPr>
                <w:rStyle w:val="Hyperlink"/>
                <w:rFonts w:cs="Arial"/>
                <w:noProof/>
              </w:rPr>
              <w:t>Overview</w:t>
            </w:r>
            <w:r w:rsidR="00D9231F">
              <w:rPr>
                <w:noProof/>
                <w:webHidden/>
              </w:rPr>
              <w:tab/>
            </w:r>
            <w:r w:rsidR="00D9231F">
              <w:rPr>
                <w:noProof/>
                <w:webHidden/>
              </w:rPr>
              <w:fldChar w:fldCharType="begin"/>
            </w:r>
            <w:r w:rsidR="00D9231F">
              <w:rPr>
                <w:noProof/>
                <w:webHidden/>
              </w:rPr>
              <w:instrText xml:space="preserve"> PAGEREF _Toc216277754 \h </w:instrText>
            </w:r>
            <w:r w:rsidR="00D9231F">
              <w:rPr>
                <w:noProof/>
                <w:webHidden/>
              </w:rPr>
            </w:r>
            <w:r w:rsidR="00D9231F">
              <w:rPr>
                <w:noProof/>
                <w:webHidden/>
              </w:rPr>
              <w:fldChar w:fldCharType="separate"/>
            </w:r>
            <w:r w:rsidR="00D9231F">
              <w:rPr>
                <w:noProof/>
                <w:webHidden/>
              </w:rPr>
              <w:t>2</w:t>
            </w:r>
            <w:r w:rsidR="00D9231F">
              <w:rPr>
                <w:noProof/>
                <w:webHidden/>
              </w:rPr>
              <w:fldChar w:fldCharType="end"/>
            </w:r>
          </w:hyperlink>
        </w:p>
        <w:p w14:paraId="1E680F8B" w14:textId="4C737E4F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55" w:history="1">
            <w:r w:rsidRPr="005E6F74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9291726" w14:textId="68A88C6B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56" w:history="1">
            <w:r w:rsidRPr="005E6F74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869C380" w14:textId="4E9EF562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57" w:history="1">
            <w:r w:rsidRPr="005E6F74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Audience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C7DF644" w14:textId="6B2C8255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58" w:history="1">
            <w:r w:rsidRPr="005E6F74">
              <w:rPr>
                <w:rStyle w:val="Hyperlink"/>
                <w:rFonts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rFonts w:cs="Arial"/>
                <w:noProof/>
              </w:rPr>
              <w:t>Governance Roles and Responsibilities (CLeaR Functions)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76B4" w14:textId="4378286A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59" w:history="1">
            <w:r w:rsidRPr="005E6F74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Eligibility &amp; Training Validation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79FB5BA" w14:textId="415FE456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0" w:history="1">
            <w:r w:rsidRPr="005E6F74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Agreement Administration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50B6E58" w14:textId="02FE4E52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1" w:history="1">
            <w:r w:rsidRPr="005E6F74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Access Approval &amp; Governance Enforcement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29514A4" w14:textId="7267BB7B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2" w:history="1">
            <w:r w:rsidRPr="005E6F74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Oversight &amp; Monitoring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4595EC" w14:textId="0B4C77C9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3" w:history="1">
            <w:r w:rsidRPr="005E6F74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Annual Recertification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4953703" w14:textId="74144C65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4" w:history="1">
            <w:r w:rsidRPr="005E6F74">
              <w:rPr>
                <w:rStyle w:val="Hyperlink"/>
              </w:rPr>
              <w:t>2.6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Access Revocation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6C2203" w14:textId="75FAC373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5" w:history="1">
            <w:r w:rsidRPr="005E6F7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noProof/>
              </w:rPr>
              <w:t xml:space="preserve">Citizen </w:t>
            </w:r>
            <w:r w:rsidRPr="005E6F74">
              <w:rPr>
                <w:rStyle w:val="Hyperlink"/>
                <w:rFonts w:cs="Arial"/>
                <w:noProof/>
              </w:rPr>
              <w:t>Developer</w:t>
            </w:r>
            <w:r w:rsidRPr="005E6F74">
              <w:rPr>
                <w:rStyle w:val="Hyperlink"/>
                <w:noProof/>
              </w:rPr>
              <w:t xml:space="preserve"> Workflow: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C893" w14:textId="31402AB9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6" w:history="1">
            <w:r w:rsidRPr="005E6F74">
              <w:rPr>
                <w:rStyle w:val="Hyperlink"/>
                <w:rFonts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rFonts w:cs="Arial"/>
                <w:noProof/>
              </w:rPr>
              <w:t>Controls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7010" w14:textId="5F659A81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7" w:history="1">
            <w:r w:rsidRPr="005E6F74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Governance Controls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D00CA5" w14:textId="0D74BBEF" w:rsidR="00D9231F" w:rsidRDefault="00D9231F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8" w:history="1">
            <w:r w:rsidRPr="005E6F74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</w:rPr>
              <w:t>RACI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_Toc216277768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821972" w14:textId="757026D6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69" w:history="1">
            <w:r w:rsidRPr="005E6F7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rFonts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D580" w14:textId="0593FFB4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70" w:history="1">
            <w:r w:rsidRPr="005E6F74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rFonts w:cs="Arial"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53FC" w14:textId="40FD702D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71" w:history="1">
            <w:r w:rsidRPr="005E6F74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rFonts w:cs="Arial"/>
                <w:noProof/>
              </w:rPr>
              <w:t>Document</w:t>
            </w:r>
            <w:r w:rsidRPr="005E6F74">
              <w:rPr>
                <w:rStyle w:val="Hyperlink"/>
                <w:noProof/>
              </w:rPr>
              <w:t xml:space="preserve">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C523" w14:textId="0A9AA031" w:rsidR="00D9231F" w:rsidRDefault="00D9231F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277772" w:history="1">
            <w:r w:rsidRPr="005E6F74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5E6F74">
              <w:rPr>
                <w:rStyle w:val="Hyperlink"/>
                <w:noProof/>
              </w:rPr>
              <w:t>Document Control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783C" w14:textId="16829A59" w:rsidR="001D4EA9" w:rsidRDefault="00301679">
          <w:pPr>
            <w:spacing w:line="240" w:lineRule="auto"/>
            <w:rPr>
              <w:rFonts w:cs="Arial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4" w:name="txtDictionary" w:displacedByCustomXml="prev"/>
    <w:bookmarkStart w:id="5" w:name="_Toc467503553" w:displacedByCustomXml="prev"/>
    <w:p w14:paraId="0013D17C" w14:textId="1B403AAF" w:rsidR="00D60F81" w:rsidRDefault="00301679">
      <w:pPr>
        <w:spacing w:line="240" w:lineRule="auto"/>
        <w:rPr>
          <w:rFonts w:cs="Arial"/>
          <w:b/>
          <w:color w:val="0047BB"/>
          <w:kern w:val="28"/>
          <w:sz w:val="28"/>
          <w:szCs w:val="28"/>
        </w:rPr>
      </w:pPr>
      <w:r>
        <w:rPr>
          <w:rFonts w:cs="Arial"/>
          <w:b/>
          <w:color w:val="0047BB"/>
          <w:kern w:val="28"/>
          <w:sz w:val="28"/>
          <w:szCs w:val="28"/>
        </w:rPr>
        <w:br w:type="page"/>
      </w:r>
    </w:p>
    <w:p w14:paraId="0A18124F" w14:textId="77777777" w:rsidR="008157AE" w:rsidRDefault="008157AE" w:rsidP="00BA5714">
      <w:pPr>
        <w:jc w:val="both"/>
        <w:rPr>
          <w:rFonts w:cs="Arial"/>
          <w:b/>
          <w:color w:val="0047BB"/>
          <w:kern w:val="28"/>
          <w:sz w:val="28"/>
          <w:szCs w:val="28"/>
        </w:rPr>
      </w:pPr>
    </w:p>
    <w:p w14:paraId="63FB4BBE" w14:textId="77777777" w:rsidR="00AD0674" w:rsidRDefault="00301679" w:rsidP="00935B1E">
      <w:pPr>
        <w:pStyle w:val="Heading1"/>
        <w:numPr>
          <w:ilvl w:val="0"/>
          <w:numId w:val="21"/>
        </w:numPr>
        <w:ind w:left="0" w:firstLine="0"/>
        <w:rPr>
          <w:rFonts w:cs="Arial"/>
        </w:rPr>
      </w:pPr>
      <w:bookmarkStart w:id="6" w:name="_Toc116998513"/>
      <w:bookmarkStart w:id="7" w:name="_Toc120594093"/>
      <w:bookmarkStart w:id="8" w:name="_Toc125537553"/>
      <w:bookmarkStart w:id="9" w:name="txtFirstHeading"/>
      <w:bookmarkStart w:id="10" w:name="_Toc216277754"/>
      <w:bookmarkStart w:id="11" w:name="_Toc125537552"/>
      <w:bookmarkStart w:id="12" w:name="_Toc467503554"/>
      <w:bookmarkEnd w:id="5"/>
      <w:bookmarkEnd w:id="4"/>
      <w:bookmarkEnd w:id="6"/>
      <w:bookmarkEnd w:id="7"/>
      <w:bookmarkEnd w:id="8"/>
      <w:bookmarkEnd w:id="9"/>
      <w:r>
        <w:rPr>
          <w:rFonts w:cs="Arial"/>
        </w:rPr>
        <w:t>Overview</w:t>
      </w:r>
      <w:bookmarkEnd w:id="10"/>
    </w:p>
    <w:p w14:paraId="3A95AFD6" w14:textId="77777777" w:rsidR="003479ED" w:rsidRPr="003479ED" w:rsidRDefault="00301679" w:rsidP="00935B1E">
      <w:pPr>
        <w:pStyle w:val="Heading2"/>
        <w:numPr>
          <w:ilvl w:val="1"/>
          <w:numId w:val="21"/>
        </w:numPr>
        <w:ind w:left="0" w:firstLine="0"/>
      </w:pPr>
      <w:bookmarkStart w:id="13" w:name="_Toc216277755"/>
      <w:bookmarkStart w:id="14" w:name="_Hlk215683380"/>
      <w:r>
        <w:t>Purpose</w:t>
      </w:r>
      <w:bookmarkEnd w:id="13"/>
    </w:p>
    <w:bookmarkEnd w:id="11"/>
    <w:bookmarkEnd w:id="12"/>
    <w:bookmarkEnd w:id="14"/>
    <w:p w14:paraId="1B87693B" w14:textId="0AA13F27" w:rsidR="003479ED" w:rsidRPr="00E73D08" w:rsidRDefault="00E73D08" w:rsidP="00E73D08">
      <w:pPr>
        <w:pStyle w:val="BodyText"/>
        <w:ind w:left="0"/>
        <w:jc w:val="both"/>
      </w:pPr>
      <w:r w:rsidRPr="00B967EE">
        <w:t xml:space="preserve">CLeaR governs and manages access to Azure Landing Zones (LZs) for Citizen Developers. The team ensures secure, compliant cloud environments that align with </w:t>
      </w:r>
      <w:r w:rsidR="009B3D0C">
        <w:t>firm</w:t>
      </w:r>
      <w:r w:rsidRPr="00B967EE">
        <w:t xml:space="preserve"> governance, architecture, and risk standards</w:t>
      </w:r>
      <w:r>
        <w:t>.</w:t>
      </w:r>
      <w:r w:rsidR="00343B79">
        <w:t xml:space="preserve"> It</w:t>
      </w:r>
      <w:r w:rsidR="00343B79" w:rsidRPr="00343B79">
        <w:t xml:space="preserve"> verifies responsibilities before granting access and monitors compliance throughout the lifecycle.</w:t>
      </w:r>
    </w:p>
    <w:p w14:paraId="34DCB0A9" w14:textId="77777777" w:rsidR="00654F49" w:rsidRDefault="00301679" w:rsidP="00935B1E">
      <w:pPr>
        <w:pStyle w:val="Heading2"/>
        <w:numPr>
          <w:ilvl w:val="1"/>
          <w:numId w:val="21"/>
        </w:numPr>
        <w:ind w:left="0" w:firstLine="0"/>
        <w:rPr>
          <w:color w:val="000000"/>
          <w:shd w:val="clear" w:color="auto" w:fill="FFFFFF"/>
        </w:rPr>
      </w:pPr>
      <w:bookmarkStart w:id="15" w:name="_Toc216277756"/>
      <w:r w:rsidRPr="00654F49">
        <w:t>Scope</w:t>
      </w:r>
      <w:bookmarkEnd w:id="15"/>
    </w:p>
    <w:p w14:paraId="11720E07" w14:textId="5E99DFA5" w:rsidR="00654F49" w:rsidRPr="00774892" w:rsidRDefault="00E73D08" w:rsidP="003479ED">
      <w:pPr>
        <w:pStyle w:val="FO1Legal"/>
        <w:ind w:left="0"/>
        <w:jc w:val="both"/>
      </w:pPr>
      <w:r>
        <w:rPr>
          <w:sz w:val="20"/>
        </w:rPr>
        <w:t>This guide</w:t>
      </w:r>
      <w:r w:rsidR="004A5F6D" w:rsidRPr="004A5F6D">
        <w:rPr>
          <w:sz w:val="20"/>
        </w:rPr>
        <w:t xml:space="preserve"> </w:t>
      </w:r>
      <w:r w:rsidR="00774892" w:rsidRPr="00774892">
        <w:t>covers the governance process for Azure Landing Zone access within the Citizen Developer program, including eligibility checks, agreement administration, access approval, monitoring, annual recertification, and decommissioning procedures</w:t>
      </w:r>
      <w:r w:rsidR="00B978A8">
        <w:rPr>
          <w:sz w:val="20"/>
        </w:rPr>
        <w:t>.</w:t>
      </w:r>
    </w:p>
    <w:p w14:paraId="5F90D2B8" w14:textId="77777777" w:rsidR="00663271" w:rsidRPr="003479ED" w:rsidRDefault="00301679" w:rsidP="00A361C8">
      <w:pPr>
        <w:pStyle w:val="Heading2"/>
        <w:numPr>
          <w:ilvl w:val="1"/>
          <w:numId w:val="21"/>
        </w:numPr>
        <w:ind w:left="0" w:firstLine="0"/>
      </w:pPr>
      <w:bookmarkStart w:id="16" w:name="_Toc216277757"/>
      <w:r>
        <w:t>Audience</w:t>
      </w:r>
      <w:bookmarkStart w:id="17" w:name="_Toc467503555"/>
      <w:bookmarkEnd w:id="16"/>
    </w:p>
    <w:p w14:paraId="51F0D52E" w14:textId="72C63A97" w:rsidR="00D81744" w:rsidRPr="004A3801" w:rsidRDefault="00EC44DD" w:rsidP="002773A9">
      <w:pPr>
        <w:pStyle w:val="fo1legal0"/>
        <w:shd w:val="clear" w:color="auto" w:fill="FFFFFF"/>
        <w:jc w:val="both"/>
        <w:rPr>
          <w:sz w:val="20"/>
        </w:rPr>
      </w:pPr>
      <w:r>
        <w:rPr>
          <w:rFonts w:ascii="Arial" w:hAnsi="Arial" w:cs="Arial"/>
          <w:sz w:val="20"/>
        </w:rPr>
        <w:t>The</w:t>
      </w:r>
      <w:r w:rsidR="00134488">
        <w:rPr>
          <w:rFonts w:ascii="Arial" w:hAnsi="Arial" w:cs="Arial"/>
          <w:sz w:val="20"/>
        </w:rPr>
        <w:t xml:space="preserve"> </w:t>
      </w:r>
      <w:r w:rsidR="00150149" w:rsidRPr="00150149">
        <w:rPr>
          <w:rFonts w:ascii="Arial" w:hAnsi="Arial" w:cs="Arial"/>
          <w:sz w:val="20"/>
        </w:rPr>
        <w:t xml:space="preserve">document benefits the </w:t>
      </w:r>
      <w:r w:rsidR="004C5A8C">
        <w:rPr>
          <w:rFonts w:ascii="Arial" w:hAnsi="Arial" w:cs="Arial"/>
          <w:sz w:val="20"/>
        </w:rPr>
        <w:t>Data + Insights</w:t>
      </w:r>
      <w:r w:rsidR="00150149" w:rsidRPr="00150149">
        <w:rPr>
          <w:rFonts w:ascii="Arial" w:hAnsi="Arial" w:cs="Arial"/>
          <w:sz w:val="20"/>
        </w:rPr>
        <w:t xml:space="preserve"> team</w:t>
      </w:r>
      <w:r w:rsidR="000E6671">
        <w:rPr>
          <w:rFonts w:ascii="Arial" w:hAnsi="Arial" w:cs="Arial"/>
          <w:sz w:val="20"/>
        </w:rPr>
        <w:t xml:space="preserve">, </w:t>
      </w:r>
      <w:r w:rsidR="000E6671" w:rsidRPr="000E6671">
        <w:rPr>
          <w:rFonts w:ascii="Arial" w:hAnsi="Arial" w:cs="Arial"/>
          <w:sz w:val="20"/>
        </w:rPr>
        <w:t>Technology Group, and governance stakeholders overseeing Citizen Developer environments.</w:t>
      </w:r>
    </w:p>
    <w:p w14:paraId="11B3ACCC" w14:textId="263C1A6F" w:rsidR="00874767" w:rsidRDefault="00957128" w:rsidP="00B967EE">
      <w:pPr>
        <w:pStyle w:val="Heading1"/>
        <w:numPr>
          <w:ilvl w:val="0"/>
          <w:numId w:val="21"/>
        </w:numPr>
        <w:ind w:left="0" w:firstLine="0"/>
        <w:rPr>
          <w:rFonts w:cs="Arial"/>
        </w:rPr>
      </w:pPr>
      <w:bookmarkStart w:id="18" w:name="_Toc216277758"/>
      <w:bookmarkEnd w:id="17"/>
      <w:r w:rsidRPr="00957128">
        <w:rPr>
          <w:rFonts w:cs="Arial"/>
        </w:rPr>
        <w:t>Governance Roles and Responsibilities</w:t>
      </w:r>
      <w:r>
        <w:rPr>
          <w:rFonts w:cs="Arial"/>
        </w:rPr>
        <w:t xml:space="preserve"> (</w:t>
      </w:r>
      <w:r w:rsidRPr="00957128">
        <w:rPr>
          <w:rFonts w:cs="Arial"/>
        </w:rPr>
        <w:t>CLeaR Functions</w:t>
      </w:r>
      <w:r>
        <w:rPr>
          <w:rFonts w:cs="Arial"/>
        </w:rPr>
        <w:t>)</w:t>
      </w:r>
      <w:bookmarkEnd w:id="18"/>
    </w:p>
    <w:p w14:paraId="3B757784" w14:textId="079A699E" w:rsidR="009C197C" w:rsidRPr="009C197C" w:rsidRDefault="009C197C" w:rsidP="009A55B7">
      <w:pPr>
        <w:pStyle w:val="BodyText"/>
        <w:ind w:left="0"/>
      </w:pPr>
      <w:r w:rsidRPr="009C197C">
        <w:t>This section outlines CLeaR’s key responsibilities in managing the Citizen Developer program.</w:t>
      </w:r>
    </w:p>
    <w:p w14:paraId="55E501DE" w14:textId="02EE8B4C" w:rsidR="00B967EE" w:rsidRPr="00B967EE" w:rsidRDefault="009C197C" w:rsidP="00B967EE">
      <w:pPr>
        <w:pStyle w:val="Heading2"/>
        <w:numPr>
          <w:ilvl w:val="1"/>
          <w:numId w:val="21"/>
        </w:numPr>
        <w:ind w:left="0" w:firstLine="0"/>
      </w:pPr>
      <w:bookmarkStart w:id="19" w:name="_Toc216277759"/>
      <w:r w:rsidRPr="009C197C">
        <w:t>Eligibility &amp; Training Validation</w:t>
      </w:r>
      <w:bookmarkEnd w:id="19"/>
    </w:p>
    <w:p w14:paraId="26C34D62" w14:textId="7483E9D4" w:rsidR="00DA0F44" w:rsidRPr="00DA0F44" w:rsidRDefault="00DA0F44" w:rsidP="00B26D8F">
      <w:pPr>
        <w:pStyle w:val="BodyText"/>
        <w:numPr>
          <w:ilvl w:val="0"/>
          <w:numId w:val="42"/>
        </w:numPr>
      </w:pPr>
      <w:r w:rsidRPr="00DA0F44">
        <w:t>Confirm the requester qualifies as a Citizen Developer</w:t>
      </w:r>
      <w:r w:rsidR="00B26D8F">
        <w:t>.</w:t>
      </w:r>
    </w:p>
    <w:p w14:paraId="4ED2CE47" w14:textId="03AE553E" w:rsidR="00DA0F44" w:rsidRPr="00DA0F44" w:rsidRDefault="00DA0F44" w:rsidP="00774892">
      <w:pPr>
        <w:pStyle w:val="BodyText"/>
        <w:numPr>
          <w:ilvl w:val="0"/>
          <w:numId w:val="42"/>
        </w:numPr>
        <w:jc w:val="both"/>
      </w:pPr>
      <w:r w:rsidRPr="00DA0F44">
        <w:t>Ensure the requester completes mandatory cloud, governance, and security training before approval</w:t>
      </w:r>
      <w:r w:rsidR="00B26D8F">
        <w:t>.</w:t>
      </w:r>
    </w:p>
    <w:p w14:paraId="0A264FBB" w14:textId="4E5F5CE6" w:rsidR="00DA0F44" w:rsidRPr="00D6767E" w:rsidRDefault="00DA0F44" w:rsidP="00D6767E">
      <w:pPr>
        <w:pStyle w:val="Heading2"/>
        <w:numPr>
          <w:ilvl w:val="1"/>
          <w:numId w:val="21"/>
        </w:numPr>
        <w:ind w:left="0" w:firstLine="0"/>
      </w:pPr>
      <w:bookmarkStart w:id="20" w:name="_Toc216277760"/>
      <w:r w:rsidRPr="00D6767E">
        <w:t>Agreement</w:t>
      </w:r>
      <w:r w:rsidR="00D6767E" w:rsidRPr="00D6767E">
        <w:t xml:space="preserve"> </w:t>
      </w:r>
      <w:r w:rsidR="0015376E">
        <w:t>A</w:t>
      </w:r>
      <w:r w:rsidR="00D6767E" w:rsidRPr="00D6767E">
        <w:t>dministration</w:t>
      </w:r>
      <w:bookmarkEnd w:id="20"/>
    </w:p>
    <w:p w14:paraId="1B02B01B" w14:textId="2FAFBF82" w:rsidR="00DA0F44" w:rsidRPr="00DA0F44" w:rsidRDefault="00DA0F44" w:rsidP="00B26D8F">
      <w:pPr>
        <w:pStyle w:val="BodyText"/>
        <w:numPr>
          <w:ilvl w:val="0"/>
          <w:numId w:val="43"/>
        </w:numPr>
      </w:pPr>
      <w:r w:rsidRPr="00DA0F44">
        <w:t>Issue the Citizen Developer Agreement for signature</w:t>
      </w:r>
      <w:r w:rsidR="00B26D8F">
        <w:t>.</w:t>
      </w:r>
    </w:p>
    <w:p w14:paraId="62B0FCBC" w14:textId="51284134" w:rsidR="00DA0F44" w:rsidRPr="00DA0F44" w:rsidRDefault="00DA0F44" w:rsidP="00B26D8F">
      <w:pPr>
        <w:pStyle w:val="BodyText"/>
        <w:numPr>
          <w:ilvl w:val="0"/>
          <w:numId w:val="43"/>
        </w:numPr>
      </w:pPr>
      <w:r w:rsidRPr="00DA0F44">
        <w:t>Explain responsibilities, restrictions, and consequences for non-compliance</w:t>
      </w:r>
      <w:r w:rsidR="00B26D8F">
        <w:t>.</w:t>
      </w:r>
    </w:p>
    <w:p w14:paraId="79B601EB" w14:textId="0452A257" w:rsidR="00DA0F44" w:rsidRPr="00DA0F44" w:rsidRDefault="00DA0F44" w:rsidP="00B26D8F">
      <w:pPr>
        <w:pStyle w:val="BodyText"/>
        <w:numPr>
          <w:ilvl w:val="0"/>
          <w:numId w:val="43"/>
        </w:numPr>
      </w:pPr>
      <w:r w:rsidRPr="00DA0F44">
        <w:t>Maintain records of all signed agreements</w:t>
      </w:r>
      <w:r w:rsidR="00B26D8F">
        <w:t>.</w:t>
      </w:r>
    </w:p>
    <w:p w14:paraId="5DE8BE88" w14:textId="6272839E" w:rsidR="00DA0F44" w:rsidRPr="00D6767E" w:rsidRDefault="006E1FB3" w:rsidP="009A55B7">
      <w:pPr>
        <w:pStyle w:val="Heading2"/>
        <w:numPr>
          <w:ilvl w:val="1"/>
          <w:numId w:val="21"/>
        </w:numPr>
        <w:ind w:left="0" w:firstLine="0"/>
      </w:pPr>
      <w:bookmarkStart w:id="21" w:name="_Toc216277761"/>
      <w:r w:rsidRPr="006E1FB3">
        <w:t>Access Approval &amp; Governance</w:t>
      </w:r>
      <w:r>
        <w:t xml:space="preserve"> Enforcement</w:t>
      </w:r>
      <w:bookmarkEnd w:id="21"/>
    </w:p>
    <w:p w14:paraId="68CDE7FC" w14:textId="7B454FA4" w:rsidR="00DA0F44" w:rsidRPr="00DA0F44" w:rsidRDefault="00DA0F44" w:rsidP="009A55B7">
      <w:pPr>
        <w:pStyle w:val="BodyText"/>
        <w:numPr>
          <w:ilvl w:val="0"/>
          <w:numId w:val="44"/>
        </w:numPr>
      </w:pPr>
      <w:r w:rsidRPr="00DA0F44">
        <w:t>Review requests against risk appetite and business justification</w:t>
      </w:r>
      <w:r w:rsidR="00B26D8F">
        <w:t>.</w:t>
      </w:r>
    </w:p>
    <w:p w14:paraId="7441B019" w14:textId="2D0D3566" w:rsidR="00DA0F44" w:rsidRPr="00DA0F44" w:rsidRDefault="00DA0F44" w:rsidP="009A55B7">
      <w:pPr>
        <w:pStyle w:val="BodyText"/>
        <w:numPr>
          <w:ilvl w:val="0"/>
          <w:numId w:val="44"/>
        </w:numPr>
      </w:pPr>
      <w:r w:rsidRPr="00DA0F44">
        <w:t>Approve or decline Landing Zone access based on suitability and risk</w:t>
      </w:r>
      <w:r w:rsidR="00B26D8F">
        <w:t>.</w:t>
      </w:r>
    </w:p>
    <w:p w14:paraId="32430102" w14:textId="6580BE7A" w:rsidR="00DA0F44" w:rsidRPr="00DA0F44" w:rsidRDefault="00DA0F44" w:rsidP="00454BA4">
      <w:pPr>
        <w:pStyle w:val="BodyText"/>
        <w:numPr>
          <w:ilvl w:val="0"/>
          <w:numId w:val="44"/>
        </w:numPr>
        <w:jc w:val="both"/>
      </w:pPr>
      <w:r w:rsidRPr="00DA0F44">
        <w:t xml:space="preserve">Coordinate </w:t>
      </w:r>
      <w:r w:rsidR="007A5B81" w:rsidRPr="007A5B81">
        <w:t>with the Technology Group and provision access once you have obtained approva</w:t>
      </w:r>
      <w:r w:rsidR="007A5B81">
        <w:t>l</w:t>
      </w:r>
      <w:r w:rsidR="00B26D8F">
        <w:t>.</w:t>
      </w:r>
    </w:p>
    <w:p w14:paraId="62AED20C" w14:textId="2773AFEB" w:rsidR="00DA0F44" w:rsidRPr="00D6767E" w:rsidRDefault="00885030" w:rsidP="00D6767E">
      <w:pPr>
        <w:pStyle w:val="Heading2"/>
        <w:numPr>
          <w:ilvl w:val="1"/>
          <w:numId w:val="21"/>
        </w:numPr>
        <w:ind w:left="0" w:firstLine="0"/>
      </w:pPr>
      <w:bookmarkStart w:id="22" w:name="_Toc216277762"/>
      <w:r w:rsidRPr="00885030">
        <w:t>Oversight &amp; Monitoring</w:t>
      </w:r>
      <w:bookmarkEnd w:id="22"/>
    </w:p>
    <w:p w14:paraId="127EFF5F" w14:textId="3D6C2316" w:rsidR="00DA0F44" w:rsidRPr="00DA0F44" w:rsidRDefault="00DA0F44" w:rsidP="00B26D8F">
      <w:pPr>
        <w:pStyle w:val="BodyText"/>
        <w:numPr>
          <w:ilvl w:val="0"/>
          <w:numId w:val="45"/>
        </w:numPr>
      </w:pPr>
      <w:r w:rsidRPr="00DA0F44">
        <w:t>Ensure Landing Zones operate within defined boundaries</w:t>
      </w:r>
      <w:r w:rsidR="00B26D8F">
        <w:t>.</w:t>
      </w:r>
    </w:p>
    <w:p w14:paraId="76236767" w14:textId="788AE18C" w:rsidR="00DA0F44" w:rsidRPr="00DA0F44" w:rsidRDefault="00DA0F44" w:rsidP="00B26D8F">
      <w:pPr>
        <w:pStyle w:val="BodyText"/>
        <w:numPr>
          <w:ilvl w:val="0"/>
          <w:numId w:val="45"/>
        </w:numPr>
      </w:pPr>
      <w:r w:rsidRPr="00DA0F44">
        <w:t>Request periodic reports on consumption, incidents, and compliance</w:t>
      </w:r>
      <w:r w:rsidR="00B26D8F">
        <w:t>.</w:t>
      </w:r>
    </w:p>
    <w:p w14:paraId="634787DC" w14:textId="02FBC0E8" w:rsidR="00DA0F44" w:rsidRPr="00DA0F44" w:rsidRDefault="00DA0F44" w:rsidP="00B26D8F">
      <w:pPr>
        <w:pStyle w:val="BodyText"/>
        <w:numPr>
          <w:ilvl w:val="0"/>
          <w:numId w:val="45"/>
        </w:numPr>
      </w:pPr>
      <w:r w:rsidRPr="00DA0F44">
        <w:t>Intervene when risks, misuse, or non-compliance occur</w:t>
      </w:r>
      <w:r w:rsidR="00B26D8F">
        <w:t>.</w:t>
      </w:r>
    </w:p>
    <w:p w14:paraId="659C6E41" w14:textId="4E220E90" w:rsidR="00DA0F44" w:rsidRPr="00D6767E" w:rsidRDefault="00DA0F44" w:rsidP="00D6767E">
      <w:pPr>
        <w:pStyle w:val="Heading2"/>
        <w:numPr>
          <w:ilvl w:val="1"/>
          <w:numId w:val="21"/>
        </w:numPr>
        <w:ind w:left="0" w:firstLine="0"/>
      </w:pPr>
      <w:bookmarkStart w:id="23" w:name="_Toc216277763"/>
      <w:r w:rsidRPr="00D6767E">
        <w:t>Annual Recertification</w:t>
      </w:r>
      <w:r w:rsidR="002502B9">
        <w:t xml:space="preserve"> Management</w:t>
      </w:r>
      <w:bookmarkEnd w:id="23"/>
    </w:p>
    <w:p w14:paraId="510A45C8" w14:textId="0F24404D" w:rsidR="00DA0F44" w:rsidRPr="00DA0F44" w:rsidRDefault="00DA0F44" w:rsidP="00B26D8F">
      <w:pPr>
        <w:pStyle w:val="BodyText"/>
        <w:numPr>
          <w:ilvl w:val="0"/>
          <w:numId w:val="46"/>
        </w:numPr>
      </w:pPr>
      <w:r w:rsidRPr="00DA0F44">
        <w:t>Run the annual recertification process for all Citizen Developers</w:t>
      </w:r>
      <w:r w:rsidR="00B26D8F">
        <w:t>.</w:t>
      </w:r>
    </w:p>
    <w:p w14:paraId="237DBFE4" w14:textId="7CC39067" w:rsidR="00DA0F44" w:rsidRPr="00DA0F44" w:rsidRDefault="00DA0F44" w:rsidP="00B26D8F">
      <w:pPr>
        <w:pStyle w:val="BodyText"/>
        <w:numPr>
          <w:ilvl w:val="0"/>
          <w:numId w:val="46"/>
        </w:numPr>
      </w:pPr>
      <w:r w:rsidRPr="00DA0F44">
        <w:t>Confirm refresher training, re-sign agreements, and validate ongoing suitability</w:t>
      </w:r>
      <w:r w:rsidR="00B26D8F">
        <w:t>.</w:t>
      </w:r>
    </w:p>
    <w:p w14:paraId="4DE1747A" w14:textId="46FDA1AB" w:rsidR="00DA0F44" w:rsidRPr="00DA0F44" w:rsidRDefault="00DA0F44" w:rsidP="00B26D8F">
      <w:pPr>
        <w:pStyle w:val="BodyText"/>
        <w:numPr>
          <w:ilvl w:val="0"/>
          <w:numId w:val="46"/>
        </w:numPr>
      </w:pPr>
      <w:r w:rsidRPr="00DA0F44">
        <w:lastRenderedPageBreak/>
        <w:t xml:space="preserve">Revoke </w:t>
      </w:r>
      <w:r w:rsidR="007A5B81" w:rsidRPr="007A5B81">
        <w:t>access for users who fail to recertify or no longer meet the eligibility requirements</w:t>
      </w:r>
      <w:r w:rsidR="00B26D8F">
        <w:t>.</w:t>
      </w:r>
    </w:p>
    <w:p w14:paraId="676B0808" w14:textId="3AB46554" w:rsidR="00DA0F44" w:rsidRPr="00D6767E" w:rsidRDefault="00DA0F44" w:rsidP="009A55B7">
      <w:pPr>
        <w:pStyle w:val="Heading2"/>
        <w:numPr>
          <w:ilvl w:val="1"/>
          <w:numId w:val="21"/>
        </w:numPr>
        <w:ind w:left="0" w:firstLine="0"/>
      </w:pPr>
      <w:bookmarkStart w:id="24" w:name="_Toc216277764"/>
      <w:r w:rsidRPr="00D6767E">
        <w:t xml:space="preserve">Access </w:t>
      </w:r>
      <w:r w:rsidR="002502B9">
        <w:t>Revocation</w:t>
      </w:r>
      <w:bookmarkEnd w:id="24"/>
    </w:p>
    <w:p w14:paraId="4CA5802D" w14:textId="577CF88C" w:rsidR="00DA0F44" w:rsidRDefault="00DA0F44" w:rsidP="00454BA4">
      <w:pPr>
        <w:pStyle w:val="BodyText"/>
        <w:numPr>
          <w:ilvl w:val="0"/>
          <w:numId w:val="47"/>
        </w:numPr>
        <w:jc w:val="both"/>
      </w:pPr>
      <w:r w:rsidRPr="00DA0F44">
        <w:t>Suspend or revoke access for policy breaches, security risks, unmanaged cost overruns, or role changes</w:t>
      </w:r>
      <w:r>
        <w:t>.</w:t>
      </w:r>
    </w:p>
    <w:p w14:paraId="382DEBBB" w14:textId="1057737D" w:rsidR="0051119B" w:rsidRPr="0051119B" w:rsidRDefault="00DA0F44" w:rsidP="009A55B7">
      <w:pPr>
        <w:pStyle w:val="BodyText"/>
        <w:numPr>
          <w:ilvl w:val="0"/>
          <w:numId w:val="47"/>
        </w:numPr>
      </w:pPr>
      <w:r w:rsidRPr="00DA0F44">
        <w:t>Trigger internal follow-up processes for severe cases</w:t>
      </w:r>
      <w:r w:rsidR="00B26D8F">
        <w:t>.</w:t>
      </w:r>
    </w:p>
    <w:p w14:paraId="58EBD367" w14:textId="2CF521F7" w:rsidR="00B26D8F" w:rsidRDefault="00B26D8F" w:rsidP="00D6767E">
      <w:pPr>
        <w:pStyle w:val="Heading1"/>
        <w:numPr>
          <w:ilvl w:val="0"/>
          <w:numId w:val="21"/>
        </w:numPr>
        <w:ind w:left="0" w:firstLine="0"/>
      </w:pPr>
      <w:bookmarkStart w:id="25" w:name="_Toc216277765"/>
      <w:r>
        <w:t xml:space="preserve">Citizen </w:t>
      </w:r>
      <w:r w:rsidR="0004081C" w:rsidRPr="00D6767E">
        <w:rPr>
          <w:rFonts w:cs="Arial"/>
        </w:rPr>
        <w:t>Developer</w:t>
      </w:r>
      <w:r>
        <w:t xml:space="preserve"> Workflow</w:t>
      </w:r>
      <w:r w:rsidR="00513BAC">
        <w:t>: End-to-End</w:t>
      </w:r>
      <w:bookmarkEnd w:id="25"/>
    </w:p>
    <w:p w14:paraId="6E772E81" w14:textId="73952104" w:rsidR="00874767" w:rsidRPr="00874767" w:rsidRDefault="00E56472" w:rsidP="009A55B7">
      <w:pPr>
        <w:pStyle w:val="BodyText"/>
        <w:ind w:left="0"/>
      </w:pPr>
      <w:r>
        <w:t>Outlined</w:t>
      </w:r>
      <w:r w:rsidR="00B70AA0">
        <w:t xml:space="preserve"> is the</w:t>
      </w:r>
      <w:r w:rsidR="00874767" w:rsidRPr="00EC71BA">
        <w:t xml:space="preserve"> end-to-end process for granting and managing Azure Landing Zone access for Citizen Developers</w:t>
      </w:r>
      <w:r w:rsidR="00B70AA0">
        <w:t>:</w:t>
      </w:r>
    </w:p>
    <w:p w14:paraId="3FBC1E43" w14:textId="442BC8B9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1: Submit Request:</w:t>
      </w:r>
    </w:p>
    <w:p w14:paraId="3F6B4D37" w14:textId="2B3779F5" w:rsidR="0004081C" w:rsidRDefault="0004081C" w:rsidP="00874767">
      <w:pPr>
        <w:pStyle w:val="BodyText"/>
        <w:numPr>
          <w:ilvl w:val="0"/>
          <w:numId w:val="49"/>
        </w:numPr>
      </w:pPr>
      <w:r w:rsidRPr="0004081C">
        <w:t xml:space="preserve">The </w:t>
      </w:r>
      <w:r w:rsidR="007A5B81" w:rsidRPr="007A5B81">
        <w:t>requester submits an LZ access request, including its purpose and justification</w:t>
      </w:r>
      <w:r>
        <w:t>.</w:t>
      </w:r>
    </w:p>
    <w:p w14:paraId="709D7CDC" w14:textId="1A0600F5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2: CleaR Assessment:</w:t>
      </w:r>
    </w:p>
    <w:p w14:paraId="45C6B13C" w14:textId="7CE48EF6" w:rsidR="0004081C" w:rsidRPr="0004081C" w:rsidRDefault="0004081C" w:rsidP="00874767">
      <w:pPr>
        <w:pStyle w:val="BodyText"/>
        <w:numPr>
          <w:ilvl w:val="0"/>
          <w:numId w:val="49"/>
        </w:numPr>
      </w:pPr>
      <w:r w:rsidRPr="0004081C">
        <w:t>CLeaR checks eligibility, training completion, and alignment with governance</w:t>
      </w:r>
      <w:r w:rsidR="00874767">
        <w:t>.</w:t>
      </w:r>
    </w:p>
    <w:p w14:paraId="333F823F" w14:textId="156FE317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3: Sign Agreement:</w:t>
      </w:r>
    </w:p>
    <w:p w14:paraId="5FDFB04D" w14:textId="03029C39" w:rsidR="0004081C" w:rsidRPr="0004081C" w:rsidRDefault="0004081C" w:rsidP="00874767">
      <w:pPr>
        <w:pStyle w:val="BodyText"/>
        <w:numPr>
          <w:ilvl w:val="0"/>
          <w:numId w:val="49"/>
        </w:numPr>
      </w:pPr>
      <w:r w:rsidRPr="0004081C">
        <w:t xml:space="preserve">The </w:t>
      </w:r>
      <w:r w:rsidR="007A5B81" w:rsidRPr="007A5B81">
        <w:t>requester signs the Citizen Developer Agreement, acknowledging obligations</w:t>
      </w:r>
      <w:r w:rsidR="007A5B81">
        <w:t>.</w:t>
      </w:r>
    </w:p>
    <w:p w14:paraId="3289AB29" w14:textId="0385A812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4: Provision Landing Zone:</w:t>
      </w:r>
    </w:p>
    <w:p w14:paraId="547260E6" w14:textId="39F19EA5" w:rsidR="0004081C" w:rsidRPr="0004081C" w:rsidRDefault="0004081C" w:rsidP="00774892">
      <w:pPr>
        <w:pStyle w:val="BodyText"/>
        <w:numPr>
          <w:ilvl w:val="0"/>
          <w:numId w:val="49"/>
        </w:numPr>
        <w:jc w:val="both"/>
      </w:pPr>
      <w:r w:rsidRPr="0004081C">
        <w:t>The Technology Group provisions the LZ with guardrails, logging, security controls, and policies</w:t>
      </w:r>
      <w:r w:rsidR="00874767">
        <w:t>.</w:t>
      </w:r>
    </w:p>
    <w:p w14:paraId="549522C9" w14:textId="07C80338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5: Monitor Usage:</w:t>
      </w:r>
    </w:p>
    <w:p w14:paraId="2EF4C255" w14:textId="258989D7" w:rsidR="0004081C" w:rsidRDefault="0004081C" w:rsidP="00774892">
      <w:pPr>
        <w:pStyle w:val="BodyText"/>
        <w:numPr>
          <w:ilvl w:val="0"/>
          <w:numId w:val="49"/>
        </w:numPr>
        <w:jc w:val="both"/>
      </w:pPr>
      <w:r w:rsidRPr="0004081C">
        <w:t>The Citizen Developer works within approved boundaries while CLeaR and Technology monitor compliance</w:t>
      </w:r>
      <w:r>
        <w:t>.</w:t>
      </w:r>
    </w:p>
    <w:p w14:paraId="0E52DC4C" w14:textId="4D1F1525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6: Recertify Annually:</w:t>
      </w:r>
    </w:p>
    <w:p w14:paraId="6FFFB3CD" w14:textId="741C61DA" w:rsidR="0004081C" w:rsidRDefault="0004081C" w:rsidP="00874767">
      <w:pPr>
        <w:pStyle w:val="BodyText"/>
        <w:numPr>
          <w:ilvl w:val="0"/>
          <w:numId w:val="49"/>
        </w:numPr>
      </w:pPr>
      <w:r w:rsidRPr="0004081C">
        <w:t>CLeaR validates suitability and renews agreements yearly</w:t>
      </w:r>
      <w:r>
        <w:t>.</w:t>
      </w:r>
    </w:p>
    <w:p w14:paraId="46A91264" w14:textId="6D636383" w:rsidR="0004081C" w:rsidRPr="00874767" w:rsidRDefault="0004081C" w:rsidP="0004081C">
      <w:pPr>
        <w:pStyle w:val="BodyText"/>
        <w:ind w:left="0"/>
        <w:rPr>
          <w:b/>
          <w:bCs/>
        </w:rPr>
      </w:pPr>
      <w:r w:rsidRPr="00874767">
        <w:rPr>
          <w:b/>
          <w:bCs/>
        </w:rPr>
        <w:t>Step 7: Decommission Landing Zone:</w:t>
      </w:r>
    </w:p>
    <w:p w14:paraId="67F49EED" w14:textId="77777777" w:rsidR="00033BD9" w:rsidRDefault="0004081C" w:rsidP="00033BD9">
      <w:pPr>
        <w:pStyle w:val="BodyText"/>
        <w:numPr>
          <w:ilvl w:val="0"/>
          <w:numId w:val="49"/>
        </w:numPr>
        <w:jc w:val="both"/>
      </w:pPr>
      <w:r w:rsidRPr="0004081C">
        <w:t>Technology decommissions the LZ when the use case ends</w:t>
      </w:r>
      <w:r w:rsidR="0095709E">
        <w:t>,</w:t>
      </w:r>
      <w:r w:rsidR="0095709E" w:rsidRPr="0095709E">
        <w:t xml:space="preserve"> </w:t>
      </w:r>
      <w:r w:rsidRPr="0004081C">
        <w:t xml:space="preserve">the user </w:t>
      </w:r>
      <w:r w:rsidR="004A264E" w:rsidRPr="0004081C">
        <w:t>change</w:t>
      </w:r>
      <w:r w:rsidR="004A264E">
        <w:t xml:space="preserve">s </w:t>
      </w:r>
      <w:r w:rsidR="00E40102">
        <w:t>their</w:t>
      </w:r>
      <w:r w:rsidRPr="0004081C">
        <w:t xml:space="preserve"> role, </w:t>
      </w:r>
      <w:r w:rsidR="00E40102" w:rsidRPr="00E40102">
        <w:t xml:space="preserve">recertification expires or fails, </w:t>
      </w:r>
      <w:r w:rsidRPr="0004081C">
        <w:t xml:space="preserve">or governance </w:t>
      </w:r>
      <w:r w:rsidR="00E13566">
        <w:t xml:space="preserve">or security </w:t>
      </w:r>
      <w:r w:rsidRPr="0004081C">
        <w:t>breaches occur</w:t>
      </w:r>
      <w:r w:rsidR="00033BD9">
        <w:t>.</w:t>
      </w:r>
    </w:p>
    <w:p w14:paraId="32C38E31" w14:textId="7DEF1A1A" w:rsidR="00F100C5" w:rsidRPr="00263CF3" w:rsidRDefault="009C59EE" w:rsidP="00D77ECD">
      <w:pPr>
        <w:pStyle w:val="BodyText"/>
        <w:ind w:left="720"/>
      </w:pPr>
      <w:r w:rsidRPr="009C59EE">
        <w:rPr>
          <w:noProof/>
        </w:rPr>
        <w:lastRenderedPageBreak/>
        <w:drawing>
          <wp:inline distT="0" distB="0" distL="0" distR="0" wp14:anchorId="58C965F5" wp14:editId="567D61C2">
            <wp:extent cx="4241800" cy="6506364"/>
            <wp:effectExtent l="0" t="0" r="6350" b="8890"/>
            <wp:docPr id="8112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8988" name=""/>
                    <pic:cNvPicPr/>
                  </pic:nvPicPr>
                  <pic:blipFill rotWithShape="1">
                    <a:blip r:embed="rId13"/>
                    <a:srcRect l="5787" r="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61" cy="650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DD7CB" w14:textId="228C6C6A" w:rsidR="009D449E" w:rsidRDefault="00B9066C" w:rsidP="009D449E">
      <w:pPr>
        <w:pStyle w:val="Heading1"/>
        <w:numPr>
          <w:ilvl w:val="0"/>
          <w:numId w:val="21"/>
        </w:numPr>
        <w:ind w:left="0" w:firstLine="0"/>
        <w:rPr>
          <w:rFonts w:cs="Arial"/>
        </w:rPr>
      </w:pPr>
      <w:bookmarkStart w:id="26" w:name="_Toc216277766"/>
      <w:r>
        <w:rPr>
          <w:rFonts w:cs="Arial"/>
        </w:rPr>
        <w:t>Controls and Compliance</w:t>
      </w:r>
      <w:bookmarkEnd w:id="26"/>
    </w:p>
    <w:p w14:paraId="214BC921" w14:textId="05D3DEFA" w:rsidR="00B9066C" w:rsidRPr="00D6767E" w:rsidRDefault="00D429F2" w:rsidP="00B9066C">
      <w:pPr>
        <w:pStyle w:val="Heading2"/>
        <w:numPr>
          <w:ilvl w:val="1"/>
          <w:numId w:val="21"/>
        </w:numPr>
        <w:ind w:left="0" w:firstLine="0"/>
      </w:pPr>
      <w:bookmarkStart w:id="27" w:name="_Toc216277767"/>
      <w:r w:rsidRPr="00D429F2">
        <w:t>Governance Controls Matrix</w:t>
      </w:r>
      <w:bookmarkEnd w:id="27"/>
    </w:p>
    <w:tbl>
      <w:tblPr>
        <w:tblStyle w:val="GTTable"/>
        <w:tblW w:w="0" w:type="auto"/>
        <w:tblLook w:val="04A0" w:firstRow="1" w:lastRow="0" w:firstColumn="1" w:lastColumn="0" w:noHBand="0" w:noVBand="1"/>
      </w:tblPr>
      <w:tblGrid>
        <w:gridCol w:w="1795"/>
        <w:gridCol w:w="1778"/>
        <w:gridCol w:w="1778"/>
        <w:gridCol w:w="1777"/>
        <w:gridCol w:w="1782"/>
      </w:tblGrid>
      <w:tr w:rsidR="00A04F99" w14:paraId="536E7878" w14:textId="77777777" w:rsidTr="00102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3" w:type="dxa"/>
            <w:vAlign w:val="center"/>
          </w:tcPr>
          <w:p w14:paraId="418D0D14" w14:textId="39AF6449" w:rsidR="00A04F99" w:rsidRDefault="00A04F99" w:rsidP="00A04F99">
            <w:pPr>
              <w:pStyle w:val="BodyText"/>
              <w:ind w:left="0"/>
            </w:pPr>
            <w:r w:rsidRPr="000F4F5A">
              <w:rPr>
                <w:bCs/>
              </w:rPr>
              <w:t>Control Area</w:t>
            </w:r>
          </w:p>
        </w:tc>
        <w:tc>
          <w:tcPr>
            <w:tcW w:w="1783" w:type="dxa"/>
            <w:vAlign w:val="center"/>
          </w:tcPr>
          <w:p w14:paraId="5B3B9ED7" w14:textId="18A7270E" w:rsidR="00A04F99" w:rsidRDefault="00A04F99" w:rsidP="00A04F99">
            <w:pPr>
              <w:pStyle w:val="BodyText"/>
              <w:ind w:left="0"/>
            </w:pPr>
            <w:r w:rsidRPr="000F4F5A">
              <w:rPr>
                <w:bCs/>
              </w:rPr>
              <w:t>Owner</w:t>
            </w:r>
          </w:p>
        </w:tc>
        <w:tc>
          <w:tcPr>
            <w:tcW w:w="1782" w:type="dxa"/>
            <w:vAlign w:val="center"/>
          </w:tcPr>
          <w:p w14:paraId="1949917F" w14:textId="5F91F217" w:rsidR="00A04F99" w:rsidRDefault="00A04F99" w:rsidP="00A04F99">
            <w:pPr>
              <w:pStyle w:val="BodyText"/>
              <w:ind w:left="0"/>
            </w:pPr>
            <w:r w:rsidRPr="000F4F5A">
              <w:rPr>
                <w:bCs/>
              </w:rPr>
              <w:t>Mechanism</w:t>
            </w:r>
          </w:p>
        </w:tc>
        <w:tc>
          <w:tcPr>
            <w:tcW w:w="1783" w:type="dxa"/>
            <w:vAlign w:val="center"/>
          </w:tcPr>
          <w:p w14:paraId="365F847D" w14:textId="7D014A6C" w:rsidR="00A04F99" w:rsidRDefault="00A04F99" w:rsidP="00A04F99">
            <w:pPr>
              <w:pStyle w:val="BodyText"/>
              <w:ind w:left="0"/>
            </w:pPr>
            <w:r w:rsidRPr="000F4F5A">
              <w:rPr>
                <w:bCs/>
              </w:rPr>
              <w:t>Frequency</w:t>
            </w:r>
          </w:p>
        </w:tc>
        <w:tc>
          <w:tcPr>
            <w:tcW w:w="1783" w:type="dxa"/>
            <w:vAlign w:val="center"/>
          </w:tcPr>
          <w:p w14:paraId="096A709A" w14:textId="35910AEB" w:rsidR="00A04F99" w:rsidRDefault="00A04F99" w:rsidP="00A04F99">
            <w:pPr>
              <w:pStyle w:val="BodyText"/>
              <w:ind w:left="0"/>
            </w:pPr>
            <w:r w:rsidRPr="000F4F5A">
              <w:rPr>
                <w:bCs/>
              </w:rPr>
              <w:t>Triggered Actions</w:t>
            </w:r>
          </w:p>
        </w:tc>
      </w:tr>
      <w:tr w:rsidR="00F57837" w14:paraId="1B12D9D3" w14:textId="77777777" w:rsidTr="00F5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3" w:type="dxa"/>
          </w:tcPr>
          <w:p w14:paraId="3FA609E6" w14:textId="48B053F0" w:rsidR="00F57837" w:rsidRDefault="00F57837" w:rsidP="00F57837">
            <w:pPr>
              <w:pStyle w:val="BodyText"/>
              <w:ind w:left="0"/>
            </w:pPr>
            <w:r w:rsidRPr="003358F7">
              <w:t>Eligibility &amp; Training</w:t>
            </w:r>
          </w:p>
        </w:tc>
        <w:tc>
          <w:tcPr>
            <w:tcW w:w="1783" w:type="dxa"/>
          </w:tcPr>
          <w:p w14:paraId="5FD68648" w14:textId="2F910B82" w:rsidR="00F57837" w:rsidRDefault="00F57837" w:rsidP="00F57837">
            <w:pPr>
              <w:pStyle w:val="BodyText"/>
              <w:ind w:left="0"/>
            </w:pPr>
            <w:r w:rsidRPr="003358F7">
              <w:t>CLeaR</w:t>
            </w:r>
          </w:p>
        </w:tc>
        <w:tc>
          <w:tcPr>
            <w:tcW w:w="1782" w:type="dxa"/>
          </w:tcPr>
          <w:p w14:paraId="43EA6E2B" w14:textId="6A735496" w:rsidR="00F57837" w:rsidRDefault="00F57837" w:rsidP="00F57837">
            <w:pPr>
              <w:pStyle w:val="BodyText"/>
              <w:ind w:left="0"/>
            </w:pPr>
            <w:r w:rsidRPr="003358F7">
              <w:t>Training verification</w:t>
            </w:r>
          </w:p>
        </w:tc>
        <w:tc>
          <w:tcPr>
            <w:tcW w:w="1783" w:type="dxa"/>
          </w:tcPr>
          <w:p w14:paraId="139144AF" w14:textId="658100F1" w:rsidR="00F57837" w:rsidRDefault="00F57837" w:rsidP="00F57837">
            <w:pPr>
              <w:pStyle w:val="BodyText"/>
              <w:ind w:left="0"/>
            </w:pPr>
            <w:r w:rsidRPr="003358F7">
              <w:t>On request</w:t>
            </w:r>
          </w:p>
        </w:tc>
        <w:tc>
          <w:tcPr>
            <w:tcW w:w="1783" w:type="dxa"/>
          </w:tcPr>
          <w:p w14:paraId="4704B7FA" w14:textId="210E0075" w:rsidR="00F57837" w:rsidRDefault="00F57837" w:rsidP="00F57837">
            <w:pPr>
              <w:pStyle w:val="BodyText"/>
              <w:ind w:left="0"/>
            </w:pPr>
            <w:r w:rsidRPr="003358F7">
              <w:t>Decline if incomplete</w:t>
            </w:r>
          </w:p>
        </w:tc>
      </w:tr>
      <w:tr w:rsidR="00F57837" w14:paraId="25F7D6F2" w14:textId="77777777" w:rsidTr="00F5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3" w:type="dxa"/>
          </w:tcPr>
          <w:p w14:paraId="6F4118F0" w14:textId="3134595A" w:rsidR="00F57837" w:rsidRDefault="00F57837" w:rsidP="00F57837">
            <w:pPr>
              <w:pStyle w:val="BodyText"/>
              <w:ind w:left="0"/>
            </w:pPr>
            <w:r w:rsidRPr="003358F7">
              <w:t>Agreement</w:t>
            </w:r>
          </w:p>
        </w:tc>
        <w:tc>
          <w:tcPr>
            <w:tcW w:w="1783" w:type="dxa"/>
          </w:tcPr>
          <w:p w14:paraId="2F66B3BD" w14:textId="4054AB29" w:rsidR="00F57837" w:rsidRDefault="00F57837" w:rsidP="00F57837">
            <w:pPr>
              <w:pStyle w:val="BodyText"/>
              <w:ind w:left="0"/>
            </w:pPr>
            <w:r w:rsidRPr="003358F7">
              <w:t>CLeaR</w:t>
            </w:r>
          </w:p>
        </w:tc>
        <w:tc>
          <w:tcPr>
            <w:tcW w:w="1782" w:type="dxa"/>
          </w:tcPr>
          <w:p w14:paraId="120A1994" w14:textId="0B371917" w:rsidR="00F57837" w:rsidRDefault="00F57837" w:rsidP="00F57837">
            <w:pPr>
              <w:pStyle w:val="BodyText"/>
              <w:ind w:left="0"/>
            </w:pPr>
            <w:r w:rsidRPr="003358F7">
              <w:t>Signature capture</w:t>
            </w:r>
          </w:p>
        </w:tc>
        <w:tc>
          <w:tcPr>
            <w:tcW w:w="1783" w:type="dxa"/>
          </w:tcPr>
          <w:p w14:paraId="2883F3EC" w14:textId="5BCA4EFC" w:rsidR="00F57837" w:rsidRDefault="00F57837" w:rsidP="00F57837">
            <w:pPr>
              <w:pStyle w:val="BodyText"/>
              <w:ind w:left="0"/>
            </w:pPr>
            <w:r w:rsidRPr="003358F7">
              <w:t>On approval</w:t>
            </w:r>
          </w:p>
        </w:tc>
        <w:tc>
          <w:tcPr>
            <w:tcW w:w="1783" w:type="dxa"/>
          </w:tcPr>
          <w:p w14:paraId="69315E34" w14:textId="7B450C42" w:rsidR="00F57837" w:rsidRDefault="00F57837" w:rsidP="00F57837">
            <w:pPr>
              <w:pStyle w:val="BodyText"/>
              <w:ind w:left="0"/>
            </w:pPr>
            <w:r w:rsidRPr="003358F7">
              <w:t>Suspend if unsigned</w:t>
            </w:r>
          </w:p>
        </w:tc>
      </w:tr>
      <w:tr w:rsidR="00F57837" w14:paraId="0011284D" w14:textId="77777777" w:rsidTr="00F5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3" w:type="dxa"/>
          </w:tcPr>
          <w:p w14:paraId="6B1B1DAE" w14:textId="22F443B4" w:rsidR="00F57837" w:rsidRDefault="00F57837" w:rsidP="00F57837">
            <w:pPr>
              <w:pStyle w:val="BodyText"/>
              <w:ind w:left="0"/>
            </w:pPr>
            <w:r w:rsidRPr="003358F7">
              <w:t>Guardrails</w:t>
            </w:r>
          </w:p>
        </w:tc>
        <w:tc>
          <w:tcPr>
            <w:tcW w:w="1783" w:type="dxa"/>
          </w:tcPr>
          <w:p w14:paraId="0A4E9E37" w14:textId="0FD61075" w:rsidR="00F57837" w:rsidRDefault="00F57837" w:rsidP="00F57837">
            <w:pPr>
              <w:pStyle w:val="BodyText"/>
              <w:ind w:left="0"/>
            </w:pPr>
            <w:r w:rsidRPr="003358F7">
              <w:t>Technology Group</w:t>
            </w:r>
          </w:p>
        </w:tc>
        <w:tc>
          <w:tcPr>
            <w:tcW w:w="1782" w:type="dxa"/>
          </w:tcPr>
          <w:p w14:paraId="05185D28" w14:textId="22421798" w:rsidR="00F57837" w:rsidRDefault="00F57837" w:rsidP="00F57837">
            <w:pPr>
              <w:pStyle w:val="BodyText"/>
              <w:ind w:left="0"/>
            </w:pPr>
            <w:r w:rsidRPr="003358F7">
              <w:t>Policy enforcement</w:t>
            </w:r>
          </w:p>
        </w:tc>
        <w:tc>
          <w:tcPr>
            <w:tcW w:w="1783" w:type="dxa"/>
          </w:tcPr>
          <w:p w14:paraId="12BA6B5A" w14:textId="5C8FF9CF" w:rsidR="00F57837" w:rsidRDefault="00F57837" w:rsidP="00F57837">
            <w:pPr>
              <w:pStyle w:val="BodyText"/>
              <w:ind w:left="0"/>
            </w:pPr>
            <w:r w:rsidRPr="003358F7">
              <w:t>Continuous</w:t>
            </w:r>
          </w:p>
        </w:tc>
        <w:tc>
          <w:tcPr>
            <w:tcW w:w="1783" w:type="dxa"/>
          </w:tcPr>
          <w:p w14:paraId="14B5086E" w14:textId="1A6F6101" w:rsidR="00F57837" w:rsidRDefault="00F57837" w:rsidP="00F57837">
            <w:pPr>
              <w:pStyle w:val="BodyText"/>
              <w:ind w:left="0"/>
            </w:pPr>
            <w:r w:rsidRPr="003358F7">
              <w:t>Block non-compliant resources</w:t>
            </w:r>
          </w:p>
        </w:tc>
      </w:tr>
      <w:tr w:rsidR="00C13A4B" w14:paraId="3E9BE453" w14:textId="77777777" w:rsidTr="00F5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3" w:type="dxa"/>
          </w:tcPr>
          <w:p w14:paraId="033739D8" w14:textId="194F2099" w:rsidR="00C13A4B" w:rsidRDefault="00C13A4B" w:rsidP="00C13A4B">
            <w:pPr>
              <w:pStyle w:val="BodyText"/>
              <w:ind w:left="0"/>
            </w:pPr>
            <w:r w:rsidRPr="00EA7947">
              <w:lastRenderedPageBreak/>
              <w:t>Cost Management</w:t>
            </w:r>
          </w:p>
        </w:tc>
        <w:tc>
          <w:tcPr>
            <w:tcW w:w="1783" w:type="dxa"/>
          </w:tcPr>
          <w:p w14:paraId="78B2C272" w14:textId="0BA24183" w:rsidR="00C13A4B" w:rsidRDefault="00C13A4B" w:rsidP="00C13A4B">
            <w:pPr>
              <w:pStyle w:val="BodyText"/>
              <w:ind w:left="0"/>
            </w:pPr>
            <w:r w:rsidRPr="00EA7947">
              <w:t>Technology Group</w:t>
            </w:r>
          </w:p>
        </w:tc>
        <w:tc>
          <w:tcPr>
            <w:tcW w:w="1782" w:type="dxa"/>
          </w:tcPr>
          <w:p w14:paraId="7CDA8B58" w14:textId="6AB7ED58" w:rsidR="00C13A4B" w:rsidRDefault="00C13A4B" w:rsidP="00C13A4B">
            <w:pPr>
              <w:pStyle w:val="BodyText"/>
              <w:ind w:left="0"/>
            </w:pPr>
            <w:r w:rsidRPr="00EA7947">
              <w:t>Consumption reports</w:t>
            </w:r>
          </w:p>
        </w:tc>
        <w:tc>
          <w:tcPr>
            <w:tcW w:w="1783" w:type="dxa"/>
          </w:tcPr>
          <w:p w14:paraId="6720B085" w14:textId="2D192FFF" w:rsidR="00C13A4B" w:rsidRDefault="00C13A4B" w:rsidP="00C13A4B">
            <w:pPr>
              <w:pStyle w:val="BodyText"/>
              <w:ind w:left="0"/>
            </w:pPr>
            <w:r w:rsidRPr="00EA7947">
              <w:t>Monthly</w:t>
            </w:r>
          </w:p>
        </w:tc>
        <w:tc>
          <w:tcPr>
            <w:tcW w:w="1783" w:type="dxa"/>
          </w:tcPr>
          <w:p w14:paraId="6C20BA67" w14:textId="3A531A1C" w:rsidR="00C13A4B" w:rsidRDefault="00C13A4B" w:rsidP="00C13A4B">
            <w:pPr>
              <w:pStyle w:val="BodyText"/>
              <w:ind w:left="0"/>
            </w:pPr>
            <w:r w:rsidRPr="00EA7947">
              <w:t>Investigate anomalies</w:t>
            </w:r>
          </w:p>
        </w:tc>
      </w:tr>
      <w:tr w:rsidR="00463A01" w14:paraId="34EAC4E0" w14:textId="77777777" w:rsidTr="00F5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3" w:type="dxa"/>
          </w:tcPr>
          <w:p w14:paraId="1FE284CA" w14:textId="3F79DACF" w:rsidR="00463A01" w:rsidRDefault="00463A01" w:rsidP="00463A01">
            <w:pPr>
              <w:pStyle w:val="BodyText"/>
              <w:ind w:left="0"/>
            </w:pPr>
            <w:r w:rsidRPr="00FF3377">
              <w:t>Security &amp; Compliance</w:t>
            </w:r>
          </w:p>
        </w:tc>
        <w:tc>
          <w:tcPr>
            <w:tcW w:w="1783" w:type="dxa"/>
          </w:tcPr>
          <w:p w14:paraId="500CF241" w14:textId="40CC09EC" w:rsidR="00463A01" w:rsidRDefault="00463A01" w:rsidP="00463A01">
            <w:pPr>
              <w:pStyle w:val="BodyText"/>
              <w:ind w:left="0"/>
            </w:pPr>
            <w:r w:rsidRPr="00FF3377">
              <w:t>CLeaR + Technology Group</w:t>
            </w:r>
          </w:p>
        </w:tc>
        <w:tc>
          <w:tcPr>
            <w:tcW w:w="1782" w:type="dxa"/>
          </w:tcPr>
          <w:p w14:paraId="1BB67C49" w14:textId="6EA56A97" w:rsidR="00463A01" w:rsidRDefault="00463A01" w:rsidP="00463A01">
            <w:pPr>
              <w:pStyle w:val="BodyText"/>
              <w:ind w:left="0"/>
            </w:pPr>
            <w:r w:rsidRPr="00FF3377">
              <w:t>Alerts &amp; audits</w:t>
            </w:r>
          </w:p>
        </w:tc>
        <w:tc>
          <w:tcPr>
            <w:tcW w:w="1783" w:type="dxa"/>
          </w:tcPr>
          <w:p w14:paraId="42CAB9BC" w14:textId="5AF7041C" w:rsidR="00463A01" w:rsidRDefault="00463A01" w:rsidP="00463A01">
            <w:pPr>
              <w:pStyle w:val="BodyText"/>
              <w:ind w:left="0"/>
            </w:pPr>
            <w:r w:rsidRPr="00FF3377">
              <w:t>Continuous</w:t>
            </w:r>
          </w:p>
        </w:tc>
        <w:tc>
          <w:tcPr>
            <w:tcW w:w="1783" w:type="dxa"/>
          </w:tcPr>
          <w:p w14:paraId="76444A7E" w14:textId="51659DAF" w:rsidR="00463A01" w:rsidRDefault="00463A01" w:rsidP="00463A01">
            <w:pPr>
              <w:pStyle w:val="BodyText"/>
              <w:ind w:left="0"/>
            </w:pPr>
            <w:r w:rsidRPr="00FF3377">
              <w:t>Intervene/revoke</w:t>
            </w:r>
          </w:p>
        </w:tc>
      </w:tr>
      <w:tr w:rsidR="00463A01" w14:paraId="122EEA39" w14:textId="77777777" w:rsidTr="00F5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3" w:type="dxa"/>
          </w:tcPr>
          <w:p w14:paraId="1A82FA50" w14:textId="425F118C" w:rsidR="00463A01" w:rsidRDefault="00463A01" w:rsidP="00463A01">
            <w:pPr>
              <w:pStyle w:val="BodyText"/>
              <w:ind w:left="0"/>
            </w:pPr>
            <w:r w:rsidRPr="00FF3377">
              <w:t>Recertification</w:t>
            </w:r>
          </w:p>
        </w:tc>
        <w:tc>
          <w:tcPr>
            <w:tcW w:w="1783" w:type="dxa"/>
          </w:tcPr>
          <w:p w14:paraId="2DC99259" w14:textId="543112EE" w:rsidR="00463A01" w:rsidRDefault="00463A01" w:rsidP="00463A01">
            <w:pPr>
              <w:pStyle w:val="BodyText"/>
              <w:ind w:left="0"/>
            </w:pPr>
            <w:r w:rsidRPr="00FF3377">
              <w:t>CLeaR</w:t>
            </w:r>
          </w:p>
        </w:tc>
        <w:tc>
          <w:tcPr>
            <w:tcW w:w="1782" w:type="dxa"/>
          </w:tcPr>
          <w:p w14:paraId="29003E85" w14:textId="79B023F3" w:rsidR="00463A01" w:rsidRDefault="00463A01" w:rsidP="00463A01">
            <w:pPr>
              <w:pStyle w:val="BodyText"/>
              <w:ind w:left="0"/>
            </w:pPr>
            <w:r w:rsidRPr="00FF3377">
              <w:t>Annual attestation</w:t>
            </w:r>
          </w:p>
        </w:tc>
        <w:tc>
          <w:tcPr>
            <w:tcW w:w="1783" w:type="dxa"/>
          </w:tcPr>
          <w:p w14:paraId="096B3429" w14:textId="75602C44" w:rsidR="00463A01" w:rsidRDefault="00463A01" w:rsidP="00463A01">
            <w:pPr>
              <w:pStyle w:val="BodyText"/>
              <w:ind w:left="0"/>
            </w:pPr>
            <w:r w:rsidRPr="00FF3377">
              <w:t>Annually</w:t>
            </w:r>
          </w:p>
        </w:tc>
        <w:tc>
          <w:tcPr>
            <w:tcW w:w="1783" w:type="dxa"/>
          </w:tcPr>
          <w:p w14:paraId="70BCB314" w14:textId="058F2AD0" w:rsidR="00463A01" w:rsidRDefault="00463A01" w:rsidP="00463A01">
            <w:pPr>
              <w:pStyle w:val="BodyText"/>
              <w:ind w:left="0"/>
            </w:pPr>
            <w:r w:rsidRPr="00FF3377">
              <w:t>Revoke if not completed</w:t>
            </w:r>
          </w:p>
        </w:tc>
      </w:tr>
      <w:tr w:rsidR="00463A01" w14:paraId="57EA7F26" w14:textId="77777777" w:rsidTr="00F5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3" w:type="dxa"/>
          </w:tcPr>
          <w:p w14:paraId="7341B59E" w14:textId="606A15A6" w:rsidR="00463A01" w:rsidRDefault="00463A01" w:rsidP="00463A01">
            <w:pPr>
              <w:pStyle w:val="BodyText"/>
              <w:ind w:left="0"/>
            </w:pPr>
            <w:r w:rsidRPr="00FF3377">
              <w:t>Decommissioning</w:t>
            </w:r>
          </w:p>
        </w:tc>
        <w:tc>
          <w:tcPr>
            <w:tcW w:w="1783" w:type="dxa"/>
          </w:tcPr>
          <w:p w14:paraId="3AE1756B" w14:textId="60CD61F6" w:rsidR="00463A01" w:rsidRDefault="00463A01" w:rsidP="00463A01">
            <w:pPr>
              <w:pStyle w:val="BodyText"/>
              <w:ind w:left="0"/>
            </w:pPr>
            <w:r w:rsidRPr="00FF3377">
              <w:t>Technology Group</w:t>
            </w:r>
          </w:p>
        </w:tc>
        <w:tc>
          <w:tcPr>
            <w:tcW w:w="1782" w:type="dxa"/>
          </w:tcPr>
          <w:p w14:paraId="76626FFF" w14:textId="42340058" w:rsidR="00463A01" w:rsidRDefault="00463A01" w:rsidP="00463A01">
            <w:pPr>
              <w:pStyle w:val="BodyText"/>
              <w:ind w:left="0"/>
            </w:pPr>
            <w:r w:rsidRPr="00FF3377">
              <w:t>Deprovision &amp; archival</w:t>
            </w:r>
          </w:p>
        </w:tc>
        <w:tc>
          <w:tcPr>
            <w:tcW w:w="1783" w:type="dxa"/>
          </w:tcPr>
          <w:p w14:paraId="396F7995" w14:textId="5FFE11F9" w:rsidR="00463A01" w:rsidRDefault="00463A01" w:rsidP="00463A01">
            <w:pPr>
              <w:pStyle w:val="BodyText"/>
              <w:ind w:left="0"/>
            </w:pPr>
            <w:r w:rsidRPr="00FF3377">
              <w:t>On trigger</w:t>
            </w:r>
          </w:p>
        </w:tc>
        <w:tc>
          <w:tcPr>
            <w:tcW w:w="1783" w:type="dxa"/>
          </w:tcPr>
          <w:p w14:paraId="04980AFF" w14:textId="31046DC7" w:rsidR="00463A01" w:rsidRDefault="00463A01" w:rsidP="00463A01">
            <w:pPr>
              <w:pStyle w:val="BodyText"/>
              <w:ind w:left="0"/>
            </w:pPr>
            <w:r w:rsidRPr="00FF3377">
              <w:t>Archive logs, update records</w:t>
            </w:r>
          </w:p>
        </w:tc>
      </w:tr>
    </w:tbl>
    <w:p w14:paraId="30792AF2" w14:textId="77777777" w:rsidR="009D449E" w:rsidRDefault="009D449E" w:rsidP="00B9066C">
      <w:pPr>
        <w:pStyle w:val="BodyText"/>
        <w:ind w:left="0"/>
      </w:pPr>
    </w:p>
    <w:p w14:paraId="088AC411" w14:textId="59B578FD" w:rsidR="00D636DF" w:rsidRDefault="00D636DF" w:rsidP="00D636DF">
      <w:pPr>
        <w:pStyle w:val="Heading2"/>
        <w:numPr>
          <w:ilvl w:val="1"/>
          <w:numId w:val="21"/>
        </w:numPr>
        <w:ind w:left="0" w:firstLine="0"/>
      </w:pPr>
      <w:bookmarkStart w:id="28" w:name="_Toc216277768"/>
      <w:r>
        <w:t>RACI Overview</w:t>
      </w:r>
      <w:bookmarkEnd w:id="28"/>
    </w:p>
    <w:tbl>
      <w:tblPr>
        <w:tblStyle w:val="GTTable"/>
        <w:tblW w:w="8914" w:type="dxa"/>
        <w:tblInd w:w="140" w:type="dxa"/>
        <w:tblLook w:val="04A0" w:firstRow="1" w:lastRow="0" w:firstColumn="1" w:lastColumn="0" w:noHBand="0" w:noVBand="1"/>
      </w:tblPr>
      <w:tblGrid>
        <w:gridCol w:w="1693"/>
        <w:gridCol w:w="1531"/>
        <w:gridCol w:w="1784"/>
        <w:gridCol w:w="1667"/>
        <w:gridCol w:w="2239"/>
      </w:tblGrid>
      <w:tr w:rsidR="003D2A8F" w:rsidRPr="000F4F5A" w14:paraId="788C0C0F" w14:textId="77777777" w:rsidTr="003D2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3" w:type="dxa"/>
            <w:hideMark/>
          </w:tcPr>
          <w:p w14:paraId="31F7C4FC" w14:textId="77777777" w:rsidR="003D2A8F" w:rsidRPr="000F4F5A" w:rsidRDefault="003D2A8F" w:rsidP="007E735A">
            <w:pPr>
              <w:spacing w:after="160" w:line="278" w:lineRule="auto"/>
              <w:rPr>
                <w:bCs/>
              </w:rPr>
            </w:pPr>
            <w:r w:rsidRPr="000F4F5A">
              <w:rPr>
                <w:bCs/>
              </w:rPr>
              <w:t>Activity</w:t>
            </w:r>
          </w:p>
        </w:tc>
        <w:tc>
          <w:tcPr>
            <w:tcW w:w="1531" w:type="dxa"/>
            <w:hideMark/>
          </w:tcPr>
          <w:p w14:paraId="094CB7EA" w14:textId="77777777" w:rsidR="003D2A8F" w:rsidRPr="000F4F5A" w:rsidRDefault="003D2A8F" w:rsidP="007E735A">
            <w:pPr>
              <w:spacing w:after="160" w:line="278" w:lineRule="auto"/>
              <w:rPr>
                <w:bCs/>
              </w:rPr>
            </w:pPr>
            <w:r w:rsidRPr="000F4F5A">
              <w:rPr>
                <w:bCs/>
              </w:rPr>
              <w:t>CLeaR</w:t>
            </w:r>
          </w:p>
        </w:tc>
        <w:tc>
          <w:tcPr>
            <w:tcW w:w="0" w:type="auto"/>
            <w:hideMark/>
          </w:tcPr>
          <w:p w14:paraId="5F38409B" w14:textId="77777777" w:rsidR="003D2A8F" w:rsidRPr="000F4F5A" w:rsidRDefault="003D2A8F" w:rsidP="007E735A">
            <w:pPr>
              <w:spacing w:after="160" w:line="278" w:lineRule="auto"/>
              <w:rPr>
                <w:bCs/>
              </w:rPr>
            </w:pPr>
            <w:r w:rsidRPr="000F4F5A">
              <w:rPr>
                <w:bCs/>
              </w:rPr>
              <w:t>Technology Group</w:t>
            </w:r>
          </w:p>
        </w:tc>
        <w:tc>
          <w:tcPr>
            <w:tcW w:w="0" w:type="auto"/>
            <w:hideMark/>
          </w:tcPr>
          <w:p w14:paraId="0C1367C8" w14:textId="77777777" w:rsidR="003D2A8F" w:rsidRPr="000F4F5A" w:rsidRDefault="003D2A8F" w:rsidP="007E735A">
            <w:pPr>
              <w:spacing w:after="160" w:line="278" w:lineRule="auto"/>
              <w:rPr>
                <w:bCs/>
              </w:rPr>
            </w:pPr>
            <w:r w:rsidRPr="000F4F5A">
              <w:rPr>
                <w:bCs/>
              </w:rPr>
              <w:t>Citizen Developer</w:t>
            </w:r>
          </w:p>
        </w:tc>
        <w:tc>
          <w:tcPr>
            <w:tcW w:w="0" w:type="auto"/>
            <w:hideMark/>
          </w:tcPr>
          <w:p w14:paraId="5F812597" w14:textId="77777777" w:rsidR="003D2A8F" w:rsidRPr="000F4F5A" w:rsidRDefault="003D2A8F" w:rsidP="007E735A">
            <w:pPr>
              <w:spacing w:after="160" w:line="278" w:lineRule="auto"/>
              <w:rPr>
                <w:bCs/>
              </w:rPr>
            </w:pPr>
            <w:r w:rsidRPr="000F4F5A">
              <w:rPr>
                <w:bCs/>
              </w:rPr>
              <w:t>Security/Architecture</w:t>
            </w:r>
          </w:p>
        </w:tc>
      </w:tr>
      <w:tr w:rsidR="003D2A8F" w:rsidRPr="000F4F5A" w14:paraId="2CBD9E18" w14:textId="77777777" w:rsidTr="003D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3" w:type="dxa"/>
            <w:hideMark/>
          </w:tcPr>
          <w:p w14:paraId="2FB7A578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Eligibility &amp; Training</w:t>
            </w:r>
          </w:p>
        </w:tc>
        <w:tc>
          <w:tcPr>
            <w:tcW w:w="1531" w:type="dxa"/>
            <w:hideMark/>
          </w:tcPr>
          <w:p w14:paraId="3353B68D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2D8EFD6A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  <w:tc>
          <w:tcPr>
            <w:tcW w:w="0" w:type="auto"/>
            <w:hideMark/>
          </w:tcPr>
          <w:p w14:paraId="619C9C34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</w:t>
            </w:r>
          </w:p>
        </w:tc>
        <w:tc>
          <w:tcPr>
            <w:tcW w:w="0" w:type="auto"/>
            <w:hideMark/>
          </w:tcPr>
          <w:p w14:paraId="502168C8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</w:tr>
      <w:tr w:rsidR="003D2A8F" w:rsidRPr="000F4F5A" w14:paraId="0BD29F56" w14:textId="77777777" w:rsidTr="003D2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3" w:type="dxa"/>
            <w:hideMark/>
          </w:tcPr>
          <w:p w14:paraId="0166C59B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Agreement Administration</w:t>
            </w:r>
          </w:p>
        </w:tc>
        <w:tc>
          <w:tcPr>
            <w:tcW w:w="1531" w:type="dxa"/>
            <w:hideMark/>
          </w:tcPr>
          <w:p w14:paraId="5EB77857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3F9081D1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25D0F68F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</w:t>
            </w:r>
          </w:p>
        </w:tc>
        <w:tc>
          <w:tcPr>
            <w:tcW w:w="0" w:type="auto"/>
            <w:hideMark/>
          </w:tcPr>
          <w:p w14:paraId="5C8F984D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</w:tr>
      <w:tr w:rsidR="003D2A8F" w:rsidRPr="000F4F5A" w14:paraId="3DDC86D1" w14:textId="77777777" w:rsidTr="003D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3" w:type="dxa"/>
            <w:hideMark/>
          </w:tcPr>
          <w:p w14:paraId="2A376628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Access Approval</w:t>
            </w:r>
          </w:p>
        </w:tc>
        <w:tc>
          <w:tcPr>
            <w:tcW w:w="1531" w:type="dxa"/>
            <w:hideMark/>
          </w:tcPr>
          <w:p w14:paraId="2A56E40D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62778031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  <w:tc>
          <w:tcPr>
            <w:tcW w:w="0" w:type="auto"/>
            <w:hideMark/>
          </w:tcPr>
          <w:p w14:paraId="1D7DBDDB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7BE93D2B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</w:tr>
      <w:tr w:rsidR="003D2A8F" w:rsidRPr="000F4F5A" w14:paraId="29242D9D" w14:textId="77777777" w:rsidTr="003D2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3" w:type="dxa"/>
            <w:hideMark/>
          </w:tcPr>
          <w:p w14:paraId="502CE4DB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Provisioning</w:t>
            </w:r>
          </w:p>
        </w:tc>
        <w:tc>
          <w:tcPr>
            <w:tcW w:w="1531" w:type="dxa"/>
            <w:hideMark/>
          </w:tcPr>
          <w:p w14:paraId="655472BC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73C27394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05D8FA71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700C7652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</w:tr>
      <w:tr w:rsidR="003D2A8F" w:rsidRPr="000F4F5A" w14:paraId="548F2BBE" w14:textId="77777777" w:rsidTr="003D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3" w:type="dxa"/>
            <w:hideMark/>
          </w:tcPr>
          <w:p w14:paraId="6BF6A365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Monitoring &amp; Reporting</w:t>
            </w:r>
          </w:p>
        </w:tc>
        <w:tc>
          <w:tcPr>
            <w:tcW w:w="1531" w:type="dxa"/>
            <w:hideMark/>
          </w:tcPr>
          <w:p w14:paraId="6FE73ED8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1562C6B4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096D9FF7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</w:t>
            </w:r>
          </w:p>
        </w:tc>
        <w:tc>
          <w:tcPr>
            <w:tcW w:w="0" w:type="auto"/>
            <w:hideMark/>
          </w:tcPr>
          <w:p w14:paraId="4D9E7F87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</w:tr>
      <w:tr w:rsidR="003D2A8F" w:rsidRPr="000F4F5A" w14:paraId="0882642B" w14:textId="77777777" w:rsidTr="003D2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3" w:type="dxa"/>
            <w:hideMark/>
          </w:tcPr>
          <w:p w14:paraId="138DFFBA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Intervention</w:t>
            </w:r>
          </w:p>
        </w:tc>
        <w:tc>
          <w:tcPr>
            <w:tcW w:w="1531" w:type="dxa"/>
            <w:hideMark/>
          </w:tcPr>
          <w:p w14:paraId="49984508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719D222A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  <w:tc>
          <w:tcPr>
            <w:tcW w:w="0" w:type="auto"/>
            <w:hideMark/>
          </w:tcPr>
          <w:p w14:paraId="3434926E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5FE25276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</w:tr>
      <w:tr w:rsidR="003D2A8F" w:rsidRPr="000F4F5A" w14:paraId="1DAC0FEA" w14:textId="77777777" w:rsidTr="003D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3" w:type="dxa"/>
            <w:hideMark/>
          </w:tcPr>
          <w:p w14:paraId="0D497D4C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Recertification</w:t>
            </w:r>
          </w:p>
        </w:tc>
        <w:tc>
          <w:tcPr>
            <w:tcW w:w="1531" w:type="dxa"/>
            <w:hideMark/>
          </w:tcPr>
          <w:p w14:paraId="57587E83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78FA4060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3384AC72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A</w:t>
            </w:r>
          </w:p>
        </w:tc>
        <w:tc>
          <w:tcPr>
            <w:tcW w:w="0" w:type="auto"/>
            <w:hideMark/>
          </w:tcPr>
          <w:p w14:paraId="03D857C7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C</w:t>
            </w:r>
          </w:p>
        </w:tc>
      </w:tr>
      <w:tr w:rsidR="003D2A8F" w:rsidRPr="000F4F5A" w14:paraId="415E68BB" w14:textId="77777777" w:rsidTr="003D2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3" w:type="dxa"/>
            <w:hideMark/>
          </w:tcPr>
          <w:p w14:paraId="6CEB3456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Revocation &amp; Decommission</w:t>
            </w:r>
          </w:p>
        </w:tc>
        <w:tc>
          <w:tcPr>
            <w:tcW w:w="1531" w:type="dxa"/>
            <w:hideMark/>
          </w:tcPr>
          <w:p w14:paraId="1643A727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3C7049D3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  <w:tc>
          <w:tcPr>
            <w:tcW w:w="0" w:type="auto"/>
            <w:hideMark/>
          </w:tcPr>
          <w:p w14:paraId="3ACD0882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I</w:t>
            </w:r>
          </w:p>
        </w:tc>
        <w:tc>
          <w:tcPr>
            <w:tcW w:w="0" w:type="auto"/>
            <w:hideMark/>
          </w:tcPr>
          <w:p w14:paraId="66CC296F" w14:textId="77777777" w:rsidR="003D2A8F" w:rsidRPr="000F4F5A" w:rsidRDefault="003D2A8F" w:rsidP="007E735A">
            <w:pPr>
              <w:spacing w:after="160" w:line="278" w:lineRule="auto"/>
            </w:pPr>
            <w:r w:rsidRPr="000F4F5A">
              <w:t>R</w:t>
            </w:r>
          </w:p>
        </w:tc>
      </w:tr>
    </w:tbl>
    <w:p w14:paraId="64576A02" w14:textId="2343614A" w:rsidR="00D636DF" w:rsidRPr="003D15A8" w:rsidRDefault="003D15A8" w:rsidP="00B9066C">
      <w:pPr>
        <w:pStyle w:val="BodyText"/>
        <w:ind w:left="0"/>
      </w:pPr>
      <w:r w:rsidRPr="003D15A8">
        <w:t>Legend: R = Responsible, A = Accountable, C = Consulted, I = Informed</w:t>
      </w:r>
      <w:r>
        <w:t>.</w:t>
      </w:r>
    </w:p>
    <w:p w14:paraId="670874A1" w14:textId="266A4CA9" w:rsidR="0004081C" w:rsidRDefault="0004081C" w:rsidP="00E9123E">
      <w:pPr>
        <w:pStyle w:val="Heading1"/>
        <w:numPr>
          <w:ilvl w:val="0"/>
          <w:numId w:val="21"/>
        </w:numPr>
        <w:ind w:left="0" w:firstLine="0"/>
      </w:pPr>
      <w:bookmarkStart w:id="29" w:name="_Toc216277769"/>
      <w:r w:rsidRPr="00E9123E">
        <w:rPr>
          <w:rFonts w:cs="Arial"/>
        </w:rPr>
        <w:t>Summary</w:t>
      </w:r>
      <w:bookmarkEnd w:id="29"/>
    </w:p>
    <w:p w14:paraId="6D95BF22" w14:textId="51F0A16E" w:rsidR="0004081C" w:rsidRDefault="0004081C" w:rsidP="0004081C">
      <w:pPr>
        <w:pStyle w:val="BodyText"/>
        <w:ind w:left="0"/>
      </w:pPr>
      <w:r>
        <w:t xml:space="preserve">CleaR </w:t>
      </w:r>
      <w:r w:rsidRPr="0004081C">
        <w:t>ensures secure and compliant cloud innovation by</w:t>
      </w:r>
      <w:r>
        <w:t>:</w:t>
      </w:r>
    </w:p>
    <w:p w14:paraId="5F70B588" w14:textId="25C5649D" w:rsidR="0004081C" w:rsidRPr="0004081C" w:rsidRDefault="0004081C" w:rsidP="00874767">
      <w:pPr>
        <w:pStyle w:val="BodyText"/>
        <w:numPr>
          <w:ilvl w:val="0"/>
          <w:numId w:val="48"/>
        </w:numPr>
      </w:pPr>
      <w:r w:rsidRPr="0004081C">
        <w:t>Granting access only to qualified individuals</w:t>
      </w:r>
      <w:r w:rsidR="00874767">
        <w:t>.</w:t>
      </w:r>
    </w:p>
    <w:p w14:paraId="17FD687E" w14:textId="20B1AF2F" w:rsidR="0004081C" w:rsidRPr="0004081C" w:rsidRDefault="0004081C" w:rsidP="00874767">
      <w:pPr>
        <w:pStyle w:val="BodyText"/>
        <w:numPr>
          <w:ilvl w:val="0"/>
          <w:numId w:val="48"/>
        </w:numPr>
      </w:pPr>
      <w:r w:rsidRPr="0004081C">
        <w:t>Monitoring usage and enforcing governance</w:t>
      </w:r>
      <w:r w:rsidR="00874767">
        <w:t>.</w:t>
      </w:r>
    </w:p>
    <w:p w14:paraId="615AC3A0" w14:textId="5B9A50E0" w:rsidR="0004081C" w:rsidRPr="0004081C" w:rsidRDefault="0004081C" w:rsidP="00874767">
      <w:pPr>
        <w:pStyle w:val="BodyText"/>
        <w:numPr>
          <w:ilvl w:val="0"/>
          <w:numId w:val="48"/>
        </w:numPr>
      </w:pPr>
      <w:r w:rsidRPr="0004081C">
        <w:t>Managing recertification and revocation</w:t>
      </w:r>
      <w:r w:rsidR="00874767">
        <w:t>.</w:t>
      </w:r>
    </w:p>
    <w:p w14:paraId="49221315" w14:textId="4A1D810F" w:rsidR="0004081C" w:rsidRPr="0004081C" w:rsidRDefault="0004081C" w:rsidP="00874767">
      <w:pPr>
        <w:pStyle w:val="BodyText"/>
        <w:numPr>
          <w:ilvl w:val="0"/>
          <w:numId w:val="48"/>
        </w:numPr>
      </w:pPr>
      <w:r w:rsidRPr="0004081C">
        <w:t>Supporting alignment across Technology, Security, and Architecture</w:t>
      </w:r>
      <w:r w:rsidR="00874767">
        <w:t>.</w:t>
      </w:r>
    </w:p>
    <w:p w14:paraId="781A4CA6" w14:textId="209A9742" w:rsidR="0004081C" w:rsidRPr="0004081C" w:rsidRDefault="00874767" w:rsidP="00774892">
      <w:pPr>
        <w:pStyle w:val="BodyText"/>
        <w:ind w:left="0"/>
        <w:jc w:val="both"/>
      </w:pPr>
      <w:r w:rsidRPr="00874767">
        <w:t>CLeaR’s oversight protects the Firm’s cloud environments from risk and cost overruns while enabling innovation</w:t>
      </w:r>
      <w:r>
        <w:t>.</w:t>
      </w:r>
    </w:p>
    <w:p w14:paraId="3EE9DBCF" w14:textId="6EB9C005" w:rsidR="00D11170" w:rsidRPr="00AD578A" w:rsidRDefault="00301679" w:rsidP="004351FF">
      <w:pPr>
        <w:pStyle w:val="Heading1"/>
        <w:numPr>
          <w:ilvl w:val="0"/>
          <w:numId w:val="21"/>
        </w:numPr>
        <w:ind w:left="0" w:firstLine="0"/>
      </w:pPr>
      <w:bookmarkStart w:id="30" w:name="_Toc216277770"/>
      <w:r w:rsidRPr="004351FF">
        <w:rPr>
          <w:rFonts w:cs="Arial"/>
        </w:rPr>
        <w:lastRenderedPageBreak/>
        <w:t>Revisions</w:t>
      </w:r>
      <w:bookmarkEnd w:id="30"/>
    </w:p>
    <w:p w14:paraId="2CA25AB5" w14:textId="71053CE2" w:rsidR="00EC4CE6" w:rsidRPr="003261B0" w:rsidRDefault="004C5A8C" w:rsidP="00385BD0">
      <w:pPr>
        <w:pStyle w:val="BodyText"/>
        <w:ind w:left="0"/>
        <w:jc w:val="both"/>
        <w:rPr>
          <w:rFonts w:cs="Arial"/>
        </w:rPr>
      </w:pPr>
      <w:r w:rsidRPr="002311B3">
        <w:rPr>
          <w:rFonts w:cs="Arial"/>
        </w:rPr>
        <w:t xml:space="preserve">The </w:t>
      </w:r>
      <w:r>
        <w:rPr>
          <w:rFonts w:cs="Arial"/>
        </w:rPr>
        <w:t xml:space="preserve">Data + Insights and Technical Writing </w:t>
      </w:r>
      <w:r w:rsidRPr="002311B3">
        <w:rPr>
          <w:rFonts w:cs="Arial"/>
        </w:rPr>
        <w:t>team</w:t>
      </w:r>
      <w:r>
        <w:rPr>
          <w:rFonts w:cs="Arial"/>
        </w:rPr>
        <w:t>s</w:t>
      </w:r>
      <w:r w:rsidRPr="002311B3">
        <w:rPr>
          <w:rFonts w:cs="Arial"/>
        </w:rPr>
        <w:t xml:space="preserve"> review, test, and periodically revise this document as risks, systems, and business practices evolve</w:t>
      </w:r>
      <w:r w:rsidR="00301679" w:rsidRPr="002311B3">
        <w:rPr>
          <w:rFonts w:cs="Arial"/>
        </w:rPr>
        <w:t>.</w:t>
      </w:r>
    </w:p>
    <w:p w14:paraId="6B7EA8AB" w14:textId="65926E97" w:rsidR="00D516B2" w:rsidRPr="00AD578A" w:rsidRDefault="00301679" w:rsidP="004351FF">
      <w:pPr>
        <w:pStyle w:val="Heading1"/>
        <w:numPr>
          <w:ilvl w:val="0"/>
          <w:numId w:val="21"/>
        </w:numPr>
        <w:ind w:left="0" w:firstLine="0"/>
      </w:pPr>
      <w:bookmarkStart w:id="31" w:name="_Toc216277771"/>
      <w:r w:rsidRPr="004351FF">
        <w:rPr>
          <w:rFonts w:cs="Arial"/>
        </w:rPr>
        <w:t>Document</w:t>
      </w:r>
      <w:r>
        <w:t xml:space="preserve"> History</w:t>
      </w:r>
      <w:bookmarkEnd w:id="31"/>
    </w:p>
    <w:tbl>
      <w:tblPr>
        <w:tblpPr w:leftFromText="180" w:rightFromText="180" w:vertAnchor="text" w:horzAnchor="margin" w:tblpY="95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3640"/>
      </w:tblGrid>
      <w:tr w:rsidR="000E35EA" w14:paraId="735FFD9B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75199CEE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Title</w:t>
            </w:r>
          </w:p>
        </w:tc>
        <w:tc>
          <w:tcPr>
            <w:tcW w:w="3640" w:type="dxa"/>
            <w:shd w:val="clear" w:color="auto" w:fill="F2F2F2"/>
          </w:tcPr>
          <w:p w14:paraId="72A65D8E" w14:textId="4C208079" w:rsidR="00DA7856" w:rsidRPr="003261B0" w:rsidRDefault="00124E12" w:rsidP="00774892">
            <w:pPr>
              <w:rPr>
                <w:rFonts w:cs="Arial"/>
              </w:rPr>
            </w:pPr>
            <w:r w:rsidRPr="00124E12">
              <w:rPr>
                <w:rFonts w:cs="Arial"/>
              </w:rPr>
              <w:t>CLeaR Administration Overview for Citizen Developer Landing Zones</w:t>
            </w:r>
          </w:p>
        </w:tc>
      </w:tr>
      <w:tr w:rsidR="000E35EA" w14:paraId="14A27567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4491083D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3640" w:type="dxa"/>
            <w:shd w:val="clear" w:color="auto" w:fill="F2F2F2"/>
          </w:tcPr>
          <w:p w14:paraId="0AF5D96A" w14:textId="43733AE8" w:rsidR="00DA7856" w:rsidRPr="003261B0" w:rsidRDefault="00301679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0.</w:t>
            </w:r>
            <w:r w:rsidR="004C0AB7">
              <w:rPr>
                <w:rFonts w:cs="Arial"/>
              </w:rPr>
              <w:t>1</w:t>
            </w:r>
          </w:p>
        </w:tc>
      </w:tr>
      <w:tr w:rsidR="000E35EA" w14:paraId="6911BEB4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377EA53E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Classification</w:t>
            </w:r>
          </w:p>
        </w:tc>
        <w:tc>
          <w:tcPr>
            <w:tcW w:w="3640" w:type="dxa"/>
          </w:tcPr>
          <w:p w14:paraId="1096178A" w14:textId="77777777" w:rsidR="00DA7856" w:rsidRPr="003261B0" w:rsidRDefault="00301679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Internal</w:t>
            </w:r>
          </w:p>
        </w:tc>
      </w:tr>
      <w:tr w:rsidR="000E35EA" w14:paraId="5FCC9053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68CDFAB8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Creation Date</w:t>
            </w:r>
          </w:p>
        </w:tc>
        <w:tc>
          <w:tcPr>
            <w:tcW w:w="3640" w:type="dxa"/>
            <w:shd w:val="clear" w:color="auto" w:fill="F2F2F2"/>
          </w:tcPr>
          <w:p w14:paraId="4118644C" w14:textId="54038D28" w:rsidR="00DA7856" w:rsidRPr="003261B0" w:rsidRDefault="000F40FC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December 0</w:t>
            </w:r>
            <w:r w:rsidR="007A5B81">
              <w:rPr>
                <w:rFonts w:cs="Arial"/>
              </w:rPr>
              <w:t>9</w:t>
            </w:r>
            <w:r w:rsidR="00EF093E">
              <w:rPr>
                <w:rFonts w:cs="Arial"/>
              </w:rPr>
              <w:t>, 202</w:t>
            </w:r>
            <w:r w:rsidR="00D43711">
              <w:rPr>
                <w:rFonts w:cs="Arial"/>
              </w:rPr>
              <w:t>5</w:t>
            </w:r>
          </w:p>
        </w:tc>
      </w:tr>
      <w:tr w:rsidR="000E35EA" w14:paraId="1B1E37CF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45C99C64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Last Review Date</w:t>
            </w:r>
          </w:p>
        </w:tc>
        <w:tc>
          <w:tcPr>
            <w:tcW w:w="3640" w:type="dxa"/>
          </w:tcPr>
          <w:p w14:paraId="628172CE" w14:textId="5C52589C" w:rsidR="00DA7856" w:rsidRPr="003261B0" w:rsidRDefault="000F40FC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December </w:t>
            </w:r>
            <w:r w:rsidR="001E657D">
              <w:rPr>
                <w:rFonts w:cs="Arial"/>
              </w:rPr>
              <w:t>10</w:t>
            </w:r>
            <w:r w:rsidR="00867B96" w:rsidRPr="00867B96">
              <w:rPr>
                <w:rFonts w:cs="Arial"/>
              </w:rPr>
              <w:t>, 2025</w:t>
            </w:r>
          </w:p>
        </w:tc>
      </w:tr>
      <w:tr w:rsidR="000E35EA" w14:paraId="3B826A3C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714FB40C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Author</w:t>
            </w:r>
          </w:p>
        </w:tc>
        <w:tc>
          <w:tcPr>
            <w:tcW w:w="3640" w:type="dxa"/>
            <w:shd w:val="clear" w:color="auto" w:fill="F2F2F2"/>
          </w:tcPr>
          <w:p w14:paraId="19BB24E0" w14:textId="77777777" w:rsidR="00DA7856" w:rsidRPr="003261B0" w:rsidRDefault="00301679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Suresh Narasimhan</w:t>
            </w:r>
          </w:p>
        </w:tc>
      </w:tr>
      <w:tr w:rsidR="000E35EA" w14:paraId="45F9F6E6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153256DE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Custodian</w:t>
            </w:r>
          </w:p>
        </w:tc>
        <w:tc>
          <w:tcPr>
            <w:tcW w:w="3640" w:type="dxa"/>
          </w:tcPr>
          <w:p w14:paraId="473B38AC" w14:textId="0FFF64F4" w:rsidR="00DA7856" w:rsidRPr="003261B0" w:rsidRDefault="00812542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Data + Insights</w:t>
            </w:r>
            <w:r w:rsidR="004C5A8C">
              <w:rPr>
                <w:rFonts w:cs="Arial"/>
              </w:rPr>
              <w:t xml:space="preserve"> team</w:t>
            </w:r>
          </w:p>
        </w:tc>
      </w:tr>
      <w:tr w:rsidR="000E35EA" w14:paraId="4FCEF95E" w14:textId="77777777" w:rsidTr="007A5B81">
        <w:trPr>
          <w:trHeight w:val="96"/>
        </w:trPr>
        <w:tc>
          <w:tcPr>
            <w:tcW w:w="2167" w:type="dxa"/>
            <w:shd w:val="clear" w:color="auto" w:fill="F2F2F2"/>
          </w:tcPr>
          <w:p w14:paraId="2181BC49" w14:textId="77777777" w:rsidR="00DA7856" w:rsidRPr="00DA7856" w:rsidRDefault="00301679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Document Number</w:t>
            </w:r>
          </w:p>
        </w:tc>
        <w:tc>
          <w:tcPr>
            <w:tcW w:w="3640" w:type="dxa"/>
          </w:tcPr>
          <w:p w14:paraId="0920F11F" w14:textId="1D076518" w:rsidR="00DA7856" w:rsidRPr="009C2214" w:rsidRDefault="00DA7856" w:rsidP="009C2214">
            <w:pPr>
              <w:shd w:val="clear" w:color="auto" w:fill="FFFFFF"/>
              <w:spacing w:line="240" w:lineRule="auto"/>
              <w:rPr>
                <w:rFonts w:cs="Arial"/>
                <w:color w:val="000000"/>
                <w:lang w:eastAsia="en-AU"/>
              </w:rPr>
            </w:pPr>
          </w:p>
        </w:tc>
      </w:tr>
    </w:tbl>
    <w:p w14:paraId="52417373" w14:textId="77777777" w:rsidR="002302AD" w:rsidRDefault="002302AD" w:rsidP="00A05B33">
      <w:pPr>
        <w:jc w:val="both"/>
        <w:rPr>
          <w:rFonts w:cs="Arial"/>
        </w:rPr>
      </w:pPr>
    </w:p>
    <w:p w14:paraId="44D6D6A8" w14:textId="77777777" w:rsidR="00154B8B" w:rsidRDefault="00154B8B" w:rsidP="00A05B33">
      <w:pPr>
        <w:jc w:val="both"/>
        <w:rPr>
          <w:rFonts w:cs="Arial"/>
        </w:rPr>
      </w:pPr>
    </w:p>
    <w:p w14:paraId="43984B61" w14:textId="77777777" w:rsidR="004477E0" w:rsidRDefault="004477E0" w:rsidP="00A05B33">
      <w:pPr>
        <w:jc w:val="both"/>
        <w:rPr>
          <w:rFonts w:cs="Arial"/>
        </w:rPr>
      </w:pPr>
    </w:p>
    <w:p w14:paraId="79DD9F7F" w14:textId="77777777" w:rsidR="004477E0" w:rsidRDefault="004477E0" w:rsidP="00A05B33">
      <w:pPr>
        <w:jc w:val="both"/>
        <w:rPr>
          <w:rFonts w:cs="Arial"/>
        </w:rPr>
      </w:pPr>
    </w:p>
    <w:p w14:paraId="0DCA6271" w14:textId="77777777" w:rsidR="0086160B" w:rsidRDefault="0086160B" w:rsidP="00A05B33">
      <w:pPr>
        <w:jc w:val="both"/>
        <w:rPr>
          <w:rFonts w:cs="Arial"/>
        </w:rPr>
      </w:pPr>
    </w:p>
    <w:p w14:paraId="0CE1A7F5" w14:textId="77777777" w:rsidR="0086160B" w:rsidRDefault="0086160B" w:rsidP="00A05B33">
      <w:pPr>
        <w:jc w:val="both"/>
        <w:rPr>
          <w:rFonts w:cs="Arial"/>
        </w:rPr>
      </w:pPr>
    </w:p>
    <w:p w14:paraId="21C15049" w14:textId="77777777" w:rsidR="0086160B" w:rsidRDefault="0086160B" w:rsidP="00A05B33">
      <w:pPr>
        <w:jc w:val="both"/>
        <w:rPr>
          <w:rFonts w:cs="Arial"/>
        </w:rPr>
      </w:pPr>
    </w:p>
    <w:p w14:paraId="627919C4" w14:textId="77777777" w:rsidR="0086160B" w:rsidRDefault="0086160B" w:rsidP="00A05B33">
      <w:pPr>
        <w:jc w:val="both"/>
        <w:rPr>
          <w:rFonts w:cs="Arial"/>
        </w:rPr>
      </w:pPr>
    </w:p>
    <w:p w14:paraId="205BAB87" w14:textId="77777777" w:rsidR="0086160B" w:rsidRDefault="0086160B" w:rsidP="00A05B33">
      <w:pPr>
        <w:jc w:val="both"/>
        <w:rPr>
          <w:rFonts w:cs="Arial"/>
        </w:rPr>
      </w:pPr>
    </w:p>
    <w:p w14:paraId="43FC8A5D" w14:textId="77777777" w:rsidR="00154B8B" w:rsidRDefault="00154B8B" w:rsidP="00A05B33">
      <w:pPr>
        <w:jc w:val="both"/>
        <w:rPr>
          <w:rFonts w:cs="Arial"/>
        </w:rPr>
      </w:pPr>
    </w:p>
    <w:p w14:paraId="28DC90FB" w14:textId="77777777" w:rsidR="00124E12" w:rsidRPr="003261B0" w:rsidRDefault="00124E12" w:rsidP="00A05B33">
      <w:pPr>
        <w:jc w:val="both"/>
        <w:rPr>
          <w:rFonts w:cs="Arial"/>
        </w:rPr>
      </w:pPr>
    </w:p>
    <w:p w14:paraId="46B03A2B" w14:textId="1D9F58DD" w:rsidR="009F5E00" w:rsidRPr="00AD578A" w:rsidRDefault="00301679" w:rsidP="00AB275D">
      <w:pPr>
        <w:pStyle w:val="Heading1"/>
        <w:numPr>
          <w:ilvl w:val="0"/>
          <w:numId w:val="21"/>
        </w:numPr>
        <w:ind w:left="0" w:firstLine="0"/>
        <w:jc w:val="both"/>
      </w:pPr>
      <w:bookmarkStart w:id="32" w:name="_Toc216277772"/>
      <w:r>
        <w:t>Document Control Log</w:t>
      </w:r>
      <w:bookmarkEnd w:id="32"/>
    </w:p>
    <w:tbl>
      <w:tblPr>
        <w:tblpPr w:leftFromText="180" w:rightFromText="180" w:vertAnchor="text" w:horzAnchor="margin" w:tblpY="72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2746"/>
        <w:gridCol w:w="1701"/>
        <w:gridCol w:w="2128"/>
        <w:gridCol w:w="2125"/>
      </w:tblGrid>
      <w:tr w:rsidR="000E35EA" w14:paraId="404AD38A" w14:textId="77777777" w:rsidTr="00DA7856">
        <w:trPr>
          <w:trHeight w:val="436"/>
        </w:trPr>
        <w:tc>
          <w:tcPr>
            <w:tcW w:w="1047" w:type="dxa"/>
            <w:vAlign w:val="center"/>
          </w:tcPr>
          <w:p w14:paraId="71B45AFC" w14:textId="790CAB05" w:rsidR="00CA3B43" w:rsidRPr="00AD78A1" w:rsidRDefault="00301679" w:rsidP="00DA7856">
            <w:pPr>
              <w:jc w:val="both"/>
              <w:rPr>
                <w:rFonts w:cs="Arial"/>
                <w:b/>
                <w:bCs/>
              </w:rPr>
            </w:pPr>
            <w:bookmarkStart w:id="33" w:name="_Toc435608337"/>
            <w:r w:rsidRPr="00AD78A1">
              <w:rPr>
                <w:rFonts w:cs="Arial"/>
                <w:b/>
                <w:bCs/>
              </w:rPr>
              <w:t>Version</w:t>
            </w:r>
            <w:bookmarkEnd w:id="33"/>
          </w:p>
        </w:tc>
        <w:tc>
          <w:tcPr>
            <w:tcW w:w="2746" w:type="dxa"/>
            <w:vAlign w:val="center"/>
          </w:tcPr>
          <w:p w14:paraId="2F136DCF" w14:textId="4B47BF6B" w:rsidR="00CA3B43" w:rsidRPr="00AD78A1" w:rsidRDefault="00301679" w:rsidP="00DA7856">
            <w:pPr>
              <w:jc w:val="both"/>
              <w:rPr>
                <w:rFonts w:cs="Arial"/>
                <w:b/>
                <w:bCs/>
              </w:rPr>
            </w:pPr>
            <w:bookmarkStart w:id="34" w:name="_Toc170611813"/>
            <w:bookmarkStart w:id="35" w:name="_Toc170611909"/>
            <w:bookmarkStart w:id="36" w:name="_Toc170612017"/>
            <w:bookmarkStart w:id="37" w:name="_Toc170612205"/>
            <w:bookmarkStart w:id="38" w:name="_Toc170717694"/>
            <w:bookmarkStart w:id="39" w:name="_Toc170719543"/>
            <w:bookmarkStart w:id="40" w:name="_Toc170899646"/>
            <w:bookmarkStart w:id="41" w:name="_Toc170899714"/>
            <w:bookmarkStart w:id="42" w:name="_Toc170926486"/>
            <w:bookmarkStart w:id="43" w:name="_Toc170927330"/>
            <w:bookmarkStart w:id="44" w:name="_Toc170927743"/>
            <w:bookmarkStart w:id="45" w:name="_Toc435608338"/>
            <w:r w:rsidRPr="00AD78A1">
              <w:rPr>
                <w:rFonts w:cs="Arial"/>
                <w:b/>
                <w:bCs/>
              </w:rPr>
              <w:t>Change Description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</w:p>
        </w:tc>
        <w:tc>
          <w:tcPr>
            <w:tcW w:w="1701" w:type="dxa"/>
            <w:vAlign w:val="center"/>
          </w:tcPr>
          <w:p w14:paraId="17686635" w14:textId="77777777" w:rsidR="00CA3B43" w:rsidRPr="00AD78A1" w:rsidRDefault="00301679" w:rsidP="00DA7856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Created by</w:t>
            </w:r>
          </w:p>
        </w:tc>
        <w:tc>
          <w:tcPr>
            <w:tcW w:w="2128" w:type="dxa"/>
            <w:vAlign w:val="center"/>
          </w:tcPr>
          <w:p w14:paraId="1B25C816" w14:textId="500B14D8" w:rsidR="00CA3B43" w:rsidRPr="00AD78A1" w:rsidRDefault="00301679" w:rsidP="00DA7856">
            <w:pPr>
              <w:jc w:val="both"/>
              <w:rPr>
                <w:rFonts w:cs="Arial"/>
                <w:b/>
                <w:bCs/>
              </w:rPr>
            </w:pPr>
            <w:bookmarkStart w:id="46" w:name="_Toc435608340"/>
            <w:r>
              <w:rPr>
                <w:rFonts w:cs="Arial"/>
                <w:b/>
                <w:bCs/>
              </w:rPr>
              <w:t>Reviewed/</w:t>
            </w:r>
            <w:r w:rsidRPr="00AD78A1">
              <w:rPr>
                <w:rFonts w:cs="Arial"/>
                <w:b/>
                <w:bCs/>
              </w:rPr>
              <w:t>Approved by</w:t>
            </w:r>
            <w:bookmarkEnd w:id="46"/>
          </w:p>
        </w:tc>
        <w:tc>
          <w:tcPr>
            <w:tcW w:w="2125" w:type="dxa"/>
            <w:vAlign w:val="center"/>
          </w:tcPr>
          <w:p w14:paraId="1379BCC0" w14:textId="77777777" w:rsidR="00CA3B43" w:rsidRPr="00AD78A1" w:rsidRDefault="00301679" w:rsidP="00DA7856">
            <w:pPr>
              <w:jc w:val="both"/>
              <w:rPr>
                <w:rFonts w:cs="Arial"/>
                <w:b/>
                <w:bCs/>
              </w:rPr>
            </w:pPr>
            <w:bookmarkStart w:id="47" w:name="_Toc435608341"/>
            <w:r w:rsidRPr="00AD78A1">
              <w:rPr>
                <w:rFonts w:cs="Arial"/>
                <w:b/>
                <w:bCs/>
              </w:rPr>
              <w:t>Date</w:t>
            </w:r>
            <w:bookmarkEnd w:id="47"/>
            <w:r w:rsidR="00022342">
              <w:rPr>
                <w:rFonts w:cs="Arial"/>
                <w:b/>
                <w:bCs/>
              </w:rPr>
              <w:t xml:space="preserve"> </w:t>
            </w:r>
            <w:r w:rsidR="00D9451E">
              <w:rPr>
                <w:rFonts w:cs="Arial"/>
                <w:b/>
                <w:bCs/>
              </w:rPr>
              <w:t xml:space="preserve">of </w:t>
            </w:r>
            <w:r w:rsidR="00854728">
              <w:rPr>
                <w:rFonts w:cs="Arial"/>
                <w:b/>
                <w:bCs/>
              </w:rPr>
              <w:t>Creation</w:t>
            </w:r>
          </w:p>
        </w:tc>
      </w:tr>
      <w:tr w:rsidR="000E35EA" w14:paraId="36FCC869" w14:textId="77777777" w:rsidTr="00DA7856">
        <w:trPr>
          <w:trHeight w:val="436"/>
        </w:trPr>
        <w:tc>
          <w:tcPr>
            <w:tcW w:w="1047" w:type="dxa"/>
            <w:vAlign w:val="center"/>
          </w:tcPr>
          <w:p w14:paraId="11A21B0B" w14:textId="77777777" w:rsidR="00A05B33" w:rsidRPr="004A1FE1" w:rsidRDefault="00301679" w:rsidP="00DA7856">
            <w:pPr>
              <w:jc w:val="both"/>
              <w:rPr>
                <w:rFonts w:cs="Arial"/>
              </w:rPr>
            </w:pPr>
            <w:r w:rsidRPr="004A1FE1">
              <w:rPr>
                <w:rFonts w:cs="Arial"/>
              </w:rPr>
              <w:t>0.</w:t>
            </w:r>
            <w:r>
              <w:rPr>
                <w:rFonts w:cs="Arial"/>
              </w:rPr>
              <w:t>1</w:t>
            </w:r>
          </w:p>
        </w:tc>
        <w:tc>
          <w:tcPr>
            <w:tcW w:w="2746" w:type="dxa"/>
            <w:vAlign w:val="center"/>
          </w:tcPr>
          <w:p w14:paraId="12F43A88" w14:textId="1B6048E1" w:rsidR="00A05B33" w:rsidRPr="004A1FE1" w:rsidRDefault="00301679" w:rsidP="00C21C0F">
            <w:pPr>
              <w:rPr>
                <w:rFonts w:cs="Arial"/>
              </w:rPr>
            </w:pPr>
            <w:r>
              <w:rPr>
                <w:rFonts w:cs="Arial"/>
              </w:rPr>
              <w:t>Created t</w:t>
            </w:r>
            <w:r w:rsidR="004C638A">
              <w:rPr>
                <w:rFonts w:cs="Arial"/>
              </w:rPr>
              <w:t>he first draft</w:t>
            </w:r>
          </w:p>
        </w:tc>
        <w:tc>
          <w:tcPr>
            <w:tcW w:w="1701" w:type="dxa"/>
            <w:vAlign w:val="center"/>
          </w:tcPr>
          <w:p w14:paraId="3E763C76" w14:textId="77777777" w:rsidR="00A05B33" w:rsidRPr="004A1FE1" w:rsidRDefault="00301679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Suresh Narasimhan</w:t>
            </w:r>
          </w:p>
        </w:tc>
        <w:tc>
          <w:tcPr>
            <w:tcW w:w="2128" w:type="dxa"/>
            <w:vAlign w:val="center"/>
          </w:tcPr>
          <w:p w14:paraId="58FA5887" w14:textId="77777777" w:rsidR="00A05B33" w:rsidRPr="004A1FE1" w:rsidRDefault="00301679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Priya Bhatia</w:t>
            </w:r>
          </w:p>
        </w:tc>
        <w:tc>
          <w:tcPr>
            <w:tcW w:w="2125" w:type="dxa"/>
            <w:vAlign w:val="center"/>
          </w:tcPr>
          <w:p w14:paraId="17230ED5" w14:textId="719FA472" w:rsidR="00A05B33" w:rsidRPr="004A1FE1" w:rsidRDefault="00416906" w:rsidP="00DA7856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December 0</w:t>
            </w:r>
            <w:r w:rsidR="007A5B81">
              <w:rPr>
                <w:rFonts w:cs="Arial"/>
              </w:rPr>
              <w:t>9</w:t>
            </w:r>
            <w:r w:rsidR="00D43711">
              <w:rPr>
                <w:rFonts w:cs="Arial"/>
              </w:rPr>
              <w:t>, 2025</w:t>
            </w:r>
          </w:p>
        </w:tc>
      </w:tr>
      <w:tr w:rsidR="00E20DA9" w14:paraId="59E13A45" w14:textId="77777777" w:rsidTr="001E657D">
        <w:trPr>
          <w:trHeight w:val="284"/>
        </w:trPr>
        <w:tc>
          <w:tcPr>
            <w:tcW w:w="1047" w:type="dxa"/>
            <w:vAlign w:val="center"/>
          </w:tcPr>
          <w:p w14:paraId="614A4CB4" w14:textId="0EC69AB5" w:rsidR="00E20DA9" w:rsidRPr="004A1FE1" w:rsidRDefault="00E20DA9" w:rsidP="00E20DA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0.1</w:t>
            </w:r>
          </w:p>
        </w:tc>
        <w:tc>
          <w:tcPr>
            <w:tcW w:w="2746" w:type="dxa"/>
            <w:vAlign w:val="center"/>
          </w:tcPr>
          <w:p w14:paraId="7A6D8FD2" w14:textId="7F68C4E3" w:rsidR="00E20DA9" w:rsidRDefault="00E80764" w:rsidP="00E20DA9">
            <w:pPr>
              <w:rPr>
                <w:rFonts w:cs="Arial"/>
              </w:rPr>
            </w:pPr>
            <w:r w:rsidRPr="00E80764">
              <w:rPr>
                <w:rFonts w:cs="Arial"/>
              </w:rPr>
              <w:t>Completed an end</w:t>
            </w:r>
            <w:r w:rsidRPr="00E80764">
              <w:rPr>
                <w:rFonts w:cs="Arial"/>
              </w:rPr>
              <w:noBreakHyphen/>
              <w:t>to</w:t>
            </w:r>
            <w:r w:rsidRPr="00E80764">
              <w:rPr>
                <w:rFonts w:cs="Arial"/>
              </w:rPr>
              <w:noBreakHyphen/>
              <w:t>end review of the draft, restructuring</w:t>
            </w:r>
            <w:r w:rsidR="001E657D">
              <w:rPr>
                <w:rFonts w:cs="Arial"/>
              </w:rPr>
              <w:t xml:space="preserve"> and </w:t>
            </w:r>
            <w:r w:rsidR="001E657D" w:rsidRPr="001E657D">
              <w:rPr>
                <w:rFonts w:cs="Arial"/>
              </w:rPr>
              <w:t>substantially</w:t>
            </w:r>
            <w:r w:rsidR="001E657D">
              <w:rPr>
                <w:rFonts w:cs="Arial"/>
              </w:rPr>
              <w:t xml:space="preserve"> rebuilding it </w:t>
            </w:r>
            <w:r w:rsidR="001E657D" w:rsidRPr="001E657D">
              <w:rPr>
                <w:rFonts w:cs="Arial"/>
              </w:rPr>
              <w:t>from the ground up</w:t>
            </w:r>
          </w:p>
        </w:tc>
        <w:tc>
          <w:tcPr>
            <w:tcW w:w="1701" w:type="dxa"/>
            <w:vAlign w:val="center"/>
          </w:tcPr>
          <w:p w14:paraId="583363D9" w14:textId="0022D1D2" w:rsidR="00E20DA9" w:rsidRDefault="00E20DA9" w:rsidP="00E20DA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Priya Bhatia</w:t>
            </w:r>
          </w:p>
        </w:tc>
        <w:tc>
          <w:tcPr>
            <w:tcW w:w="2128" w:type="dxa"/>
            <w:vAlign w:val="center"/>
          </w:tcPr>
          <w:p w14:paraId="468A5FB6" w14:textId="7DA5BF29" w:rsidR="00E20DA9" w:rsidRDefault="00E20DA9" w:rsidP="00E20DA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Edmun Benyamin</w:t>
            </w:r>
          </w:p>
        </w:tc>
        <w:tc>
          <w:tcPr>
            <w:tcW w:w="2125" w:type="dxa"/>
            <w:vAlign w:val="center"/>
          </w:tcPr>
          <w:p w14:paraId="4586A7D4" w14:textId="15B8A55C" w:rsidR="00E20DA9" w:rsidRDefault="00E20DA9" w:rsidP="00E20DA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December 10, 2025</w:t>
            </w:r>
          </w:p>
        </w:tc>
      </w:tr>
    </w:tbl>
    <w:p w14:paraId="5FF5E54D" w14:textId="77777777" w:rsidR="009160E5" w:rsidRPr="00CA3B43" w:rsidRDefault="009160E5" w:rsidP="00A05B33">
      <w:pPr>
        <w:pStyle w:val="BodyText"/>
        <w:jc w:val="both"/>
      </w:pPr>
    </w:p>
    <w:sectPr w:rsidR="009160E5" w:rsidRPr="00CA3B43" w:rsidSect="00363F6F">
      <w:footerReference w:type="default" r:id="rId14"/>
      <w:pgSz w:w="11907" w:h="16840" w:code="9"/>
      <w:pgMar w:top="426" w:right="1134" w:bottom="142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9332" w14:textId="77777777" w:rsidR="00016327" w:rsidRDefault="00016327">
      <w:pPr>
        <w:spacing w:line="240" w:lineRule="auto"/>
      </w:pPr>
      <w:r>
        <w:separator/>
      </w:r>
    </w:p>
  </w:endnote>
  <w:endnote w:type="continuationSeparator" w:id="0">
    <w:p w14:paraId="6F745C03" w14:textId="77777777" w:rsidR="00016327" w:rsidRDefault="00016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ill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79F9" w14:textId="77777777" w:rsidR="00F07160" w:rsidRDefault="00F07160">
    <w:pPr>
      <w:pStyle w:val="AddressFooter"/>
      <w:spacing w:before="60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9364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327663" w14:textId="77777777" w:rsidR="00311D62" w:rsidRDefault="0030167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F478FA" w14:textId="77777777" w:rsidR="00F07160" w:rsidRPr="008F006A" w:rsidRDefault="00F07160" w:rsidP="008F0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D736" w14:textId="77777777" w:rsidR="00016327" w:rsidRDefault="00016327">
      <w:pPr>
        <w:spacing w:line="240" w:lineRule="auto"/>
      </w:pPr>
      <w:r>
        <w:separator/>
      </w:r>
    </w:p>
  </w:footnote>
  <w:footnote w:type="continuationSeparator" w:id="0">
    <w:p w14:paraId="50095292" w14:textId="77777777" w:rsidR="00016327" w:rsidRDefault="000163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C1DA" w14:textId="77777777" w:rsidR="000D16E1" w:rsidRDefault="000D16E1" w:rsidP="000D16E1">
    <w:pPr>
      <w:pStyle w:val="Header"/>
      <w:ind w:left="5670"/>
    </w:pPr>
  </w:p>
  <w:p w14:paraId="075F9FA4" w14:textId="77777777" w:rsidR="000D16E1" w:rsidRDefault="000D16E1" w:rsidP="000D16E1">
    <w:pPr>
      <w:pStyle w:val="Header"/>
      <w:ind w:left="5670"/>
    </w:pPr>
  </w:p>
  <w:p w14:paraId="7A7C0914" w14:textId="77777777" w:rsidR="000D16E1" w:rsidRDefault="000D16E1" w:rsidP="000D16E1">
    <w:pPr>
      <w:pStyle w:val="Header"/>
      <w:ind w:left="5670"/>
    </w:pPr>
  </w:p>
  <w:p w14:paraId="03752E71" w14:textId="77777777" w:rsidR="000D16E1" w:rsidRDefault="000D16E1" w:rsidP="000D16E1">
    <w:pPr>
      <w:pStyle w:val="Header"/>
      <w:ind w:left="5670"/>
    </w:pPr>
  </w:p>
  <w:p w14:paraId="4183675D" w14:textId="77777777" w:rsidR="000D16E1" w:rsidRDefault="000D16E1" w:rsidP="000D16E1">
    <w:pPr>
      <w:pStyle w:val="Header"/>
      <w:ind w:left="5670"/>
    </w:pPr>
  </w:p>
  <w:p w14:paraId="69212B1B" w14:textId="77777777" w:rsidR="00F07160" w:rsidRDefault="00301679" w:rsidP="000D16E1">
    <w:pPr>
      <w:pStyle w:val="Header"/>
      <w:ind w:left="5670"/>
    </w:pPr>
    <w:r w:rsidRPr="00FA085B">
      <w:rPr>
        <w:noProof/>
      </w:rPr>
      <w:drawing>
        <wp:inline distT="0" distB="0" distL="0" distR="0" wp14:anchorId="69EE0C00" wp14:editId="6C4F5528">
          <wp:extent cx="1352550" cy="482600"/>
          <wp:effectExtent l="0" t="0" r="0" b="0"/>
          <wp:docPr id="717655439" name="Picture 4" descr="A black background with blue text&#10;&#10;Description automatically generated,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392421" name="Picture 11" descr="A black background with blue text&#10;&#10;Description automatically generated, Pictu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2C1A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6CA75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E706E1C"/>
    <w:lvl w:ilvl="0">
      <w:start w:val="1"/>
      <w:numFmt w:val="decimal"/>
      <w:pStyle w:val="ListNumber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60086F0E"/>
    <w:lvl w:ilvl="0">
      <w:start w:val="1"/>
      <w:numFmt w:val="decimal"/>
      <w:pStyle w:val="ListNumber2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2400B9B"/>
    <w:multiLevelType w:val="hybridMultilevel"/>
    <w:tmpl w:val="BC70A45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F4DA0"/>
    <w:multiLevelType w:val="hybridMultilevel"/>
    <w:tmpl w:val="9462ECB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2392B"/>
    <w:multiLevelType w:val="hybridMultilevel"/>
    <w:tmpl w:val="B3541B4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14237"/>
    <w:multiLevelType w:val="hybridMultilevel"/>
    <w:tmpl w:val="253847CC"/>
    <w:lvl w:ilvl="0" w:tplc="F50C730E">
      <w:start w:val="1"/>
      <w:numFmt w:val="upperLetter"/>
      <w:pStyle w:val="DeedAttachment"/>
      <w:lvlText w:val="Attachment %1 "/>
      <w:lvlJc w:val="left"/>
      <w:pPr>
        <w:tabs>
          <w:tab w:val="num" w:pos="284"/>
        </w:tabs>
        <w:ind w:left="2268" w:hanging="1908"/>
      </w:pPr>
      <w:rPr>
        <w:rFonts w:hint="default"/>
      </w:rPr>
    </w:lvl>
    <w:lvl w:ilvl="1" w:tplc="8446D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D04A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5ED7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BC45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A0450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B5658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B828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2C83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C042159"/>
    <w:multiLevelType w:val="hybridMultilevel"/>
    <w:tmpl w:val="1FA215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209DF"/>
    <w:multiLevelType w:val="multilevel"/>
    <w:tmpl w:val="8E724BA4"/>
    <w:lvl w:ilvl="0">
      <w:start w:val="1"/>
      <w:numFmt w:val="decimal"/>
      <w:pStyle w:val="PrecInstruction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  <w:sz w:val="16"/>
      </w:rPr>
    </w:lvl>
    <w:lvl w:ilvl="1">
      <w:start w:val="1"/>
      <w:numFmt w:val="lowerLetter"/>
      <w:lvlText w:val="(%2)"/>
      <w:lvlJc w:val="left"/>
      <w:pPr>
        <w:tabs>
          <w:tab w:val="num" w:pos="568"/>
        </w:tabs>
        <w:ind w:left="568" w:hanging="284"/>
      </w:pPr>
      <w:rPr>
        <w:rFonts w:hint="default"/>
        <w:sz w:val="16"/>
      </w:rPr>
    </w:lvl>
    <w:lvl w:ilvl="2">
      <w:start w:val="1"/>
      <w:numFmt w:val="none"/>
      <w:lvlText w:val="%3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10" w15:restartNumberingAfterBreak="0">
    <w:nsid w:val="24604005"/>
    <w:multiLevelType w:val="hybridMultilevel"/>
    <w:tmpl w:val="D122A720"/>
    <w:lvl w:ilvl="0" w:tplc="1B2A80F8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6641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847C1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FEA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D8B0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A0AE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D6498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88E3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BCC78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840B28"/>
    <w:multiLevelType w:val="multilevel"/>
    <w:tmpl w:val="37702750"/>
    <w:lvl w:ilvl="0">
      <w:start w:val="1"/>
      <w:numFmt w:val="bullet"/>
      <w:pStyle w:val="ListBullet"/>
      <w:lvlText w:val="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12" w15:restartNumberingAfterBreak="0">
    <w:nsid w:val="270D6344"/>
    <w:multiLevelType w:val="hybridMultilevel"/>
    <w:tmpl w:val="0338E3E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03E43"/>
    <w:multiLevelType w:val="hybridMultilevel"/>
    <w:tmpl w:val="86E47E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7470D"/>
    <w:multiLevelType w:val="multilevel"/>
    <w:tmpl w:val="E980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A5FE5"/>
    <w:multiLevelType w:val="hybridMultilevel"/>
    <w:tmpl w:val="39D4C70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A7347"/>
    <w:multiLevelType w:val="multilevel"/>
    <w:tmpl w:val="AA84141C"/>
    <w:lvl w:ilvl="0">
      <w:start w:val="1"/>
      <w:numFmt w:val="decimal"/>
      <w:pStyle w:val="ListNumber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670"/>
        </w:tabs>
        <w:ind w:left="5670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5670"/>
        </w:tabs>
        <w:ind w:left="5670" w:hanging="567"/>
      </w:pPr>
      <w:rPr>
        <w:rFonts w:hint="default"/>
      </w:rPr>
    </w:lvl>
  </w:abstractNum>
  <w:abstractNum w:abstractNumId="17" w15:restartNumberingAfterBreak="0">
    <w:nsid w:val="2FFF0758"/>
    <w:multiLevelType w:val="multilevel"/>
    <w:tmpl w:val="397A560C"/>
    <w:lvl w:ilvl="0">
      <w:start w:val="1"/>
      <w:numFmt w:val="decimal"/>
      <w:pStyle w:val="Heading6"/>
      <w:lvlText w:val="Schedule %1"/>
      <w:lvlJc w:val="left"/>
      <w:pPr>
        <w:tabs>
          <w:tab w:val="num" w:pos="1985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47BB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1"/>
      <w:lvlText w:val="%2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2">
      <w:start w:val="1"/>
      <w:numFmt w:val="decimal"/>
      <w:pStyle w:val="Sch2"/>
      <w:lvlText w:val="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lowerLetter"/>
      <w:pStyle w:val="Sch3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Roman"/>
      <w:pStyle w:val="Sch4"/>
      <w:lvlText w:val="(%5)"/>
      <w:lvlJc w:val="left"/>
      <w:pPr>
        <w:tabs>
          <w:tab w:val="num" w:pos="2268"/>
        </w:tabs>
        <w:ind w:left="2268" w:hanging="567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Letter"/>
      <w:pStyle w:val="Sch5"/>
      <w:lvlText w:val="(%6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upperLetter"/>
      <w:lvlRestart w:val="1"/>
      <w:pStyle w:val="Heading6A"/>
      <w:lvlText w:val="Schedule %1%7"/>
      <w:lvlJc w:val="left"/>
      <w:pPr>
        <w:tabs>
          <w:tab w:val="num" w:pos="1985"/>
        </w:tabs>
        <w:ind w:left="567" w:hanging="567"/>
      </w:pPr>
      <w:rPr>
        <w:rFonts w:hint="default"/>
        <w:b/>
        <w:i w:val="0"/>
        <w:color w:val="195988"/>
      </w:rPr>
    </w:lvl>
    <w:lvl w:ilvl="7">
      <w:start w:val="1"/>
      <w:numFmt w:val="upperLetter"/>
      <w:pStyle w:val="Sch1A"/>
      <w:lvlText w:val="%1%8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color w:val="0047BB"/>
      </w:rPr>
    </w:lvl>
    <w:lvl w:ilvl="8">
      <w:start w:val="1"/>
      <w:numFmt w:val="decimal"/>
      <w:pStyle w:val="Sch2A"/>
      <w:lvlText w:val="%3%8.%9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18" w15:restartNumberingAfterBreak="0">
    <w:nsid w:val="366F7080"/>
    <w:multiLevelType w:val="hybridMultilevel"/>
    <w:tmpl w:val="5F500C2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74E52"/>
    <w:multiLevelType w:val="hybridMultilevel"/>
    <w:tmpl w:val="EA7C4B2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DE07AF"/>
    <w:multiLevelType w:val="multilevel"/>
    <w:tmpl w:val="B7FCEF8C"/>
    <w:styleLink w:val="111111"/>
    <w:lvl w:ilvl="0">
      <w:start w:val="1"/>
      <w:numFmt w:val="decimal"/>
      <w:lvlText w:val="%1"/>
      <w:lvlJc w:val="left"/>
      <w:pPr>
        <w:tabs>
          <w:tab w:val="num" w:pos="567"/>
        </w:tabs>
        <w:ind w:left="1701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701" w:hanging="567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</w:abstractNum>
  <w:abstractNum w:abstractNumId="21" w15:restartNumberingAfterBreak="0">
    <w:nsid w:val="39DD0808"/>
    <w:multiLevelType w:val="hybridMultilevel"/>
    <w:tmpl w:val="F00695A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444455"/>
    <w:multiLevelType w:val="hybridMultilevel"/>
    <w:tmpl w:val="46BCF6B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81E30"/>
    <w:multiLevelType w:val="hybridMultilevel"/>
    <w:tmpl w:val="7B88B09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13BD5"/>
    <w:multiLevelType w:val="hybridMultilevel"/>
    <w:tmpl w:val="20BE948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F45D3"/>
    <w:multiLevelType w:val="hybridMultilevel"/>
    <w:tmpl w:val="D6089A7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342E78"/>
    <w:multiLevelType w:val="hybridMultilevel"/>
    <w:tmpl w:val="E088433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E40F0"/>
    <w:multiLevelType w:val="multilevel"/>
    <w:tmpl w:val="5E1CE28A"/>
    <w:lvl w:ilvl="0">
      <w:start w:val="1"/>
      <w:numFmt w:val="bullet"/>
      <w:pStyle w:val="PrecCoverListBullet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pStyle w:val="PrecCoverListBullet2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237"/>
        </w:tabs>
        <w:ind w:left="6237" w:hanging="567"/>
      </w:pPr>
      <w:rPr>
        <w:rFonts w:hint="default"/>
      </w:rPr>
    </w:lvl>
  </w:abstractNum>
  <w:abstractNum w:abstractNumId="28" w15:restartNumberingAfterBreak="0">
    <w:nsid w:val="479B3F19"/>
    <w:multiLevelType w:val="hybridMultilevel"/>
    <w:tmpl w:val="E7682DD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186B6D"/>
    <w:multiLevelType w:val="hybridMultilevel"/>
    <w:tmpl w:val="00F293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3234A7"/>
    <w:multiLevelType w:val="multilevel"/>
    <w:tmpl w:val="69D6B6DE"/>
    <w:styleLink w:val="1ai"/>
    <w:lvl w:ilvl="0">
      <w:start w:val="1"/>
      <w:numFmt w:val="upperLetter"/>
      <w:pStyle w:val="Heading9"/>
      <w:lvlText w:val="Part 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31" w15:restartNumberingAfterBreak="0">
    <w:nsid w:val="493D65CB"/>
    <w:multiLevelType w:val="hybridMultilevel"/>
    <w:tmpl w:val="97FAEC9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C6AE6"/>
    <w:multiLevelType w:val="multilevel"/>
    <w:tmpl w:val="A5344C0C"/>
    <w:lvl w:ilvl="0">
      <w:start w:val="1"/>
      <w:numFmt w:val="upperLetter"/>
      <w:pStyle w:val="DeedBackground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hanging="567"/>
      </w:pPr>
      <w:rPr>
        <w:rFonts w:hint="default"/>
        <w:color w:val="auto"/>
        <w:sz w:val="16"/>
        <w:szCs w:val="16"/>
      </w:rPr>
    </w:lvl>
    <w:lvl w:ilvl="3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1701"/>
        </w:tabs>
        <w:ind w:left="1134" w:firstLine="0"/>
      </w:pPr>
      <w:rPr>
        <w:rFonts w:hint="default"/>
      </w:rPr>
    </w:lvl>
  </w:abstractNum>
  <w:abstractNum w:abstractNumId="33" w15:restartNumberingAfterBreak="0">
    <w:nsid w:val="4B9A0645"/>
    <w:multiLevelType w:val="hybridMultilevel"/>
    <w:tmpl w:val="555C3AD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0358D7"/>
    <w:multiLevelType w:val="hybridMultilevel"/>
    <w:tmpl w:val="EB20E116"/>
    <w:lvl w:ilvl="0" w:tplc="BE44E9C2">
      <w:start w:val="1"/>
      <w:numFmt w:val="bullet"/>
      <w:pStyle w:val="PrecListBullet"/>
      <w:lvlText w:val="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4490C8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D0A64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10BA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472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F0E3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E220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B2EB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1679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A01D78"/>
    <w:multiLevelType w:val="hybridMultilevel"/>
    <w:tmpl w:val="926A7C6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0F3502"/>
    <w:multiLevelType w:val="hybridMultilevel"/>
    <w:tmpl w:val="B214299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56648C"/>
    <w:multiLevelType w:val="hybridMultilevel"/>
    <w:tmpl w:val="3A5E9DB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9120D"/>
    <w:multiLevelType w:val="hybridMultilevel"/>
    <w:tmpl w:val="3F66B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D050A2"/>
    <w:multiLevelType w:val="multilevel"/>
    <w:tmpl w:val="87B008E4"/>
    <w:lvl w:ilvl="0">
      <w:start w:val="1"/>
      <w:numFmt w:val="decimal"/>
      <w:pStyle w:val="DeedParties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134"/>
        </w:tabs>
        <w:ind w:left="1134" w:hanging="567"/>
      </w:pPr>
      <w:rPr>
        <w:rFonts w:hint="default"/>
        <w:color w:val="auto"/>
        <w:sz w:val="16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1134"/>
        </w:tabs>
        <w:ind w:left="567" w:firstLine="0"/>
      </w:pPr>
      <w:rPr>
        <w:rFonts w:hint="default"/>
      </w:rPr>
    </w:lvl>
  </w:abstractNum>
  <w:abstractNum w:abstractNumId="40" w15:restartNumberingAfterBreak="0">
    <w:nsid w:val="65A36F9F"/>
    <w:multiLevelType w:val="multilevel"/>
    <w:tmpl w:val="696851AA"/>
    <w:lvl w:ilvl="0">
      <w:start w:val="1"/>
      <w:numFmt w:val="upperLetter"/>
      <w:pStyle w:val="Heading8"/>
      <w:lvlText w:val="Attachment 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 w15:restartNumberingAfterBreak="0">
    <w:nsid w:val="6997081A"/>
    <w:multiLevelType w:val="hybridMultilevel"/>
    <w:tmpl w:val="F72C184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3C38D7"/>
    <w:multiLevelType w:val="hybridMultilevel"/>
    <w:tmpl w:val="C39A8DE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1C6393"/>
    <w:multiLevelType w:val="hybridMultilevel"/>
    <w:tmpl w:val="BB3EBA0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B439BF"/>
    <w:multiLevelType w:val="multilevel"/>
    <w:tmpl w:val="20B8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3B00D3"/>
    <w:multiLevelType w:val="multilevel"/>
    <w:tmpl w:val="522825B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/>
        <w:bCs w:val="0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5BE5142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7" w15:restartNumberingAfterBreak="0">
    <w:nsid w:val="776C46F8"/>
    <w:multiLevelType w:val="hybridMultilevel"/>
    <w:tmpl w:val="74FC7ECA"/>
    <w:lvl w:ilvl="0" w:tplc="1004DAAE">
      <w:start w:val="1"/>
      <w:numFmt w:val="bullet"/>
      <w:pStyle w:val="PrecList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FEEE78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5B6E8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2D7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5892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6870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F2A9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24B8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48222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53203047">
    <w:abstractNumId w:val="16"/>
  </w:num>
  <w:num w:numId="2" w16cid:durableId="581723987">
    <w:abstractNumId w:val="3"/>
  </w:num>
  <w:num w:numId="3" w16cid:durableId="1660771000">
    <w:abstractNumId w:val="2"/>
  </w:num>
  <w:num w:numId="4" w16cid:durableId="550120464">
    <w:abstractNumId w:val="1"/>
  </w:num>
  <w:num w:numId="5" w16cid:durableId="566917977">
    <w:abstractNumId w:val="0"/>
  </w:num>
  <w:num w:numId="6" w16cid:durableId="923875955">
    <w:abstractNumId w:val="30"/>
  </w:num>
  <w:num w:numId="7" w16cid:durableId="659163277">
    <w:abstractNumId w:val="20"/>
  </w:num>
  <w:num w:numId="8" w16cid:durableId="957251292">
    <w:abstractNumId w:val="46"/>
  </w:num>
  <w:num w:numId="9" w16cid:durableId="1756778553">
    <w:abstractNumId w:val="39"/>
  </w:num>
  <w:num w:numId="10" w16cid:durableId="1671789991">
    <w:abstractNumId w:val="7"/>
  </w:num>
  <w:num w:numId="11" w16cid:durableId="190992272">
    <w:abstractNumId w:val="34"/>
  </w:num>
  <w:num w:numId="12" w16cid:durableId="1500999670">
    <w:abstractNumId w:val="47"/>
  </w:num>
  <w:num w:numId="13" w16cid:durableId="955330496">
    <w:abstractNumId w:val="17"/>
  </w:num>
  <w:num w:numId="14" w16cid:durableId="865555515">
    <w:abstractNumId w:val="9"/>
  </w:num>
  <w:num w:numId="15" w16cid:durableId="1666392656">
    <w:abstractNumId w:val="27"/>
  </w:num>
  <w:num w:numId="16" w16cid:durableId="803157806">
    <w:abstractNumId w:val="32"/>
  </w:num>
  <w:num w:numId="17" w16cid:durableId="1683580130">
    <w:abstractNumId w:val="40"/>
  </w:num>
  <w:num w:numId="18" w16cid:durableId="1409578215">
    <w:abstractNumId w:val="30"/>
    <w:lvlOverride w:ilvl="0">
      <w:lvl w:ilvl="0">
        <w:start w:val="1"/>
        <w:numFmt w:val="upperLetter"/>
        <w:pStyle w:val="Heading9"/>
        <w:lvlText w:val="Part 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9" w16cid:durableId="336855648">
    <w:abstractNumId w:val="10"/>
  </w:num>
  <w:num w:numId="20" w16cid:durableId="922832218">
    <w:abstractNumId w:val="11"/>
  </w:num>
  <w:num w:numId="21" w16cid:durableId="2030062988">
    <w:abstractNumId w:val="45"/>
  </w:num>
  <w:num w:numId="22" w16cid:durableId="1382750129">
    <w:abstractNumId w:val="5"/>
  </w:num>
  <w:num w:numId="23" w16cid:durableId="1551842966">
    <w:abstractNumId w:val="18"/>
  </w:num>
  <w:num w:numId="24" w16cid:durableId="1550991867">
    <w:abstractNumId w:val="8"/>
  </w:num>
  <w:num w:numId="25" w16cid:durableId="805584975">
    <w:abstractNumId w:val="35"/>
  </w:num>
  <w:num w:numId="26" w16cid:durableId="1278096608">
    <w:abstractNumId w:val="23"/>
  </w:num>
  <w:num w:numId="27" w16cid:durableId="66080290">
    <w:abstractNumId w:val="44"/>
  </w:num>
  <w:num w:numId="28" w16cid:durableId="1119641737">
    <w:abstractNumId w:val="24"/>
  </w:num>
  <w:num w:numId="29" w16cid:durableId="1430081422">
    <w:abstractNumId w:val="28"/>
  </w:num>
  <w:num w:numId="30" w16cid:durableId="944537386">
    <w:abstractNumId w:val="26"/>
  </w:num>
  <w:num w:numId="31" w16cid:durableId="388651675">
    <w:abstractNumId w:val="15"/>
  </w:num>
  <w:num w:numId="32" w16cid:durableId="174809577">
    <w:abstractNumId w:val="38"/>
  </w:num>
  <w:num w:numId="33" w16cid:durableId="1680234012">
    <w:abstractNumId w:val="22"/>
  </w:num>
  <w:num w:numId="34" w16cid:durableId="1047100699">
    <w:abstractNumId w:val="31"/>
  </w:num>
  <w:num w:numId="35" w16cid:durableId="2001762351">
    <w:abstractNumId w:val="14"/>
  </w:num>
  <w:num w:numId="36" w16cid:durableId="956789976">
    <w:abstractNumId w:val="37"/>
  </w:num>
  <w:num w:numId="37" w16cid:durableId="1446119696">
    <w:abstractNumId w:val="36"/>
  </w:num>
  <w:num w:numId="38" w16cid:durableId="1458378517">
    <w:abstractNumId w:val="13"/>
  </w:num>
  <w:num w:numId="39" w16cid:durableId="1367755735">
    <w:abstractNumId w:val="25"/>
  </w:num>
  <w:num w:numId="40" w16cid:durableId="510921717">
    <w:abstractNumId w:val="41"/>
  </w:num>
  <w:num w:numId="41" w16cid:durableId="930162683">
    <w:abstractNumId w:val="43"/>
  </w:num>
  <w:num w:numId="42" w16cid:durableId="2092122171">
    <w:abstractNumId w:val="29"/>
  </w:num>
  <w:num w:numId="43" w16cid:durableId="1824274461">
    <w:abstractNumId w:val="42"/>
  </w:num>
  <w:num w:numId="44" w16cid:durableId="510685014">
    <w:abstractNumId w:val="6"/>
  </w:num>
  <w:num w:numId="45" w16cid:durableId="272639320">
    <w:abstractNumId w:val="33"/>
  </w:num>
  <w:num w:numId="46" w16cid:durableId="1739748110">
    <w:abstractNumId w:val="19"/>
  </w:num>
  <w:num w:numId="47" w16cid:durableId="427893719">
    <w:abstractNumId w:val="12"/>
  </w:num>
  <w:num w:numId="48" w16cid:durableId="1094738663">
    <w:abstractNumId w:val="4"/>
  </w:num>
  <w:num w:numId="49" w16cid:durableId="382943153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xFooterText" w:val="3452-3608-5269 v8"/>
  </w:docVars>
  <w:rsids>
    <w:rsidRoot w:val="00B6695E"/>
    <w:rsid w:val="00000642"/>
    <w:rsid w:val="00000A0D"/>
    <w:rsid w:val="000014B6"/>
    <w:rsid w:val="000020CB"/>
    <w:rsid w:val="000023F1"/>
    <w:rsid w:val="0000261E"/>
    <w:rsid w:val="00002B92"/>
    <w:rsid w:val="00003628"/>
    <w:rsid w:val="000055BF"/>
    <w:rsid w:val="00005802"/>
    <w:rsid w:val="000059AE"/>
    <w:rsid w:val="00005DE7"/>
    <w:rsid w:val="00005E2A"/>
    <w:rsid w:val="00006DA3"/>
    <w:rsid w:val="0000777B"/>
    <w:rsid w:val="00007BCE"/>
    <w:rsid w:val="00011649"/>
    <w:rsid w:val="0001173C"/>
    <w:rsid w:val="00011C68"/>
    <w:rsid w:val="00012E0E"/>
    <w:rsid w:val="00014079"/>
    <w:rsid w:val="000147F5"/>
    <w:rsid w:val="00014F6C"/>
    <w:rsid w:val="00016327"/>
    <w:rsid w:val="00017213"/>
    <w:rsid w:val="00017246"/>
    <w:rsid w:val="0001739A"/>
    <w:rsid w:val="000202C2"/>
    <w:rsid w:val="00020C60"/>
    <w:rsid w:val="00020CD0"/>
    <w:rsid w:val="00021210"/>
    <w:rsid w:val="000212DE"/>
    <w:rsid w:val="0002209C"/>
    <w:rsid w:val="00022342"/>
    <w:rsid w:val="00022885"/>
    <w:rsid w:val="00022D25"/>
    <w:rsid w:val="00022DE4"/>
    <w:rsid w:val="00023163"/>
    <w:rsid w:val="00023591"/>
    <w:rsid w:val="000238BD"/>
    <w:rsid w:val="00023DA9"/>
    <w:rsid w:val="00024098"/>
    <w:rsid w:val="0002414E"/>
    <w:rsid w:val="00024999"/>
    <w:rsid w:val="00024B8E"/>
    <w:rsid w:val="00024DB1"/>
    <w:rsid w:val="00025380"/>
    <w:rsid w:val="00025859"/>
    <w:rsid w:val="00027551"/>
    <w:rsid w:val="000303F7"/>
    <w:rsid w:val="0003087E"/>
    <w:rsid w:val="000314C2"/>
    <w:rsid w:val="000317AB"/>
    <w:rsid w:val="000318FB"/>
    <w:rsid w:val="00031C8B"/>
    <w:rsid w:val="000328F9"/>
    <w:rsid w:val="00032D20"/>
    <w:rsid w:val="00032D92"/>
    <w:rsid w:val="00032DCE"/>
    <w:rsid w:val="000331A2"/>
    <w:rsid w:val="00033BD9"/>
    <w:rsid w:val="00035E4D"/>
    <w:rsid w:val="000361CA"/>
    <w:rsid w:val="00036397"/>
    <w:rsid w:val="00036E41"/>
    <w:rsid w:val="000373E6"/>
    <w:rsid w:val="00037700"/>
    <w:rsid w:val="00037AF9"/>
    <w:rsid w:val="00037ECF"/>
    <w:rsid w:val="0004015F"/>
    <w:rsid w:val="000407DD"/>
    <w:rsid w:val="0004081C"/>
    <w:rsid w:val="00040D83"/>
    <w:rsid w:val="00041244"/>
    <w:rsid w:val="00041AB8"/>
    <w:rsid w:val="00041CA2"/>
    <w:rsid w:val="00041EBF"/>
    <w:rsid w:val="00042303"/>
    <w:rsid w:val="0004402D"/>
    <w:rsid w:val="000456AF"/>
    <w:rsid w:val="000458CF"/>
    <w:rsid w:val="000460F9"/>
    <w:rsid w:val="00046B79"/>
    <w:rsid w:val="00047A0E"/>
    <w:rsid w:val="00047A25"/>
    <w:rsid w:val="00047E83"/>
    <w:rsid w:val="00050985"/>
    <w:rsid w:val="00051C4B"/>
    <w:rsid w:val="000527C7"/>
    <w:rsid w:val="00052818"/>
    <w:rsid w:val="00052EF3"/>
    <w:rsid w:val="00054A33"/>
    <w:rsid w:val="00054CB0"/>
    <w:rsid w:val="00054FF9"/>
    <w:rsid w:val="00056146"/>
    <w:rsid w:val="00061771"/>
    <w:rsid w:val="00061FC7"/>
    <w:rsid w:val="000622E5"/>
    <w:rsid w:val="0006257A"/>
    <w:rsid w:val="00063366"/>
    <w:rsid w:val="00063402"/>
    <w:rsid w:val="000635C7"/>
    <w:rsid w:val="0006445E"/>
    <w:rsid w:val="00064BFD"/>
    <w:rsid w:val="00064C4B"/>
    <w:rsid w:val="00065836"/>
    <w:rsid w:val="00065C9F"/>
    <w:rsid w:val="00066410"/>
    <w:rsid w:val="0006680C"/>
    <w:rsid w:val="00066E04"/>
    <w:rsid w:val="00066F8C"/>
    <w:rsid w:val="00067354"/>
    <w:rsid w:val="000675CD"/>
    <w:rsid w:val="0006784D"/>
    <w:rsid w:val="0006791E"/>
    <w:rsid w:val="000700BE"/>
    <w:rsid w:val="0007044A"/>
    <w:rsid w:val="000705F9"/>
    <w:rsid w:val="00070618"/>
    <w:rsid w:val="00070D70"/>
    <w:rsid w:val="00071951"/>
    <w:rsid w:val="00072829"/>
    <w:rsid w:val="00072928"/>
    <w:rsid w:val="0007351C"/>
    <w:rsid w:val="00073B62"/>
    <w:rsid w:val="00073FCB"/>
    <w:rsid w:val="00074F55"/>
    <w:rsid w:val="00075A7E"/>
    <w:rsid w:val="00075CCC"/>
    <w:rsid w:val="0007625F"/>
    <w:rsid w:val="000764B1"/>
    <w:rsid w:val="0007708B"/>
    <w:rsid w:val="00077E41"/>
    <w:rsid w:val="00080F31"/>
    <w:rsid w:val="000813C1"/>
    <w:rsid w:val="000815CA"/>
    <w:rsid w:val="000818A2"/>
    <w:rsid w:val="00081B03"/>
    <w:rsid w:val="00081C85"/>
    <w:rsid w:val="00082E31"/>
    <w:rsid w:val="00083591"/>
    <w:rsid w:val="000845D5"/>
    <w:rsid w:val="00085D35"/>
    <w:rsid w:val="0008691A"/>
    <w:rsid w:val="0008692F"/>
    <w:rsid w:val="00086D8A"/>
    <w:rsid w:val="0009049C"/>
    <w:rsid w:val="00090601"/>
    <w:rsid w:val="0009065F"/>
    <w:rsid w:val="00090846"/>
    <w:rsid w:val="00090A9B"/>
    <w:rsid w:val="00090C7B"/>
    <w:rsid w:val="000928B5"/>
    <w:rsid w:val="0009301D"/>
    <w:rsid w:val="00095546"/>
    <w:rsid w:val="000958EC"/>
    <w:rsid w:val="00095A84"/>
    <w:rsid w:val="00096B94"/>
    <w:rsid w:val="00096E93"/>
    <w:rsid w:val="000A05A6"/>
    <w:rsid w:val="000A0EFD"/>
    <w:rsid w:val="000A147C"/>
    <w:rsid w:val="000A1DFA"/>
    <w:rsid w:val="000A26D3"/>
    <w:rsid w:val="000A39E8"/>
    <w:rsid w:val="000A42FF"/>
    <w:rsid w:val="000A44D6"/>
    <w:rsid w:val="000A47F1"/>
    <w:rsid w:val="000A4811"/>
    <w:rsid w:val="000A4D00"/>
    <w:rsid w:val="000A576F"/>
    <w:rsid w:val="000A5D79"/>
    <w:rsid w:val="000A650C"/>
    <w:rsid w:val="000A6A02"/>
    <w:rsid w:val="000A70D9"/>
    <w:rsid w:val="000A7DEC"/>
    <w:rsid w:val="000B0215"/>
    <w:rsid w:val="000B070D"/>
    <w:rsid w:val="000B0A38"/>
    <w:rsid w:val="000B11C3"/>
    <w:rsid w:val="000B12F7"/>
    <w:rsid w:val="000B17F5"/>
    <w:rsid w:val="000B2499"/>
    <w:rsid w:val="000B24C6"/>
    <w:rsid w:val="000B24F0"/>
    <w:rsid w:val="000B2536"/>
    <w:rsid w:val="000B33DF"/>
    <w:rsid w:val="000B3546"/>
    <w:rsid w:val="000B4691"/>
    <w:rsid w:val="000B48EE"/>
    <w:rsid w:val="000B6789"/>
    <w:rsid w:val="000B748A"/>
    <w:rsid w:val="000C01A0"/>
    <w:rsid w:val="000C01B7"/>
    <w:rsid w:val="000C14D7"/>
    <w:rsid w:val="000C1F54"/>
    <w:rsid w:val="000C268C"/>
    <w:rsid w:val="000C26D7"/>
    <w:rsid w:val="000C2917"/>
    <w:rsid w:val="000C2AE4"/>
    <w:rsid w:val="000C3350"/>
    <w:rsid w:val="000C452B"/>
    <w:rsid w:val="000C47D0"/>
    <w:rsid w:val="000C499E"/>
    <w:rsid w:val="000C5894"/>
    <w:rsid w:val="000C5ABA"/>
    <w:rsid w:val="000C6215"/>
    <w:rsid w:val="000C6950"/>
    <w:rsid w:val="000C6A81"/>
    <w:rsid w:val="000C76F4"/>
    <w:rsid w:val="000D102C"/>
    <w:rsid w:val="000D129C"/>
    <w:rsid w:val="000D1659"/>
    <w:rsid w:val="000D16E1"/>
    <w:rsid w:val="000D22BF"/>
    <w:rsid w:val="000D23AF"/>
    <w:rsid w:val="000D2C75"/>
    <w:rsid w:val="000D3204"/>
    <w:rsid w:val="000D34A4"/>
    <w:rsid w:val="000D36BD"/>
    <w:rsid w:val="000D36BE"/>
    <w:rsid w:val="000D4395"/>
    <w:rsid w:val="000D58A1"/>
    <w:rsid w:val="000D64BA"/>
    <w:rsid w:val="000D6EF2"/>
    <w:rsid w:val="000D6F22"/>
    <w:rsid w:val="000D733E"/>
    <w:rsid w:val="000D7A28"/>
    <w:rsid w:val="000E0C8C"/>
    <w:rsid w:val="000E1F65"/>
    <w:rsid w:val="000E2A42"/>
    <w:rsid w:val="000E2EBC"/>
    <w:rsid w:val="000E32AC"/>
    <w:rsid w:val="000E3326"/>
    <w:rsid w:val="000E34A6"/>
    <w:rsid w:val="000E35EA"/>
    <w:rsid w:val="000E3DBA"/>
    <w:rsid w:val="000E3E05"/>
    <w:rsid w:val="000E3E3B"/>
    <w:rsid w:val="000E3ED2"/>
    <w:rsid w:val="000E43C0"/>
    <w:rsid w:val="000E59F4"/>
    <w:rsid w:val="000E5A86"/>
    <w:rsid w:val="000E5D0F"/>
    <w:rsid w:val="000E5F5C"/>
    <w:rsid w:val="000E602A"/>
    <w:rsid w:val="000E6545"/>
    <w:rsid w:val="000E6671"/>
    <w:rsid w:val="000E694D"/>
    <w:rsid w:val="000E6A02"/>
    <w:rsid w:val="000E6AE5"/>
    <w:rsid w:val="000E715D"/>
    <w:rsid w:val="000E7D68"/>
    <w:rsid w:val="000F0318"/>
    <w:rsid w:val="000F0F2F"/>
    <w:rsid w:val="000F14A0"/>
    <w:rsid w:val="000F14FB"/>
    <w:rsid w:val="000F19DA"/>
    <w:rsid w:val="000F1B47"/>
    <w:rsid w:val="000F1C1C"/>
    <w:rsid w:val="000F1D88"/>
    <w:rsid w:val="000F243B"/>
    <w:rsid w:val="000F265C"/>
    <w:rsid w:val="000F273E"/>
    <w:rsid w:val="000F2BFE"/>
    <w:rsid w:val="000F3E4C"/>
    <w:rsid w:val="000F40FC"/>
    <w:rsid w:val="000F4671"/>
    <w:rsid w:val="000F4EA7"/>
    <w:rsid w:val="000F4F42"/>
    <w:rsid w:val="000F570C"/>
    <w:rsid w:val="000F58E5"/>
    <w:rsid w:val="000F5942"/>
    <w:rsid w:val="000F5A0F"/>
    <w:rsid w:val="000F7070"/>
    <w:rsid w:val="000F7576"/>
    <w:rsid w:val="000F7B84"/>
    <w:rsid w:val="00100A95"/>
    <w:rsid w:val="00101850"/>
    <w:rsid w:val="00102144"/>
    <w:rsid w:val="0010413E"/>
    <w:rsid w:val="00104F62"/>
    <w:rsid w:val="00105376"/>
    <w:rsid w:val="00105483"/>
    <w:rsid w:val="0010597B"/>
    <w:rsid w:val="00105AF8"/>
    <w:rsid w:val="00105D4A"/>
    <w:rsid w:val="00106F75"/>
    <w:rsid w:val="0011139F"/>
    <w:rsid w:val="00111481"/>
    <w:rsid w:val="00111C87"/>
    <w:rsid w:val="0011212D"/>
    <w:rsid w:val="00112565"/>
    <w:rsid w:val="001128D9"/>
    <w:rsid w:val="00112B1B"/>
    <w:rsid w:val="00112C1F"/>
    <w:rsid w:val="00113225"/>
    <w:rsid w:val="0011351F"/>
    <w:rsid w:val="00113812"/>
    <w:rsid w:val="001144F5"/>
    <w:rsid w:val="00114964"/>
    <w:rsid w:val="00115097"/>
    <w:rsid w:val="00115362"/>
    <w:rsid w:val="001170B2"/>
    <w:rsid w:val="00117556"/>
    <w:rsid w:val="001178CC"/>
    <w:rsid w:val="00117947"/>
    <w:rsid w:val="0012048C"/>
    <w:rsid w:val="00121E84"/>
    <w:rsid w:val="001220AD"/>
    <w:rsid w:val="00122EAD"/>
    <w:rsid w:val="00123691"/>
    <w:rsid w:val="0012381A"/>
    <w:rsid w:val="00124E12"/>
    <w:rsid w:val="001257B1"/>
    <w:rsid w:val="00125AB0"/>
    <w:rsid w:val="0012607E"/>
    <w:rsid w:val="001261D2"/>
    <w:rsid w:val="0012651A"/>
    <w:rsid w:val="00126656"/>
    <w:rsid w:val="00126856"/>
    <w:rsid w:val="0012734D"/>
    <w:rsid w:val="00127C5D"/>
    <w:rsid w:val="00131CBE"/>
    <w:rsid w:val="001329D8"/>
    <w:rsid w:val="00132F7A"/>
    <w:rsid w:val="001340B7"/>
    <w:rsid w:val="00134308"/>
    <w:rsid w:val="00134488"/>
    <w:rsid w:val="00135CF7"/>
    <w:rsid w:val="00135EC7"/>
    <w:rsid w:val="0013629F"/>
    <w:rsid w:val="001362F9"/>
    <w:rsid w:val="001369A3"/>
    <w:rsid w:val="0013743A"/>
    <w:rsid w:val="00137794"/>
    <w:rsid w:val="001377B4"/>
    <w:rsid w:val="001379A7"/>
    <w:rsid w:val="00140856"/>
    <w:rsid w:val="00141CDF"/>
    <w:rsid w:val="001422EA"/>
    <w:rsid w:val="0014276D"/>
    <w:rsid w:val="00142928"/>
    <w:rsid w:val="001433A5"/>
    <w:rsid w:val="00143507"/>
    <w:rsid w:val="0014399E"/>
    <w:rsid w:val="00143A2A"/>
    <w:rsid w:val="00144E32"/>
    <w:rsid w:val="001456D5"/>
    <w:rsid w:val="00145B6F"/>
    <w:rsid w:val="00147244"/>
    <w:rsid w:val="00147884"/>
    <w:rsid w:val="00147C09"/>
    <w:rsid w:val="00150149"/>
    <w:rsid w:val="00150227"/>
    <w:rsid w:val="00150652"/>
    <w:rsid w:val="0015100E"/>
    <w:rsid w:val="001510B3"/>
    <w:rsid w:val="00151153"/>
    <w:rsid w:val="001515ED"/>
    <w:rsid w:val="00152383"/>
    <w:rsid w:val="001527D4"/>
    <w:rsid w:val="0015376E"/>
    <w:rsid w:val="00153886"/>
    <w:rsid w:val="00153E59"/>
    <w:rsid w:val="00154A4D"/>
    <w:rsid w:val="00154B8B"/>
    <w:rsid w:val="00154D92"/>
    <w:rsid w:val="00155E2D"/>
    <w:rsid w:val="00156FEA"/>
    <w:rsid w:val="001570A3"/>
    <w:rsid w:val="0016019A"/>
    <w:rsid w:val="00160BDA"/>
    <w:rsid w:val="00161A45"/>
    <w:rsid w:val="0016250F"/>
    <w:rsid w:val="00162B4F"/>
    <w:rsid w:val="00163667"/>
    <w:rsid w:val="001641D3"/>
    <w:rsid w:val="001647D8"/>
    <w:rsid w:val="00164932"/>
    <w:rsid w:val="0016530B"/>
    <w:rsid w:val="0016577F"/>
    <w:rsid w:val="00165F53"/>
    <w:rsid w:val="00166367"/>
    <w:rsid w:val="00166DB2"/>
    <w:rsid w:val="00167E1F"/>
    <w:rsid w:val="00170A44"/>
    <w:rsid w:val="0017126F"/>
    <w:rsid w:val="00172D5E"/>
    <w:rsid w:val="00173097"/>
    <w:rsid w:val="00173577"/>
    <w:rsid w:val="00173A24"/>
    <w:rsid w:val="00173C3F"/>
    <w:rsid w:val="00174487"/>
    <w:rsid w:val="0017484F"/>
    <w:rsid w:val="00175D0A"/>
    <w:rsid w:val="00175DCC"/>
    <w:rsid w:val="00175F54"/>
    <w:rsid w:val="00176B70"/>
    <w:rsid w:val="00176F7D"/>
    <w:rsid w:val="001770CA"/>
    <w:rsid w:val="001777B0"/>
    <w:rsid w:val="00180311"/>
    <w:rsid w:val="001812DD"/>
    <w:rsid w:val="001818CA"/>
    <w:rsid w:val="00181ABF"/>
    <w:rsid w:val="001823E4"/>
    <w:rsid w:val="001829EB"/>
    <w:rsid w:val="00182FC1"/>
    <w:rsid w:val="001832C4"/>
    <w:rsid w:val="00183B1A"/>
    <w:rsid w:val="00183C7F"/>
    <w:rsid w:val="0018411A"/>
    <w:rsid w:val="00184C8A"/>
    <w:rsid w:val="0018599A"/>
    <w:rsid w:val="00185B88"/>
    <w:rsid w:val="00185CCF"/>
    <w:rsid w:val="00186C02"/>
    <w:rsid w:val="0018715E"/>
    <w:rsid w:val="001873C4"/>
    <w:rsid w:val="00190628"/>
    <w:rsid w:val="0019154D"/>
    <w:rsid w:val="00191871"/>
    <w:rsid w:val="001921F6"/>
    <w:rsid w:val="0019280C"/>
    <w:rsid w:val="00192AA2"/>
    <w:rsid w:val="00193E8E"/>
    <w:rsid w:val="001941D4"/>
    <w:rsid w:val="00194743"/>
    <w:rsid w:val="001947BD"/>
    <w:rsid w:val="001960C9"/>
    <w:rsid w:val="00196528"/>
    <w:rsid w:val="00196CB1"/>
    <w:rsid w:val="001A0B1A"/>
    <w:rsid w:val="001A0BEC"/>
    <w:rsid w:val="001A15C7"/>
    <w:rsid w:val="001A1602"/>
    <w:rsid w:val="001A1D9B"/>
    <w:rsid w:val="001A45B9"/>
    <w:rsid w:val="001A5019"/>
    <w:rsid w:val="001A54CB"/>
    <w:rsid w:val="001A5EF1"/>
    <w:rsid w:val="001A6095"/>
    <w:rsid w:val="001A60CC"/>
    <w:rsid w:val="001A6390"/>
    <w:rsid w:val="001A6E4D"/>
    <w:rsid w:val="001A71FD"/>
    <w:rsid w:val="001A7441"/>
    <w:rsid w:val="001B0779"/>
    <w:rsid w:val="001B21CD"/>
    <w:rsid w:val="001B29FC"/>
    <w:rsid w:val="001B2A4B"/>
    <w:rsid w:val="001B2C7D"/>
    <w:rsid w:val="001B2E52"/>
    <w:rsid w:val="001B3214"/>
    <w:rsid w:val="001B3567"/>
    <w:rsid w:val="001B39FF"/>
    <w:rsid w:val="001B3D41"/>
    <w:rsid w:val="001B4CB4"/>
    <w:rsid w:val="001B4CC6"/>
    <w:rsid w:val="001B5494"/>
    <w:rsid w:val="001B575B"/>
    <w:rsid w:val="001B5AB8"/>
    <w:rsid w:val="001B6B73"/>
    <w:rsid w:val="001B6C1F"/>
    <w:rsid w:val="001B6E92"/>
    <w:rsid w:val="001C101A"/>
    <w:rsid w:val="001C2002"/>
    <w:rsid w:val="001C2456"/>
    <w:rsid w:val="001C382B"/>
    <w:rsid w:val="001C3DF0"/>
    <w:rsid w:val="001C58D6"/>
    <w:rsid w:val="001C6278"/>
    <w:rsid w:val="001C6932"/>
    <w:rsid w:val="001C7F90"/>
    <w:rsid w:val="001D0311"/>
    <w:rsid w:val="001D03DA"/>
    <w:rsid w:val="001D0574"/>
    <w:rsid w:val="001D0ACB"/>
    <w:rsid w:val="001D0BFB"/>
    <w:rsid w:val="001D1DCD"/>
    <w:rsid w:val="001D29B5"/>
    <w:rsid w:val="001D2FFA"/>
    <w:rsid w:val="001D353C"/>
    <w:rsid w:val="001D3973"/>
    <w:rsid w:val="001D4320"/>
    <w:rsid w:val="001D4355"/>
    <w:rsid w:val="001D47FF"/>
    <w:rsid w:val="001D49D0"/>
    <w:rsid w:val="001D4EA9"/>
    <w:rsid w:val="001D506A"/>
    <w:rsid w:val="001D6142"/>
    <w:rsid w:val="001D6184"/>
    <w:rsid w:val="001D6204"/>
    <w:rsid w:val="001D6F2C"/>
    <w:rsid w:val="001D7751"/>
    <w:rsid w:val="001D789E"/>
    <w:rsid w:val="001D7B9C"/>
    <w:rsid w:val="001E0169"/>
    <w:rsid w:val="001E0822"/>
    <w:rsid w:val="001E0A16"/>
    <w:rsid w:val="001E0D9E"/>
    <w:rsid w:val="001E0E71"/>
    <w:rsid w:val="001E1780"/>
    <w:rsid w:val="001E1F66"/>
    <w:rsid w:val="001E225F"/>
    <w:rsid w:val="001E2DAA"/>
    <w:rsid w:val="001E2F3E"/>
    <w:rsid w:val="001E36FF"/>
    <w:rsid w:val="001E3FFB"/>
    <w:rsid w:val="001E4ED9"/>
    <w:rsid w:val="001E4F69"/>
    <w:rsid w:val="001E56BD"/>
    <w:rsid w:val="001E58B6"/>
    <w:rsid w:val="001E59FD"/>
    <w:rsid w:val="001E657D"/>
    <w:rsid w:val="001E660F"/>
    <w:rsid w:val="001E6CA7"/>
    <w:rsid w:val="001E70A4"/>
    <w:rsid w:val="001E7A3A"/>
    <w:rsid w:val="001F024D"/>
    <w:rsid w:val="001F0E4B"/>
    <w:rsid w:val="001F1125"/>
    <w:rsid w:val="001F22C1"/>
    <w:rsid w:val="001F275A"/>
    <w:rsid w:val="001F2A25"/>
    <w:rsid w:val="001F3476"/>
    <w:rsid w:val="001F3A7B"/>
    <w:rsid w:val="001F4E48"/>
    <w:rsid w:val="001F6AD4"/>
    <w:rsid w:val="001F6F54"/>
    <w:rsid w:val="001F70B5"/>
    <w:rsid w:val="001F7119"/>
    <w:rsid w:val="001F76DE"/>
    <w:rsid w:val="001F7D36"/>
    <w:rsid w:val="00201020"/>
    <w:rsid w:val="002013DC"/>
    <w:rsid w:val="002025EC"/>
    <w:rsid w:val="002026EE"/>
    <w:rsid w:val="00202908"/>
    <w:rsid w:val="00202909"/>
    <w:rsid w:val="0020399A"/>
    <w:rsid w:val="00203C75"/>
    <w:rsid w:val="00203E2B"/>
    <w:rsid w:val="00204A0B"/>
    <w:rsid w:val="00204B3A"/>
    <w:rsid w:val="00204C6B"/>
    <w:rsid w:val="0020526D"/>
    <w:rsid w:val="002054EC"/>
    <w:rsid w:val="0020586D"/>
    <w:rsid w:val="00205E71"/>
    <w:rsid w:val="00205F59"/>
    <w:rsid w:val="002069AE"/>
    <w:rsid w:val="00206ACE"/>
    <w:rsid w:val="00207092"/>
    <w:rsid w:val="002071F1"/>
    <w:rsid w:val="0020723B"/>
    <w:rsid w:val="00207451"/>
    <w:rsid w:val="002074F7"/>
    <w:rsid w:val="0020772C"/>
    <w:rsid w:val="00207A45"/>
    <w:rsid w:val="002100E7"/>
    <w:rsid w:val="0021010F"/>
    <w:rsid w:val="00210CFE"/>
    <w:rsid w:val="00211FE4"/>
    <w:rsid w:val="0021209F"/>
    <w:rsid w:val="002127EE"/>
    <w:rsid w:val="00212DFA"/>
    <w:rsid w:val="00213522"/>
    <w:rsid w:val="00213A13"/>
    <w:rsid w:val="00213DD8"/>
    <w:rsid w:val="00213DF8"/>
    <w:rsid w:val="002146DA"/>
    <w:rsid w:val="002147EB"/>
    <w:rsid w:val="00214AB9"/>
    <w:rsid w:val="0021561A"/>
    <w:rsid w:val="00215928"/>
    <w:rsid w:val="002172C1"/>
    <w:rsid w:val="00217AC4"/>
    <w:rsid w:val="00220250"/>
    <w:rsid w:val="0022137E"/>
    <w:rsid w:val="002216FD"/>
    <w:rsid w:val="00221798"/>
    <w:rsid w:val="00221F32"/>
    <w:rsid w:val="00222ED3"/>
    <w:rsid w:val="00223070"/>
    <w:rsid w:val="002231F8"/>
    <w:rsid w:val="0022321C"/>
    <w:rsid w:val="00223A25"/>
    <w:rsid w:val="00223E07"/>
    <w:rsid w:val="00224A36"/>
    <w:rsid w:val="00225EE8"/>
    <w:rsid w:val="0022603E"/>
    <w:rsid w:val="00226AC0"/>
    <w:rsid w:val="0022721C"/>
    <w:rsid w:val="00227402"/>
    <w:rsid w:val="002276A0"/>
    <w:rsid w:val="002276E3"/>
    <w:rsid w:val="00227C9C"/>
    <w:rsid w:val="002302AD"/>
    <w:rsid w:val="00230AEC"/>
    <w:rsid w:val="00230FDD"/>
    <w:rsid w:val="002311B3"/>
    <w:rsid w:val="002314C0"/>
    <w:rsid w:val="0023151C"/>
    <w:rsid w:val="00231DB4"/>
    <w:rsid w:val="002336FA"/>
    <w:rsid w:val="002337EC"/>
    <w:rsid w:val="00233AB5"/>
    <w:rsid w:val="00234009"/>
    <w:rsid w:val="00234A84"/>
    <w:rsid w:val="00236A95"/>
    <w:rsid w:val="00236EE9"/>
    <w:rsid w:val="00237256"/>
    <w:rsid w:val="002373EF"/>
    <w:rsid w:val="002377F2"/>
    <w:rsid w:val="002402D1"/>
    <w:rsid w:val="00240FDC"/>
    <w:rsid w:val="00241082"/>
    <w:rsid w:val="00241300"/>
    <w:rsid w:val="00241E1C"/>
    <w:rsid w:val="00241E4B"/>
    <w:rsid w:val="00242212"/>
    <w:rsid w:val="00242739"/>
    <w:rsid w:val="00242D67"/>
    <w:rsid w:val="00243B66"/>
    <w:rsid w:val="002443C8"/>
    <w:rsid w:val="0024444E"/>
    <w:rsid w:val="00245EF2"/>
    <w:rsid w:val="00247EA4"/>
    <w:rsid w:val="002502B9"/>
    <w:rsid w:val="002508AA"/>
    <w:rsid w:val="00250DC2"/>
    <w:rsid w:val="0025187D"/>
    <w:rsid w:val="00251918"/>
    <w:rsid w:val="00251BB1"/>
    <w:rsid w:val="00251BFA"/>
    <w:rsid w:val="002523F3"/>
    <w:rsid w:val="002531CA"/>
    <w:rsid w:val="00253BB4"/>
    <w:rsid w:val="00253C57"/>
    <w:rsid w:val="00253EE6"/>
    <w:rsid w:val="00254FAC"/>
    <w:rsid w:val="00255550"/>
    <w:rsid w:val="00255915"/>
    <w:rsid w:val="0025591A"/>
    <w:rsid w:val="002559E8"/>
    <w:rsid w:val="00256B81"/>
    <w:rsid w:val="00256BEB"/>
    <w:rsid w:val="00256C29"/>
    <w:rsid w:val="002572DA"/>
    <w:rsid w:val="00257345"/>
    <w:rsid w:val="00257610"/>
    <w:rsid w:val="00257721"/>
    <w:rsid w:val="002579A9"/>
    <w:rsid w:val="00257B38"/>
    <w:rsid w:val="002604F7"/>
    <w:rsid w:val="00260529"/>
    <w:rsid w:val="00261270"/>
    <w:rsid w:val="00261423"/>
    <w:rsid w:val="00262236"/>
    <w:rsid w:val="00262574"/>
    <w:rsid w:val="00263CDA"/>
    <w:rsid w:val="00263CF3"/>
    <w:rsid w:val="00263FDD"/>
    <w:rsid w:val="00264895"/>
    <w:rsid w:val="00264960"/>
    <w:rsid w:val="002652A5"/>
    <w:rsid w:val="00265509"/>
    <w:rsid w:val="00266BB7"/>
    <w:rsid w:val="002672AE"/>
    <w:rsid w:val="002672BF"/>
    <w:rsid w:val="00267570"/>
    <w:rsid w:val="00270393"/>
    <w:rsid w:val="00270C6C"/>
    <w:rsid w:val="00271716"/>
    <w:rsid w:val="002718B3"/>
    <w:rsid w:val="00271B82"/>
    <w:rsid w:val="00272543"/>
    <w:rsid w:val="0027274C"/>
    <w:rsid w:val="00273B53"/>
    <w:rsid w:val="0027438E"/>
    <w:rsid w:val="00275030"/>
    <w:rsid w:val="002751C7"/>
    <w:rsid w:val="002752BD"/>
    <w:rsid w:val="002756B6"/>
    <w:rsid w:val="00275CA8"/>
    <w:rsid w:val="00276715"/>
    <w:rsid w:val="00276D25"/>
    <w:rsid w:val="0027735A"/>
    <w:rsid w:val="002773A9"/>
    <w:rsid w:val="00280B1F"/>
    <w:rsid w:val="00280CAC"/>
    <w:rsid w:val="00281986"/>
    <w:rsid w:val="002819EC"/>
    <w:rsid w:val="002822FC"/>
    <w:rsid w:val="00282F20"/>
    <w:rsid w:val="002832C2"/>
    <w:rsid w:val="002838F4"/>
    <w:rsid w:val="00283F57"/>
    <w:rsid w:val="00283F91"/>
    <w:rsid w:val="0028554E"/>
    <w:rsid w:val="00285DD7"/>
    <w:rsid w:val="00285FC8"/>
    <w:rsid w:val="002861B3"/>
    <w:rsid w:val="00287588"/>
    <w:rsid w:val="002878C9"/>
    <w:rsid w:val="00287F32"/>
    <w:rsid w:val="00290708"/>
    <w:rsid w:val="00290E68"/>
    <w:rsid w:val="00290FC4"/>
    <w:rsid w:val="00291412"/>
    <w:rsid w:val="00294298"/>
    <w:rsid w:val="0029478A"/>
    <w:rsid w:val="00294D4C"/>
    <w:rsid w:val="00295879"/>
    <w:rsid w:val="00296680"/>
    <w:rsid w:val="0029717A"/>
    <w:rsid w:val="002A0A59"/>
    <w:rsid w:val="002A10A3"/>
    <w:rsid w:val="002A121F"/>
    <w:rsid w:val="002A1262"/>
    <w:rsid w:val="002A1FC6"/>
    <w:rsid w:val="002A2CBE"/>
    <w:rsid w:val="002A2EAA"/>
    <w:rsid w:val="002A307C"/>
    <w:rsid w:val="002A3F5A"/>
    <w:rsid w:val="002A507E"/>
    <w:rsid w:val="002A5716"/>
    <w:rsid w:val="002A64EB"/>
    <w:rsid w:val="002A654F"/>
    <w:rsid w:val="002A6AAB"/>
    <w:rsid w:val="002A7016"/>
    <w:rsid w:val="002A7902"/>
    <w:rsid w:val="002A7B02"/>
    <w:rsid w:val="002A7D3D"/>
    <w:rsid w:val="002B15D0"/>
    <w:rsid w:val="002B15EE"/>
    <w:rsid w:val="002B21A0"/>
    <w:rsid w:val="002B2973"/>
    <w:rsid w:val="002B2D45"/>
    <w:rsid w:val="002B2D99"/>
    <w:rsid w:val="002B2F09"/>
    <w:rsid w:val="002B3425"/>
    <w:rsid w:val="002B35ED"/>
    <w:rsid w:val="002B3885"/>
    <w:rsid w:val="002B397E"/>
    <w:rsid w:val="002B39BE"/>
    <w:rsid w:val="002B3C0B"/>
    <w:rsid w:val="002B41F4"/>
    <w:rsid w:val="002B4786"/>
    <w:rsid w:val="002B4BE4"/>
    <w:rsid w:val="002B7837"/>
    <w:rsid w:val="002B7B23"/>
    <w:rsid w:val="002C0B1A"/>
    <w:rsid w:val="002C1D73"/>
    <w:rsid w:val="002C1E6D"/>
    <w:rsid w:val="002C23F7"/>
    <w:rsid w:val="002C2490"/>
    <w:rsid w:val="002C24C1"/>
    <w:rsid w:val="002C36BF"/>
    <w:rsid w:val="002C3B90"/>
    <w:rsid w:val="002C3E62"/>
    <w:rsid w:val="002C4A57"/>
    <w:rsid w:val="002C6016"/>
    <w:rsid w:val="002C721B"/>
    <w:rsid w:val="002C7501"/>
    <w:rsid w:val="002D1142"/>
    <w:rsid w:val="002D2184"/>
    <w:rsid w:val="002D3A7A"/>
    <w:rsid w:val="002D3D9B"/>
    <w:rsid w:val="002D4020"/>
    <w:rsid w:val="002D42A1"/>
    <w:rsid w:val="002D744D"/>
    <w:rsid w:val="002D761E"/>
    <w:rsid w:val="002D7A1B"/>
    <w:rsid w:val="002D7B7F"/>
    <w:rsid w:val="002D7C4E"/>
    <w:rsid w:val="002E08B5"/>
    <w:rsid w:val="002E0D4A"/>
    <w:rsid w:val="002E111D"/>
    <w:rsid w:val="002E22A5"/>
    <w:rsid w:val="002E2613"/>
    <w:rsid w:val="002E3181"/>
    <w:rsid w:val="002E3456"/>
    <w:rsid w:val="002E44DC"/>
    <w:rsid w:val="002E6586"/>
    <w:rsid w:val="002E706E"/>
    <w:rsid w:val="002E7111"/>
    <w:rsid w:val="002E74CE"/>
    <w:rsid w:val="002E7917"/>
    <w:rsid w:val="002E79AE"/>
    <w:rsid w:val="002E7D2B"/>
    <w:rsid w:val="002E7E9E"/>
    <w:rsid w:val="002F0DD3"/>
    <w:rsid w:val="002F1982"/>
    <w:rsid w:val="002F1D1B"/>
    <w:rsid w:val="002F25CC"/>
    <w:rsid w:val="002F2B30"/>
    <w:rsid w:val="002F2D9B"/>
    <w:rsid w:val="002F2FDD"/>
    <w:rsid w:val="002F3E53"/>
    <w:rsid w:val="002F3EE9"/>
    <w:rsid w:val="002F4235"/>
    <w:rsid w:val="002F44A7"/>
    <w:rsid w:val="002F4724"/>
    <w:rsid w:val="002F49CC"/>
    <w:rsid w:val="002F4E10"/>
    <w:rsid w:val="002F5767"/>
    <w:rsid w:val="002F5992"/>
    <w:rsid w:val="002F71C5"/>
    <w:rsid w:val="002F77EF"/>
    <w:rsid w:val="002F7CF8"/>
    <w:rsid w:val="00300114"/>
    <w:rsid w:val="00301679"/>
    <w:rsid w:val="00301898"/>
    <w:rsid w:val="00302151"/>
    <w:rsid w:val="003026CB"/>
    <w:rsid w:val="00303D46"/>
    <w:rsid w:val="003047D2"/>
    <w:rsid w:val="00304807"/>
    <w:rsid w:val="00304A24"/>
    <w:rsid w:val="00304D08"/>
    <w:rsid w:val="0030536B"/>
    <w:rsid w:val="00305486"/>
    <w:rsid w:val="00305AA9"/>
    <w:rsid w:val="00306955"/>
    <w:rsid w:val="00306B12"/>
    <w:rsid w:val="0030751F"/>
    <w:rsid w:val="00310433"/>
    <w:rsid w:val="00310551"/>
    <w:rsid w:val="0031060C"/>
    <w:rsid w:val="003108D9"/>
    <w:rsid w:val="00310CA0"/>
    <w:rsid w:val="00310E38"/>
    <w:rsid w:val="00311196"/>
    <w:rsid w:val="00311C01"/>
    <w:rsid w:val="00311D62"/>
    <w:rsid w:val="00311F75"/>
    <w:rsid w:val="003132F9"/>
    <w:rsid w:val="003133B4"/>
    <w:rsid w:val="00313CC5"/>
    <w:rsid w:val="00313E49"/>
    <w:rsid w:val="003149DC"/>
    <w:rsid w:val="00315A39"/>
    <w:rsid w:val="00315E04"/>
    <w:rsid w:val="0031611C"/>
    <w:rsid w:val="00317240"/>
    <w:rsid w:val="003179EA"/>
    <w:rsid w:val="00317EAD"/>
    <w:rsid w:val="003201B4"/>
    <w:rsid w:val="00320578"/>
    <w:rsid w:val="00320ABA"/>
    <w:rsid w:val="00320C8B"/>
    <w:rsid w:val="003218E9"/>
    <w:rsid w:val="00322C1C"/>
    <w:rsid w:val="00323D03"/>
    <w:rsid w:val="00323F67"/>
    <w:rsid w:val="00324EC9"/>
    <w:rsid w:val="003254F9"/>
    <w:rsid w:val="0032579C"/>
    <w:rsid w:val="003261B0"/>
    <w:rsid w:val="00326FDB"/>
    <w:rsid w:val="0032745E"/>
    <w:rsid w:val="003279D6"/>
    <w:rsid w:val="00330878"/>
    <w:rsid w:val="00330CBB"/>
    <w:rsid w:val="00331882"/>
    <w:rsid w:val="003318D0"/>
    <w:rsid w:val="003321FB"/>
    <w:rsid w:val="0033382D"/>
    <w:rsid w:val="00333AA5"/>
    <w:rsid w:val="00333E06"/>
    <w:rsid w:val="00334AF0"/>
    <w:rsid w:val="00334D88"/>
    <w:rsid w:val="003363E9"/>
    <w:rsid w:val="00337149"/>
    <w:rsid w:val="0033730A"/>
    <w:rsid w:val="00337AC4"/>
    <w:rsid w:val="00337E8C"/>
    <w:rsid w:val="00340466"/>
    <w:rsid w:val="00340ACF"/>
    <w:rsid w:val="00340D3B"/>
    <w:rsid w:val="0034166C"/>
    <w:rsid w:val="00341775"/>
    <w:rsid w:val="00341DF2"/>
    <w:rsid w:val="00342D3D"/>
    <w:rsid w:val="00343576"/>
    <w:rsid w:val="00343B79"/>
    <w:rsid w:val="00345235"/>
    <w:rsid w:val="0034530B"/>
    <w:rsid w:val="003454E3"/>
    <w:rsid w:val="00345D73"/>
    <w:rsid w:val="00346085"/>
    <w:rsid w:val="0034652E"/>
    <w:rsid w:val="00346B6A"/>
    <w:rsid w:val="00346D38"/>
    <w:rsid w:val="00347246"/>
    <w:rsid w:val="003479ED"/>
    <w:rsid w:val="00347D15"/>
    <w:rsid w:val="00350211"/>
    <w:rsid w:val="00350AFA"/>
    <w:rsid w:val="0035163A"/>
    <w:rsid w:val="00351980"/>
    <w:rsid w:val="00352707"/>
    <w:rsid w:val="00353039"/>
    <w:rsid w:val="003532E1"/>
    <w:rsid w:val="003535AE"/>
    <w:rsid w:val="00353794"/>
    <w:rsid w:val="003538AB"/>
    <w:rsid w:val="003539A9"/>
    <w:rsid w:val="00354294"/>
    <w:rsid w:val="0035461B"/>
    <w:rsid w:val="00354C1D"/>
    <w:rsid w:val="00355766"/>
    <w:rsid w:val="00355A58"/>
    <w:rsid w:val="00355C61"/>
    <w:rsid w:val="003568B0"/>
    <w:rsid w:val="00357D0E"/>
    <w:rsid w:val="00357EC4"/>
    <w:rsid w:val="003612CC"/>
    <w:rsid w:val="003617B2"/>
    <w:rsid w:val="00363F6F"/>
    <w:rsid w:val="00363FD6"/>
    <w:rsid w:val="00364B03"/>
    <w:rsid w:val="00365679"/>
    <w:rsid w:val="0036569B"/>
    <w:rsid w:val="003664F0"/>
    <w:rsid w:val="0036710F"/>
    <w:rsid w:val="003676D2"/>
    <w:rsid w:val="00367D85"/>
    <w:rsid w:val="00367DB0"/>
    <w:rsid w:val="00367E10"/>
    <w:rsid w:val="00370874"/>
    <w:rsid w:val="003708D8"/>
    <w:rsid w:val="0037129A"/>
    <w:rsid w:val="00371643"/>
    <w:rsid w:val="003716CC"/>
    <w:rsid w:val="00371A0A"/>
    <w:rsid w:val="00372850"/>
    <w:rsid w:val="0037294F"/>
    <w:rsid w:val="00373451"/>
    <w:rsid w:val="0037377D"/>
    <w:rsid w:val="0037393F"/>
    <w:rsid w:val="00374838"/>
    <w:rsid w:val="00374CF4"/>
    <w:rsid w:val="0037540A"/>
    <w:rsid w:val="003755BA"/>
    <w:rsid w:val="0037566F"/>
    <w:rsid w:val="00376521"/>
    <w:rsid w:val="00376C10"/>
    <w:rsid w:val="00376E5A"/>
    <w:rsid w:val="003774AA"/>
    <w:rsid w:val="0037786F"/>
    <w:rsid w:val="0037794D"/>
    <w:rsid w:val="00380C5C"/>
    <w:rsid w:val="003816BC"/>
    <w:rsid w:val="00382726"/>
    <w:rsid w:val="00382873"/>
    <w:rsid w:val="00382930"/>
    <w:rsid w:val="00382A28"/>
    <w:rsid w:val="00383E0B"/>
    <w:rsid w:val="00383E8E"/>
    <w:rsid w:val="003848A5"/>
    <w:rsid w:val="00384BF2"/>
    <w:rsid w:val="003850C5"/>
    <w:rsid w:val="0038548F"/>
    <w:rsid w:val="003855CE"/>
    <w:rsid w:val="00385BD0"/>
    <w:rsid w:val="00386641"/>
    <w:rsid w:val="00386A91"/>
    <w:rsid w:val="00387123"/>
    <w:rsid w:val="00387C4A"/>
    <w:rsid w:val="0039071E"/>
    <w:rsid w:val="003908C9"/>
    <w:rsid w:val="00390AAD"/>
    <w:rsid w:val="003915BB"/>
    <w:rsid w:val="003927BE"/>
    <w:rsid w:val="00392F38"/>
    <w:rsid w:val="003934F7"/>
    <w:rsid w:val="00393BFB"/>
    <w:rsid w:val="00394035"/>
    <w:rsid w:val="003942AA"/>
    <w:rsid w:val="00394DCA"/>
    <w:rsid w:val="00395A1D"/>
    <w:rsid w:val="003962BA"/>
    <w:rsid w:val="0039650A"/>
    <w:rsid w:val="00396585"/>
    <w:rsid w:val="00396B65"/>
    <w:rsid w:val="00397BDA"/>
    <w:rsid w:val="00397C54"/>
    <w:rsid w:val="00397DD9"/>
    <w:rsid w:val="003A14CF"/>
    <w:rsid w:val="003A1E6E"/>
    <w:rsid w:val="003A2033"/>
    <w:rsid w:val="003A2574"/>
    <w:rsid w:val="003A2938"/>
    <w:rsid w:val="003A2D8F"/>
    <w:rsid w:val="003A3120"/>
    <w:rsid w:val="003A31E1"/>
    <w:rsid w:val="003A3670"/>
    <w:rsid w:val="003A3C66"/>
    <w:rsid w:val="003A3F77"/>
    <w:rsid w:val="003A5472"/>
    <w:rsid w:val="003A5627"/>
    <w:rsid w:val="003A6164"/>
    <w:rsid w:val="003A6236"/>
    <w:rsid w:val="003A62A9"/>
    <w:rsid w:val="003A6BAD"/>
    <w:rsid w:val="003A6C03"/>
    <w:rsid w:val="003A7EEE"/>
    <w:rsid w:val="003B009E"/>
    <w:rsid w:val="003B0530"/>
    <w:rsid w:val="003B05E9"/>
    <w:rsid w:val="003B09B1"/>
    <w:rsid w:val="003B0CF3"/>
    <w:rsid w:val="003B0F38"/>
    <w:rsid w:val="003B0FDE"/>
    <w:rsid w:val="003B1E63"/>
    <w:rsid w:val="003B27FD"/>
    <w:rsid w:val="003B2C2B"/>
    <w:rsid w:val="003B301C"/>
    <w:rsid w:val="003B380C"/>
    <w:rsid w:val="003B3ABD"/>
    <w:rsid w:val="003B5010"/>
    <w:rsid w:val="003B5751"/>
    <w:rsid w:val="003B5B7E"/>
    <w:rsid w:val="003B5C25"/>
    <w:rsid w:val="003B643A"/>
    <w:rsid w:val="003B683F"/>
    <w:rsid w:val="003B6BA8"/>
    <w:rsid w:val="003C05E5"/>
    <w:rsid w:val="003C06F5"/>
    <w:rsid w:val="003C09F6"/>
    <w:rsid w:val="003C0F20"/>
    <w:rsid w:val="003C13D2"/>
    <w:rsid w:val="003C20A7"/>
    <w:rsid w:val="003C28BE"/>
    <w:rsid w:val="003C295F"/>
    <w:rsid w:val="003C2967"/>
    <w:rsid w:val="003C2BD7"/>
    <w:rsid w:val="003C2C7E"/>
    <w:rsid w:val="003C2D8E"/>
    <w:rsid w:val="003C4E4B"/>
    <w:rsid w:val="003C526E"/>
    <w:rsid w:val="003C5A71"/>
    <w:rsid w:val="003C5FBD"/>
    <w:rsid w:val="003C692E"/>
    <w:rsid w:val="003C6CC8"/>
    <w:rsid w:val="003C6E75"/>
    <w:rsid w:val="003C70A2"/>
    <w:rsid w:val="003C720D"/>
    <w:rsid w:val="003C77F8"/>
    <w:rsid w:val="003D1203"/>
    <w:rsid w:val="003D138A"/>
    <w:rsid w:val="003D152F"/>
    <w:rsid w:val="003D15A8"/>
    <w:rsid w:val="003D1D03"/>
    <w:rsid w:val="003D1F99"/>
    <w:rsid w:val="003D246D"/>
    <w:rsid w:val="003D2802"/>
    <w:rsid w:val="003D2995"/>
    <w:rsid w:val="003D2A8F"/>
    <w:rsid w:val="003D2BDF"/>
    <w:rsid w:val="003D2C49"/>
    <w:rsid w:val="003D3932"/>
    <w:rsid w:val="003D46A0"/>
    <w:rsid w:val="003D4838"/>
    <w:rsid w:val="003D48C4"/>
    <w:rsid w:val="003D506B"/>
    <w:rsid w:val="003D5A86"/>
    <w:rsid w:val="003D7474"/>
    <w:rsid w:val="003D77CE"/>
    <w:rsid w:val="003E0438"/>
    <w:rsid w:val="003E0C54"/>
    <w:rsid w:val="003E1481"/>
    <w:rsid w:val="003E1C35"/>
    <w:rsid w:val="003E22C6"/>
    <w:rsid w:val="003E24E0"/>
    <w:rsid w:val="003E307B"/>
    <w:rsid w:val="003E484F"/>
    <w:rsid w:val="003E5D7A"/>
    <w:rsid w:val="003E615C"/>
    <w:rsid w:val="003E6428"/>
    <w:rsid w:val="003E6537"/>
    <w:rsid w:val="003E685A"/>
    <w:rsid w:val="003E6918"/>
    <w:rsid w:val="003E6E27"/>
    <w:rsid w:val="003E7473"/>
    <w:rsid w:val="003E7CF5"/>
    <w:rsid w:val="003F1A0A"/>
    <w:rsid w:val="003F1B40"/>
    <w:rsid w:val="003F1DF4"/>
    <w:rsid w:val="003F1F94"/>
    <w:rsid w:val="003F29BB"/>
    <w:rsid w:val="003F2C21"/>
    <w:rsid w:val="003F3692"/>
    <w:rsid w:val="003F3B89"/>
    <w:rsid w:val="003F3E06"/>
    <w:rsid w:val="003F42C1"/>
    <w:rsid w:val="003F4922"/>
    <w:rsid w:val="003F56B6"/>
    <w:rsid w:val="003F5712"/>
    <w:rsid w:val="003F670A"/>
    <w:rsid w:val="003F6B2E"/>
    <w:rsid w:val="003F6B6F"/>
    <w:rsid w:val="003F76B8"/>
    <w:rsid w:val="004002F2"/>
    <w:rsid w:val="00400AD0"/>
    <w:rsid w:val="00400AD9"/>
    <w:rsid w:val="00401133"/>
    <w:rsid w:val="00401620"/>
    <w:rsid w:val="004018AD"/>
    <w:rsid w:val="004044A5"/>
    <w:rsid w:val="004049E6"/>
    <w:rsid w:val="0040514C"/>
    <w:rsid w:val="0040525D"/>
    <w:rsid w:val="004053CB"/>
    <w:rsid w:val="00405756"/>
    <w:rsid w:val="0040579E"/>
    <w:rsid w:val="0040592C"/>
    <w:rsid w:val="00405DA1"/>
    <w:rsid w:val="00405FB2"/>
    <w:rsid w:val="00406957"/>
    <w:rsid w:val="004070DF"/>
    <w:rsid w:val="00407549"/>
    <w:rsid w:val="004076BE"/>
    <w:rsid w:val="00407712"/>
    <w:rsid w:val="004078BA"/>
    <w:rsid w:val="00410496"/>
    <w:rsid w:val="00410618"/>
    <w:rsid w:val="00410890"/>
    <w:rsid w:val="00410C1C"/>
    <w:rsid w:val="00410C6F"/>
    <w:rsid w:val="00410CCA"/>
    <w:rsid w:val="0041113F"/>
    <w:rsid w:val="0041167E"/>
    <w:rsid w:val="00411692"/>
    <w:rsid w:val="00411B19"/>
    <w:rsid w:val="00412E14"/>
    <w:rsid w:val="00412F47"/>
    <w:rsid w:val="0041307B"/>
    <w:rsid w:val="00413116"/>
    <w:rsid w:val="00413637"/>
    <w:rsid w:val="00413771"/>
    <w:rsid w:val="00413AD9"/>
    <w:rsid w:val="00414252"/>
    <w:rsid w:val="00414BA5"/>
    <w:rsid w:val="004154FE"/>
    <w:rsid w:val="0041642D"/>
    <w:rsid w:val="004168C5"/>
    <w:rsid w:val="00416906"/>
    <w:rsid w:val="00416BBC"/>
    <w:rsid w:val="00416C8F"/>
    <w:rsid w:val="0041725C"/>
    <w:rsid w:val="004173F6"/>
    <w:rsid w:val="00420015"/>
    <w:rsid w:val="00420BB7"/>
    <w:rsid w:val="004216E9"/>
    <w:rsid w:val="00421851"/>
    <w:rsid w:val="0042200D"/>
    <w:rsid w:val="004224A0"/>
    <w:rsid w:val="0042355D"/>
    <w:rsid w:val="00423F4A"/>
    <w:rsid w:val="00424ED0"/>
    <w:rsid w:val="004255C1"/>
    <w:rsid w:val="0042568E"/>
    <w:rsid w:val="00425875"/>
    <w:rsid w:val="00426139"/>
    <w:rsid w:val="0042691D"/>
    <w:rsid w:val="00427135"/>
    <w:rsid w:val="00427ACF"/>
    <w:rsid w:val="00431720"/>
    <w:rsid w:val="00431AFA"/>
    <w:rsid w:val="00431B27"/>
    <w:rsid w:val="00432B42"/>
    <w:rsid w:val="00433EDF"/>
    <w:rsid w:val="00434242"/>
    <w:rsid w:val="00434778"/>
    <w:rsid w:val="00434BA9"/>
    <w:rsid w:val="004351FF"/>
    <w:rsid w:val="00435B22"/>
    <w:rsid w:val="00435D4D"/>
    <w:rsid w:val="00436423"/>
    <w:rsid w:val="00440120"/>
    <w:rsid w:val="004402F9"/>
    <w:rsid w:val="0044052B"/>
    <w:rsid w:val="0044069E"/>
    <w:rsid w:val="00440833"/>
    <w:rsid w:val="004409DD"/>
    <w:rsid w:val="00440A15"/>
    <w:rsid w:val="00441023"/>
    <w:rsid w:val="004416DB"/>
    <w:rsid w:val="00441D57"/>
    <w:rsid w:val="0044207A"/>
    <w:rsid w:val="0044244D"/>
    <w:rsid w:val="0044257F"/>
    <w:rsid w:val="004428F9"/>
    <w:rsid w:val="00442AB2"/>
    <w:rsid w:val="00443666"/>
    <w:rsid w:val="00443ED4"/>
    <w:rsid w:val="0044449E"/>
    <w:rsid w:val="004445C1"/>
    <w:rsid w:val="004446C1"/>
    <w:rsid w:val="00444826"/>
    <w:rsid w:val="00444C22"/>
    <w:rsid w:val="00444EE1"/>
    <w:rsid w:val="004458C5"/>
    <w:rsid w:val="00445D9C"/>
    <w:rsid w:val="00445F7A"/>
    <w:rsid w:val="00446974"/>
    <w:rsid w:val="004477E0"/>
    <w:rsid w:val="0045023F"/>
    <w:rsid w:val="004519DD"/>
    <w:rsid w:val="00451D02"/>
    <w:rsid w:val="0045212B"/>
    <w:rsid w:val="0045270E"/>
    <w:rsid w:val="00453A4F"/>
    <w:rsid w:val="00453F72"/>
    <w:rsid w:val="0045400B"/>
    <w:rsid w:val="0045476F"/>
    <w:rsid w:val="00454BA4"/>
    <w:rsid w:val="004551B4"/>
    <w:rsid w:val="00455459"/>
    <w:rsid w:val="0045798C"/>
    <w:rsid w:val="00457A49"/>
    <w:rsid w:val="00460B10"/>
    <w:rsid w:val="00460B90"/>
    <w:rsid w:val="004617F4"/>
    <w:rsid w:val="004618D1"/>
    <w:rsid w:val="00462034"/>
    <w:rsid w:val="0046209F"/>
    <w:rsid w:val="004624D7"/>
    <w:rsid w:val="00463112"/>
    <w:rsid w:val="0046376B"/>
    <w:rsid w:val="00463A01"/>
    <w:rsid w:val="00463CBE"/>
    <w:rsid w:val="0046410E"/>
    <w:rsid w:val="004659F3"/>
    <w:rsid w:val="00465B11"/>
    <w:rsid w:val="00465E11"/>
    <w:rsid w:val="004665F5"/>
    <w:rsid w:val="004670A4"/>
    <w:rsid w:val="004675A2"/>
    <w:rsid w:val="00470B23"/>
    <w:rsid w:val="004722E2"/>
    <w:rsid w:val="00472AA6"/>
    <w:rsid w:val="0047355A"/>
    <w:rsid w:val="0047360B"/>
    <w:rsid w:val="00473AD0"/>
    <w:rsid w:val="00474164"/>
    <w:rsid w:val="004741DD"/>
    <w:rsid w:val="0047435D"/>
    <w:rsid w:val="004748DD"/>
    <w:rsid w:val="00474973"/>
    <w:rsid w:val="004749A1"/>
    <w:rsid w:val="00475227"/>
    <w:rsid w:val="00475DD5"/>
    <w:rsid w:val="00475E0B"/>
    <w:rsid w:val="004762A6"/>
    <w:rsid w:val="004762F2"/>
    <w:rsid w:val="00476571"/>
    <w:rsid w:val="00476574"/>
    <w:rsid w:val="00476862"/>
    <w:rsid w:val="004770E9"/>
    <w:rsid w:val="00477BCE"/>
    <w:rsid w:val="00480093"/>
    <w:rsid w:val="00480C3D"/>
    <w:rsid w:val="004824DB"/>
    <w:rsid w:val="0048305F"/>
    <w:rsid w:val="00483968"/>
    <w:rsid w:val="0048452D"/>
    <w:rsid w:val="00484C37"/>
    <w:rsid w:val="004850E0"/>
    <w:rsid w:val="00485862"/>
    <w:rsid w:val="00485BBF"/>
    <w:rsid w:val="004867BA"/>
    <w:rsid w:val="004871EE"/>
    <w:rsid w:val="0048784F"/>
    <w:rsid w:val="00487A81"/>
    <w:rsid w:val="00490EDB"/>
    <w:rsid w:val="00491CFE"/>
    <w:rsid w:val="00491FDF"/>
    <w:rsid w:val="00492518"/>
    <w:rsid w:val="00493AB6"/>
    <w:rsid w:val="00493CA1"/>
    <w:rsid w:val="00494112"/>
    <w:rsid w:val="00494D03"/>
    <w:rsid w:val="00495079"/>
    <w:rsid w:val="004954A1"/>
    <w:rsid w:val="00497172"/>
    <w:rsid w:val="004A162F"/>
    <w:rsid w:val="004A1FE1"/>
    <w:rsid w:val="004A2302"/>
    <w:rsid w:val="004A264E"/>
    <w:rsid w:val="004A2BCE"/>
    <w:rsid w:val="004A3784"/>
    <w:rsid w:val="004A3801"/>
    <w:rsid w:val="004A3D2F"/>
    <w:rsid w:val="004A4760"/>
    <w:rsid w:val="004A4BCA"/>
    <w:rsid w:val="004A4DC7"/>
    <w:rsid w:val="004A51B4"/>
    <w:rsid w:val="004A5911"/>
    <w:rsid w:val="004A5F45"/>
    <w:rsid w:val="004A5F6D"/>
    <w:rsid w:val="004A61C6"/>
    <w:rsid w:val="004A6482"/>
    <w:rsid w:val="004A6825"/>
    <w:rsid w:val="004A6DFE"/>
    <w:rsid w:val="004A6ECF"/>
    <w:rsid w:val="004A7592"/>
    <w:rsid w:val="004A766B"/>
    <w:rsid w:val="004A7760"/>
    <w:rsid w:val="004B0442"/>
    <w:rsid w:val="004B1128"/>
    <w:rsid w:val="004B12A7"/>
    <w:rsid w:val="004B168B"/>
    <w:rsid w:val="004B1ACF"/>
    <w:rsid w:val="004B1CFF"/>
    <w:rsid w:val="004B1F83"/>
    <w:rsid w:val="004B20DA"/>
    <w:rsid w:val="004B278E"/>
    <w:rsid w:val="004B29C8"/>
    <w:rsid w:val="004B3142"/>
    <w:rsid w:val="004B3302"/>
    <w:rsid w:val="004B37BC"/>
    <w:rsid w:val="004B4766"/>
    <w:rsid w:val="004B47C2"/>
    <w:rsid w:val="004B62DA"/>
    <w:rsid w:val="004B68DC"/>
    <w:rsid w:val="004B69D0"/>
    <w:rsid w:val="004B7161"/>
    <w:rsid w:val="004B727A"/>
    <w:rsid w:val="004B7EE3"/>
    <w:rsid w:val="004C02DC"/>
    <w:rsid w:val="004C0857"/>
    <w:rsid w:val="004C0AB7"/>
    <w:rsid w:val="004C0FC8"/>
    <w:rsid w:val="004C13F9"/>
    <w:rsid w:val="004C22A5"/>
    <w:rsid w:val="004C25CC"/>
    <w:rsid w:val="004C43E1"/>
    <w:rsid w:val="004C4B98"/>
    <w:rsid w:val="004C4ED9"/>
    <w:rsid w:val="004C4FA8"/>
    <w:rsid w:val="004C53D1"/>
    <w:rsid w:val="004C5A8C"/>
    <w:rsid w:val="004C5B38"/>
    <w:rsid w:val="004C5BF7"/>
    <w:rsid w:val="004C601C"/>
    <w:rsid w:val="004C61F8"/>
    <w:rsid w:val="004C638A"/>
    <w:rsid w:val="004C6612"/>
    <w:rsid w:val="004C666A"/>
    <w:rsid w:val="004C6CB7"/>
    <w:rsid w:val="004C6D1B"/>
    <w:rsid w:val="004C6D23"/>
    <w:rsid w:val="004C6D90"/>
    <w:rsid w:val="004C6E06"/>
    <w:rsid w:val="004C6EFD"/>
    <w:rsid w:val="004C7308"/>
    <w:rsid w:val="004C7398"/>
    <w:rsid w:val="004C7DA6"/>
    <w:rsid w:val="004D0908"/>
    <w:rsid w:val="004D1168"/>
    <w:rsid w:val="004D1570"/>
    <w:rsid w:val="004D1744"/>
    <w:rsid w:val="004D17A9"/>
    <w:rsid w:val="004D1B2E"/>
    <w:rsid w:val="004D1DE3"/>
    <w:rsid w:val="004D2B54"/>
    <w:rsid w:val="004D3BD2"/>
    <w:rsid w:val="004D3FB5"/>
    <w:rsid w:val="004D407C"/>
    <w:rsid w:val="004D4AA6"/>
    <w:rsid w:val="004D4BF9"/>
    <w:rsid w:val="004D4F44"/>
    <w:rsid w:val="004D6462"/>
    <w:rsid w:val="004D6859"/>
    <w:rsid w:val="004E038A"/>
    <w:rsid w:val="004E08D1"/>
    <w:rsid w:val="004E0CA4"/>
    <w:rsid w:val="004E107A"/>
    <w:rsid w:val="004E11E4"/>
    <w:rsid w:val="004E1297"/>
    <w:rsid w:val="004E1DB2"/>
    <w:rsid w:val="004E24CF"/>
    <w:rsid w:val="004E259D"/>
    <w:rsid w:val="004E2793"/>
    <w:rsid w:val="004E284B"/>
    <w:rsid w:val="004E3201"/>
    <w:rsid w:val="004E3486"/>
    <w:rsid w:val="004E452A"/>
    <w:rsid w:val="004E4B24"/>
    <w:rsid w:val="004E4EBE"/>
    <w:rsid w:val="004E537F"/>
    <w:rsid w:val="004E5D78"/>
    <w:rsid w:val="004E5EE1"/>
    <w:rsid w:val="004E6A59"/>
    <w:rsid w:val="004E6F1D"/>
    <w:rsid w:val="004E736C"/>
    <w:rsid w:val="004E769B"/>
    <w:rsid w:val="004E7DDB"/>
    <w:rsid w:val="004E7EA6"/>
    <w:rsid w:val="004F0F68"/>
    <w:rsid w:val="004F1656"/>
    <w:rsid w:val="004F18A8"/>
    <w:rsid w:val="004F2749"/>
    <w:rsid w:val="004F342A"/>
    <w:rsid w:val="004F37A3"/>
    <w:rsid w:val="004F3CF7"/>
    <w:rsid w:val="004F3ED0"/>
    <w:rsid w:val="004F4363"/>
    <w:rsid w:val="004F475D"/>
    <w:rsid w:val="004F5CA7"/>
    <w:rsid w:val="004F60D9"/>
    <w:rsid w:val="0050011E"/>
    <w:rsid w:val="005017FA"/>
    <w:rsid w:val="00501832"/>
    <w:rsid w:val="0050354E"/>
    <w:rsid w:val="00503B61"/>
    <w:rsid w:val="00503FE5"/>
    <w:rsid w:val="00504040"/>
    <w:rsid w:val="005040B2"/>
    <w:rsid w:val="0050412D"/>
    <w:rsid w:val="00504398"/>
    <w:rsid w:val="005057A6"/>
    <w:rsid w:val="00505B0F"/>
    <w:rsid w:val="00506E1A"/>
    <w:rsid w:val="0050775D"/>
    <w:rsid w:val="005100AA"/>
    <w:rsid w:val="005103C0"/>
    <w:rsid w:val="005109ED"/>
    <w:rsid w:val="00510A34"/>
    <w:rsid w:val="00510D84"/>
    <w:rsid w:val="00511113"/>
    <w:rsid w:val="0051119B"/>
    <w:rsid w:val="005117CE"/>
    <w:rsid w:val="00511F10"/>
    <w:rsid w:val="005120DB"/>
    <w:rsid w:val="00513BAC"/>
    <w:rsid w:val="00513DF3"/>
    <w:rsid w:val="00513F07"/>
    <w:rsid w:val="00516195"/>
    <w:rsid w:val="00516221"/>
    <w:rsid w:val="00516593"/>
    <w:rsid w:val="00516E36"/>
    <w:rsid w:val="00517142"/>
    <w:rsid w:val="00517282"/>
    <w:rsid w:val="00517662"/>
    <w:rsid w:val="005177B8"/>
    <w:rsid w:val="005206BC"/>
    <w:rsid w:val="005206D2"/>
    <w:rsid w:val="00521D86"/>
    <w:rsid w:val="00522717"/>
    <w:rsid w:val="00522994"/>
    <w:rsid w:val="00523124"/>
    <w:rsid w:val="005239A2"/>
    <w:rsid w:val="00523EC1"/>
    <w:rsid w:val="00523EFC"/>
    <w:rsid w:val="005243A1"/>
    <w:rsid w:val="005244C1"/>
    <w:rsid w:val="005248C3"/>
    <w:rsid w:val="00524EBD"/>
    <w:rsid w:val="00524FBC"/>
    <w:rsid w:val="00525092"/>
    <w:rsid w:val="00525C86"/>
    <w:rsid w:val="00525E99"/>
    <w:rsid w:val="00526A9C"/>
    <w:rsid w:val="00527F19"/>
    <w:rsid w:val="005303A2"/>
    <w:rsid w:val="00530479"/>
    <w:rsid w:val="005308BA"/>
    <w:rsid w:val="00530E82"/>
    <w:rsid w:val="005317FA"/>
    <w:rsid w:val="00531AD4"/>
    <w:rsid w:val="00531ED5"/>
    <w:rsid w:val="00532D7D"/>
    <w:rsid w:val="0053300E"/>
    <w:rsid w:val="005336EB"/>
    <w:rsid w:val="0053459E"/>
    <w:rsid w:val="00534C7E"/>
    <w:rsid w:val="005350BC"/>
    <w:rsid w:val="005353CA"/>
    <w:rsid w:val="0053744C"/>
    <w:rsid w:val="00537A34"/>
    <w:rsid w:val="00537E67"/>
    <w:rsid w:val="005407DB"/>
    <w:rsid w:val="00540852"/>
    <w:rsid w:val="00541864"/>
    <w:rsid w:val="0054227B"/>
    <w:rsid w:val="00542796"/>
    <w:rsid w:val="00542985"/>
    <w:rsid w:val="00542BF7"/>
    <w:rsid w:val="00543BD3"/>
    <w:rsid w:val="00544552"/>
    <w:rsid w:val="00544724"/>
    <w:rsid w:val="00544959"/>
    <w:rsid w:val="00544F40"/>
    <w:rsid w:val="00545567"/>
    <w:rsid w:val="00545FB8"/>
    <w:rsid w:val="00546713"/>
    <w:rsid w:val="005467E3"/>
    <w:rsid w:val="005473BD"/>
    <w:rsid w:val="00547D61"/>
    <w:rsid w:val="00550A53"/>
    <w:rsid w:val="00550DEF"/>
    <w:rsid w:val="00551B12"/>
    <w:rsid w:val="0055263B"/>
    <w:rsid w:val="00552990"/>
    <w:rsid w:val="0055362C"/>
    <w:rsid w:val="00553C94"/>
    <w:rsid w:val="00554751"/>
    <w:rsid w:val="005551AA"/>
    <w:rsid w:val="005551E8"/>
    <w:rsid w:val="00555E08"/>
    <w:rsid w:val="0055727C"/>
    <w:rsid w:val="005572DD"/>
    <w:rsid w:val="00557A75"/>
    <w:rsid w:val="00557C27"/>
    <w:rsid w:val="00557F48"/>
    <w:rsid w:val="00560027"/>
    <w:rsid w:val="00560316"/>
    <w:rsid w:val="0056121A"/>
    <w:rsid w:val="00561688"/>
    <w:rsid w:val="005619EC"/>
    <w:rsid w:val="00562EF1"/>
    <w:rsid w:val="0056394D"/>
    <w:rsid w:val="00563AB3"/>
    <w:rsid w:val="00564173"/>
    <w:rsid w:val="005645A8"/>
    <w:rsid w:val="0056478C"/>
    <w:rsid w:val="005649CE"/>
    <w:rsid w:val="0056593E"/>
    <w:rsid w:val="00565EE1"/>
    <w:rsid w:val="005663C7"/>
    <w:rsid w:val="00566859"/>
    <w:rsid w:val="00566FC2"/>
    <w:rsid w:val="005700E6"/>
    <w:rsid w:val="00570256"/>
    <w:rsid w:val="00571CAC"/>
    <w:rsid w:val="005722BF"/>
    <w:rsid w:val="005724A7"/>
    <w:rsid w:val="00572507"/>
    <w:rsid w:val="005728C7"/>
    <w:rsid w:val="0057396E"/>
    <w:rsid w:val="0057456E"/>
    <w:rsid w:val="005748B4"/>
    <w:rsid w:val="00575D14"/>
    <w:rsid w:val="00576244"/>
    <w:rsid w:val="00576375"/>
    <w:rsid w:val="0057664D"/>
    <w:rsid w:val="00576968"/>
    <w:rsid w:val="00576BD3"/>
    <w:rsid w:val="00576C35"/>
    <w:rsid w:val="00577C66"/>
    <w:rsid w:val="005811AB"/>
    <w:rsid w:val="005812E7"/>
    <w:rsid w:val="00581E17"/>
    <w:rsid w:val="00582233"/>
    <w:rsid w:val="00582327"/>
    <w:rsid w:val="0058337F"/>
    <w:rsid w:val="00583610"/>
    <w:rsid w:val="00584142"/>
    <w:rsid w:val="0058424C"/>
    <w:rsid w:val="0058460C"/>
    <w:rsid w:val="0058476C"/>
    <w:rsid w:val="0058517C"/>
    <w:rsid w:val="005860F5"/>
    <w:rsid w:val="005864A3"/>
    <w:rsid w:val="00586A0F"/>
    <w:rsid w:val="00587204"/>
    <w:rsid w:val="0058728A"/>
    <w:rsid w:val="005875DF"/>
    <w:rsid w:val="0059007E"/>
    <w:rsid w:val="00590A02"/>
    <w:rsid w:val="00590A62"/>
    <w:rsid w:val="00590C62"/>
    <w:rsid w:val="00590EC9"/>
    <w:rsid w:val="00590F26"/>
    <w:rsid w:val="00592897"/>
    <w:rsid w:val="00593117"/>
    <w:rsid w:val="0059315F"/>
    <w:rsid w:val="00593289"/>
    <w:rsid w:val="00593BEF"/>
    <w:rsid w:val="00594227"/>
    <w:rsid w:val="00594BDC"/>
    <w:rsid w:val="00594FFA"/>
    <w:rsid w:val="00595218"/>
    <w:rsid w:val="005965BB"/>
    <w:rsid w:val="00596801"/>
    <w:rsid w:val="005971D7"/>
    <w:rsid w:val="00597331"/>
    <w:rsid w:val="0059756A"/>
    <w:rsid w:val="005A0028"/>
    <w:rsid w:val="005A0534"/>
    <w:rsid w:val="005A09B2"/>
    <w:rsid w:val="005A1196"/>
    <w:rsid w:val="005A12B1"/>
    <w:rsid w:val="005A12CD"/>
    <w:rsid w:val="005A1605"/>
    <w:rsid w:val="005A1F15"/>
    <w:rsid w:val="005A23DB"/>
    <w:rsid w:val="005A2611"/>
    <w:rsid w:val="005A2EAD"/>
    <w:rsid w:val="005A34F5"/>
    <w:rsid w:val="005A3F09"/>
    <w:rsid w:val="005A5297"/>
    <w:rsid w:val="005A5765"/>
    <w:rsid w:val="005A596E"/>
    <w:rsid w:val="005A5E90"/>
    <w:rsid w:val="005A5F70"/>
    <w:rsid w:val="005A6C48"/>
    <w:rsid w:val="005A7750"/>
    <w:rsid w:val="005A77AC"/>
    <w:rsid w:val="005A7DFE"/>
    <w:rsid w:val="005A7F98"/>
    <w:rsid w:val="005B02F8"/>
    <w:rsid w:val="005B0722"/>
    <w:rsid w:val="005B0812"/>
    <w:rsid w:val="005B0DC7"/>
    <w:rsid w:val="005B16EC"/>
    <w:rsid w:val="005B17C5"/>
    <w:rsid w:val="005B21BE"/>
    <w:rsid w:val="005B23B2"/>
    <w:rsid w:val="005B36FE"/>
    <w:rsid w:val="005B3D97"/>
    <w:rsid w:val="005B422A"/>
    <w:rsid w:val="005B436E"/>
    <w:rsid w:val="005B4782"/>
    <w:rsid w:val="005B5370"/>
    <w:rsid w:val="005B5546"/>
    <w:rsid w:val="005B574A"/>
    <w:rsid w:val="005B57AF"/>
    <w:rsid w:val="005B6E4B"/>
    <w:rsid w:val="005B78C4"/>
    <w:rsid w:val="005B7A7D"/>
    <w:rsid w:val="005C0196"/>
    <w:rsid w:val="005C05F4"/>
    <w:rsid w:val="005C177B"/>
    <w:rsid w:val="005C1FC5"/>
    <w:rsid w:val="005C2536"/>
    <w:rsid w:val="005C25FD"/>
    <w:rsid w:val="005C2B61"/>
    <w:rsid w:val="005C2C6B"/>
    <w:rsid w:val="005C2DB9"/>
    <w:rsid w:val="005C2F15"/>
    <w:rsid w:val="005C3534"/>
    <w:rsid w:val="005C3AC1"/>
    <w:rsid w:val="005C3AE9"/>
    <w:rsid w:val="005C3C17"/>
    <w:rsid w:val="005C4271"/>
    <w:rsid w:val="005C522A"/>
    <w:rsid w:val="005C52A4"/>
    <w:rsid w:val="005C5566"/>
    <w:rsid w:val="005C569A"/>
    <w:rsid w:val="005C5AC9"/>
    <w:rsid w:val="005C60F4"/>
    <w:rsid w:val="005D06AA"/>
    <w:rsid w:val="005D097D"/>
    <w:rsid w:val="005D0BD4"/>
    <w:rsid w:val="005D1537"/>
    <w:rsid w:val="005D33FA"/>
    <w:rsid w:val="005D37CD"/>
    <w:rsid w:val="005D3883"/>
    <w:rsid w:val="005D4AC4"/>
    <w:rsid w:val="005D4B4C"/>
    <w:rsid w:val="005D5165"/>
    <w:rsid w:val="005D5E60"/>
    <w:rsid w:val="005D6261"/>
    <w:rsid w:val="005D668C"/>
    <w:rsid w:val="005D6788"/>
    <w:rsid w:val="005D6AE2"/>
    <w:rsid w:val="005D6BB1"/>
    <w:rsid w:val="005D6DB9"/>
    <w:rsid w:val="005D6F28"/>
    <w:rsid w:val="005D758F"/>
    <w:rsid w:val="005D7676"/>
    <w:rsid w:val="005D7797"/>
    <w:rsid w:val="005D7D48"/>
    <w:rsid w:val="005E0579"/>
    <w:rsid w:val="005E132D"/>
    <w:rsid w:val="005E1550"/>
    <w:rsid w:val="005E1DA3"/>
    <w:rsid w:val="005E1E57"/>
    <w:rsid w:val="005E375B"/>
    <w:rsid w:val="005E428A"/>
    <w:rsid w:val="005E4D93"/>
    <w:rsid w:val="005E4F50"/>
    <w:rsid w:val="005E5065"/>
    <w:rsid w:val="005E5CE3"/>
    <w:rsid w:val="005E6623"/>
    <w:rsid w:val="005E6BAE"/>
    <w:rsid w:val="005E6D0B"/>
    <w:rsid w:val="005E754B"/>
    <w:rsid w:val="005F1C2C"/>
    <w:rsid w:val="005F2746"/>
    <w:rsid w:val="005F30CA"/>
    <w:rsid w:val="005F37F3"/>
    <w:rsid w:val="005F3E36"/>
    <w:rsid w:val="005F4E3B"/>
    <w:rsid w:val="005F4F3E"/>
    <w:rsid w:val="005F524A"/>
    <w:rsid w:val="005F5FFA"/>
    <w:rsid w:val="005F61F1"/>
    <w:rsid w:val="005F6F37"/>
    <w:rsid w:val="005F70AF"/>
    <w:rsid w:val="005F746F"/>
    <w:rsid w:val="00600154"/>
    <w:rsid w:val="00600357"/>
    <w:rsid w:val="0060037D"/>
    <w:rsid w:val="006014DC"/>
    <w:rsid w:val="006021E7"/>
    <w:rsid w:val="00602C14"/>
    <w:rsid w:val="0060356C"/>
    <w:rsid w:val="00603A30"/>
    <w:rsid w:val="00604254"/>
    <w:rsid w:val="00605337"/>
    <w:rsid w:val="00607193"/>
    <w:rsid w:val="00607B5A"/>
    <w:rsid w:val="00607BC4"/>
    <w:rsid w:val="00607FA1"/>
    <w:rsid w:val="00610298"/>
    <w:rsid w:val="00610DE1"/>
    <w:rsid w:val="00611295"/>
    <w:rsid w:val="0061197D"/>
    <w:rsid w:val="00611FD6"/>
    <w:rsid w:val="00612A4A"/>
    <w:rsid w:val="00612BCB"/>
    <w:rsid w:val="00612E77"/>
    <w:rsid w:val="006149B7"/>
    <w:rsid w:val="00614D23"/>
    <w:rsid w:val="006155F4"/>
    <w:rsid w:val="006155FD"/>
    <w:rsid w:val="00615C3D"/>
    <w:rsid w:val="006162FD"/>
    <w:rsid w:val="0061634D"/>
    <w:rsid w:val="006174ED"/>
    <w:rsid w:val="006176FB"/>
    <w:rsid w:val="00617A2F"/>
    <w:rsid w:val="006210E6"/>
    <w:rsid w:val="00621D96"/>
    <w:rsid w:val="00622686"/>
    <w:rsid w:val="00622998"/>
    <w:rsid w:val="006234B2"/>
    <w:rsid w:val="00623797"/>
    <w:rsid w:val="0062398D"/>
    <w:rsid w:val="00623F6F"/>
    <w:rsid w:val="00624D39"/>
    <w:rsid w:val="00625276"/>
    <w:rsid w:val="006255BC"/>
    <w:rsid w:val="0062575E"/>
    <w:rsid w:val="006258D5"/>
    <w:rsid w:val="00625AB4"/>
    <w:rsid w:val="00625FC4"/>
    <w:rsid w:val="0062637B"/>
    <w:rsid w:val="006268ED"/>
    <w:rsid w:val="0062702D"/>
    <w:rsid w:val="0062708D"/>
    <w:rsid w:val="00627B48"/>
    <w:rsid w:val="00627C39"/>
    <w:rsid w:val="006311DA"/>
    <w:rsid w:val="0063146A"/>
    <w:rsid w:val="00631598"/>
    <w:rsid w:val="006319F0"/>
    <w:rsid w:val="00631A44"/>
    <w:rsid w:val="00631C81"/>
    <w:rsid w:val="00631FEF"/>
    <w:rsid w:val="00632647"/>
    <w:rsid w:val="00633AE3"/>
    <w:rsid w:val="0063412F"/>
    <w:rsid w:val="006354FF"/>
    <w:rsid w:val="00635A9E"/>
    <w:rsid w:val="00635B43"/>
    <w:rsid w:val="0063652F"/>
    <w:rsid w:val="006368FA"/>
    <w:rsid w:val="00637255"/>
    <w:rsid w:val="00637661"/>
    <w:rsid w:val="00637D82"/>
    <w:rsid w:val="0064003F"/>
    <w:rsid w:val="006407E8"/>
    <w:rsid w:val="006410F0"/>
    <w:rsid w:val="00641973"/>
    <w:rsid w:val="00642093"/>
    <w:rsid w:val="00643536"/>
    <w:rsid w:val="00643735"/>
    <w:rsid w:val="0064385B"/>
    <w:rsid w:val="00644396"/>
    <w:rsid w:val="00644706"/>
    <w:rsid w:val="0064501D"/>
    <w:rsid w:val="00645405"/>
    <w:rsid w:val="00645768"/>
    <w:rsid w:val="006472A8"/>
    <w:rsid w:val="00647579"/>
    <w:rsid w:val="006513BE"/>
    <w:rsid w:val="0065153E"/>
    <w:rsid w:val="00651CE9"/>
    <w:rsid w:val="0065246F"/>
    <w:rsid w:val="006529ED"/>
    <w:rsid w:val="0065328A"/>
    <w:rsid w:val="006540D4"/>
    <w:rsid w:val="006549C0"/>
    <w:rsid w:val="00654F49"/>
    <w:rsid w:val="00655565"/>
    <w:rsid w:val="00656FD7"/>
    <w:rsid w:val="00657758"/>
    <w:rsid w:val="00660649"/>
    <w:rsid w:val="00661443"/>
    <w:rsid w:val="00662284"/>
    <w:rsid w:val="006623D9"/>
    <w:rsid w:val="00662BAB"/>
    <w:rsid w:val="00662C5C"/>
    <w:rsid w:val="00662E62"/>
    <w:rsid w:val="00662F41"/>
    <w:rsid w:val="00663271"/>
    <w:rsid w:val="006636A7"/>
    <w:rsid w:val="0066385C"/>
    <w:rsid w:val="00663C15"/>
    <w:rsid w:val="00664211"/>
    <w:rsid w:val="006647BD"/>
    <w:rsid w:val="00664D0E"/>
    <w:rsid w:val="00665369"/>
    <w:rsid w:val="00666D0A"/>
    <w:rsid w:val="0066740B"/>
    <w:rsid w:val="0066749E"/>
    <w:rsid w:val="006679AE"/>
    <w:rsid w:val="00671B68"/>
    <w:rsid w:val="00671DE1"/>
    <w:rsid w:val="00671F8E"/>
    <w:rsid w:val="0067273F"/>
    <w:rsid w:val="00673775"/>
    <w:rsid w:val="006741BD"/>
    <w:rsid w:val="00675514"/>
    <w:rsid w:val="0067590B"/>
    <w:rsid w:val="00675BCA"/>
    <w:rsid w:val="00675E43"/>
    <w:rsid w:val="00675F0F"/>
    <w:rsid w:val="0067620F"/>
    <w:rsid w:val="006762FC"/>
    <w:rsid w:val="0067692F"/>
    <w:rsid w:val="006769F7"/>
    <w:rsid w:val="006771DA"/>
    <w:rsid w:val="006772E6"/>
    <w:rsid w:val="006774B3"/>
    <w:rsid w:val="00680023"/>
    <w:rsid w:val="00680BEA"/>
    <w:rsid w:val="00680D87"/>
    <w:rsid w:val="0068183E"/>
    <w:rsid w:val="00682024"/>
    <w:rsid w:val="006824E4"/>
    <w:rsid w:val="006827C4"/>
    <w:rsid w:val="00682FD2"/>
    <w:rsid w:val="0068415E"/>
    <w:rsid w:val="006845E7"/>
    <w:rsid w:val="00684A25"/>
    <w:rsid w:val="00684D04"/>
    <w:rsid w:val="00685F8D"/>
    <w:rsid w:val="006864E0"/>
    <w:rsid w:val="006865D6"/>
    <w:rsid w:val="0068685E"/>
    <w:rsid w:val="006869D9"/>
    <w:rsid w:val="006869F0"/>
    <w:rsid w:val="00687810"/>
    <w:rsid w:val="006900B5"/>
    <w:rsid w:val="0069091F"/>
    <w:rsid w:val="0069104E"/>
    <w:rsid w:val="0069153B"/>
    <w:rsid w:val="006918A6"/>
    <w:rsid w:val="0069264C"/>
    <w:rsid w:val="00692801"/>
    <w:rsid w:val="00692FA8"/>
    <w:rsid w:val="0069349F"/>
    <w:rsid w:val="006934C0"/>
    <w:rsid w:val="006936F2"/>
    <w:rsid w:val="00693CD8"/>
    <w:rsid w:val="0069450A"/>
    <w:rsid w:val="00694EAE"/>
    <w:rsid w:val="00695432"/>
    <w:rsid w:val="006955F6"/>
    <w:rsid w:val="00695E49"/>
    <w:rsid w:val="006964C9"/>
    <w:rsid w:val="0069706A"/>
    <w:rsid w:val="006A0016"/>
    <w:rsid w:val="006A0737"/>
    <w:rsid w:val="006A0CED"/>
    <w:rsid w:val="006A0F60"/>
    <w:rsid w:val="006A1021"/>
    <w:rsid w:val="006A120A"/>
    <w:rsid w:val="006A1912"/>
    <w:rsid w:val="006A26FE"/>
    <w:rsid w:val="006A273E"/>
    <w:rsid w:val="006A37BE"/>
    <w:rsid w:val="006A4230"/>
    <w:rsid w:val="006A430F"/>
    <w:rsid w:val="006A4667"/>
    <w:rsid w:val="006A4EF2"/>
    <w:rsid w:val="006A5252"/>
    <w:rsid w:val="006A52E1"/>
    <w:rsid w:val="006A6031"/>
    <w:rsid w:val="006A6154"/>
    <w:rsid w:val="006A648A"/>
    <w:rsid w:val="006A6A65"/>
    <w:rsid w:val="006A6A8A"/>
    <w:rsid w:val="006A7946"/>
    <w:rsid w:val="006B0551"/>
    <w:rsid w:val="006B09A5"/>
    <w:rsid w:val="006B120F"/>
    <w:rsid w:val="006B19BC"/>
    <w:rsid w:val="006B1A6B"/>
    <w:rsid w:val="006B2158"/>
    <w:rsid w:val="006B2258"/>
    <w:rsid w:val="006B2857"/>
    <w:rsid w:val="006B31B4"/>
    <w:rsid w:val="006B358D"/>
    <w:rsid w:val="006B5321"/>
    <w:rsid w:val="006B554E"/>
    <w:rsid w:val="006B5759"/>
    <w:rsid w:val="006B5F9B"/>
    <w:rsid w:val="006B60D7"/>
    <w:rsid w:val="006B620C"/>
    <w:rsid w:val="006B72A6"/>
    <w:rsid w:val="006B7FFE"/>
    <w:rsid w:val="006C06BA"/>
    <w:rsid w:val="006C0B4F"/>
    <w:rsid w:val="006C0E2D"/>
    <w:rsid w:val="006C0E85"/>
    <w:rsid w:val="006C205C"/>
    <w:rsid w:val="006C237A"/>
    <w:rsid w:val="006C2F96"/>
    <w:rsid w:val="006C30B2"/>
    <w:rsid w:val="006C37AB"/>
    <w:rsid w:val="006C439F"/>
    <w:rsid w:val="006C4A2B"/>
    <w:rsid w:val="006C562F"/>
    <w:rsid w:val="006C5B09"/>
    <w:rsid w:val="006C5BF4"/>
    <w:rsid w:val="006C5EA6"/>
    <w:rsid w:val="006C6159"/>
    <w:rsid w:val="006C65E9"/>
    <w:rsid w:val="006C67E8"/>
    <w:rsid w:val="006C7113"/>
    <w:rsid w:val="006C71CC"/>
    <w:rsid w:val="006C7926"/>
    <w:rsid w:val="006C7AB6"/>
    <w:rsid w:val="006D136C"/>
    <w:rsid w:val="006D1C62"/>
    <w:rsid w:val="006D1D2A"/>
    <w:rsid w:val="006D219A"/>
    <w:rsid w:val="006D36FD"/>
    <w:rsid w:val="006D3964"/>
    <w:rsid w:val="006D39F5"/>
    <w:rsid w:val="006D465E"/>
    <w:rsid w:val="006D4A18"/>
    <w:rsid w:val="006D5080"/>
    <w:rsid w:val="006D526E"/>
    <w:rsid w:val="006D5938"/>
    <w:rsid w:val="006D5AF9"/>
    <w:rsid w:val="006D5F0F"/>
    <w:rsid w:val="006D6273"/>
    <w:rsid w:val="006D71B1"/>
    <w:rsid w:val="006D7260"/>
    <w:rsid w:val="006E11B5"/>
    <w:rsid w:val="006E1943"/>
    <w:rsid w:val="006E1B81"/>
    <w:rsid w:val="006E1C9F"/>
    <w:rsid w:val="006E1FB3"/>
    <w:rsid w:val="006E24D1"/>
    <w:rsid w:val="006E2ABE"/>
    <w:rsid w:val="006E2B1B"/>
    <w:rsid w:val="006E3187"/>
    <w:rsid w:val="006E4A73"/>
    <w:rsid w:val="006E4ADC"/>
    <w:rsid w:val="006E50FF"/>
    <w:rsid w:val="006E5982"/>
    <w:rsid w:val="006E6318"/>
    <w:rsid w:val="006E6A15"/>
    <w:rsid w:val="006E7171"/>
    <w:rsid w:val="006E7869"/>
    <w:rsid w:val="006E7C8F"/>
    <w:rsid w:val="006E7F94"/>
    <w:rsid w:val="006F0601"/>
    <w:rsid w:val="006F0B6F"/>
    <w:rsid w:val="006F0DCA"/>
    <w:rsid w:val="006F16BB"/>
    <w:rsid w:val="006F206F"/>
    <w:rsid w:val="006F28B4"/>
    <w:rsid w:val="006F3064"/>
    <w:rsid w:val="006F326E"/>
    <w:rsid w:val="006F33AB"/>
    <w:rsid w:val="006F4B06"/>
    <w:rsid w:val="006F4D40"/>
    <w:rsid w:val="006F5399"/>
    <w:rsid w:val="006F5746"/>
    <w:rsid w:val="006F5D60"/>
    <w:rsid w:val="006F5EB0"/>
    <w:rsid w:val="006F5ECF"/>
    <w:rsid w:val="006F5FA6"/>
    <w:rsid w:val="006F6CDB"/>
    <w:rsid w:val="006F7540"/>
    <w:rsid w:val="006F78A3"/>
    <w:rsid w:val="006F7BF9"/>
    <w:rsid w:val="006F7F6E"/>
    <w:rsid w:val="007001D3"/>
    <w:rsid w:val="00700E5F"/>
    <w:rsid w:val="00701319"/>
    <w:rsid w:val="00701438"/>
    <w:rsid w:val="00701645"/>
    <w:rsid w:val="00701EF7"/>
    <w:rsid w:val="00702B6C"/>
    <w:rsid w:val="00704642"/>
    <w:rsid w:val="00704B55"/>
    <w:rsid w:val="007057BD"/>
    <w:rsid w:val="007058CF"/>
    <w:rsid w:val="00705DB7"/>
    <w:rsid w:val="0070613A"/>
    <w:rsid w:val="00706979"/>
    <w:rsid w:val="00707422"/>
    <w:rsid w:val="00707959"/>
    <w:rsid w:val="007079B4"/>
    <w:rsid w:val="00707A39"/>
    <w:rsid w:val="00711125"/>
    <w:rsid w:val="00711549"/>
    <w:rsid w:val="00713060"/>
    <w:rsid w:val="0071354B"/>
    <w:rsid w:val="00713EF8"/>
    <w:rsid w:val="007158B9"/>
    <w:rsid w:val="0071605B"/>
    <w:rsid w:val="0071682F"/>
    <w:rsid w:val="00716ADF"/>
    <w:rsid w:val="0071765B"/>
    <w:rsid w:val="007177E2"/>
    <w:rsid w:val="00720860"/>
    <w:rsid w:val="00720A4A"/>
    <w:rsid w:val="00720D43"/>
    <w:rsid w:val="00720F24"/>
    <w:rsid w:val="00721178"/>
    <w:rsid w:val="00721DA2"/>
    <w:rsid w:val="00722339"/>
    <w:rsid w:val="00723406"/>
    <w:rsid w:val="0072341E"/>
    <w:rsid w:val="007235E1"/>
    <w:rsid w:val="00723DA4"/>
    <w:rsid w:val="00725063"/>
    <w:rsid w:val="00725B4B"/>
    <w:rsid w:val="007262FD"/>
    <w:rsid w:val="00727745"/>
    <w:rsid w:val="007278E4"/>
    <w:rsid w:val="00727B0E"/>
    <w:rsid w:val="00727D7A"/>
    <w:rsid w:val="00727E8F"/>
    <w:rsid w:val="00727FF1"/>
    <w:rsid w:val="007304C3"/>
    <w:rsid w:val="007311C8"/>
    <w:rsid w:val="0073153B"/>
    <w:rsid w:val="0073188F"/>
    <w:rsid w:val="00731ACB"/>
    <w:rsid w:val="00731F38"/>
    <w:rsid w:val="00733491"/>
    <w:rsid w:val="0073439F"/>
    <w:rsid w:val="0073447A"/>
    <w:rsid w:val="007352BA"/>
    <w:rsid w:val="00735749"/>
    <w:rsid w:val="00735E11"/>
    <w:rsid w:val="00736B05"/>
    <w:rsid w:val="0073721A"/>
    <w:rsid w:val="007375DF"/>
    <w:rsid w:val="0073765A"/>
    <w:rsid w:val="007377DA"/>
    <w:rsid w:val="007401DC"/>
    <w:rsid w:val="00740373"/>
    <w:rsid w:val="0074064B"/>
    <w:rsid w:val="007406D5"/>
    <w:rsid w:val="00741B99"/>
    <w:rsid w:val="007423BB"/>
    <w:rsid w:val="00742A48"/>
    <w:rsid w:val="00742B1A"/>
    <w:rsid w:val="00742B8C"/>
    <w:rsid w:val="0074333E"/>
    <w:rsid w:val="007438D8"/>
    <w:rsid w:val="00743AA1"/>
    <w:rsid w:val="00743D91"/>
    <w:rsid w:val="00744341"/>
    <w:rsid w:val="00744D31"/>
    <w:rsid w:val="00744F4D"/>
    <w:rsid w:val="00745616"/>
    <w:rsid w:val="007465C9"/>
    <w:rsid w:val="007474A7"/>
    <w:rsid w:val="00750524"/>
    <w:rsid w:val="0075061E"/>
    <w:rsid w:val="00750F40"/>
    <w:rsid w:val="007512A4"/>
    <w:rsid w:val="00751A27"/>
    <w:rsid w:val="00751D04"/>
    <w:rsid w:val="00751D6C"/>
    <w:rsid w:val="007529DC"/>
    <w:rsid w:val="00752BEC"/>
    <w:rsid w:val="00753169"/>
    <w:rsid w:val="00754DC9"/>
    <w:rsid w:val="0075520D"/>
    <w:rsid w:val="00755747"/>
    <w:rsid w:val="00755CED"/>
    <w:rsid w:val="00756696"/>
    <w:rsid w:val="00756BCF"/>
    <w:rsid w:val="00757123"/>
    <w:rsid w:val="00757554"/>
    <w:rsid w:val="007575A8"/>
    <w:rsid w:val="007578E9"/>
    <w:rsid w:val="0075796D"/>
    <w:rsid w:val="00757CB7"/>
    <w:rsid w:val="00757DEB"/>
    <w:rsid w:val="00757EA2"/>
    <w:rsid w:val="00760ACD"/>
    <w:rsid w:val="00760D5D"/>
    <w:rsid w:val="0076154C"/>
    <w:rsid w:val="00761C57"/>
    <w:rsid w:val="00761E36"/>
    <w:rsid w:val="0076215A"/>
    <w:rsid w:val="00763152"/>
    <w:rsid w:val="0076333F"/>
    <w:rsid w:val="007634F0"/>
    <w:rsid w:val="00763732"/>
    <w:rsid w:val="0076380B"/>
    <w:rsid w:val="007638FD"/>
    <w:rsid w:val="00764505"/>
    <w:rsid w:val="007646D9"/>
    <w:rsid w:val="00764B7A"/>
    <w:rsid w:val="00765008"/>
    <w:rsid w:val="0076548B"/>
    <w:rsid w:val="0076625E"/>
    <w:rsid w:val="007667B9"/>
    <w:rsid w:val="007668B3"/>
    <w:rsid w:val="00770830"/>
    <w:rsid w:val="007720BD"/>
    <w:rsid w:val="00772405"/>
    <w:rsid w:val="00772C5B"/>
    <w:rsid w:val="00773117"/>
    <w:rsid w:val="0077329F"/>
    <w:rsid w:val="0077366C"/>
    <w:rsid w:val="00773BC7"/>
    <w:rsid w:val="00773E3E"/>
    <w:rsid w:val="007745A6"/>
    <w:rsid w:val="00774680"/>
    <w:rsid w:val="00774892"/>
    <w:rsid w:val="007750DC"/>
    <w:rsid w:val="00775CDA"/>
    <w:rsid w:val="00776690"/>
    <w:rsid w:val="00776D23"/>
    <w:rsid w:val="00776E15"/>
    <w:rsid w:val="007770AC"/>
    <w:rsid w:val="007770FA"/>
    <w:rsid w:val="0077766A"/>
    <w:rsid w:val="00777A10"/>
    <w:rsid w:val="00777A8A"/>
    <w:rsid w:val="00780141"/>
    <w:rsid w:val="00780254"/>
    <w:rsid w:val="00780ABA"/>
    <w:rsid w:val="007811B3"/>
    <w:rsid w:val="0078165E"/>
    <w:rsid w:val="00781E10"/>
    <w:rsid w:val="00781E1C"/>
    <w:rsid w:val="00782A12"/>
    <w:rsid w:val="00782B0E"/>
    <w:rsid w:val="0078344B"/>
    <w:rsid w:val="0078399B"/>
    <w:rsid w:val="00783D03"/>
    <w:rsid w:val="0078464C"/>
    <w:rsid w:val="0078618C"/>
    <w:rsid w:val="007864FE"/>
    <w:rsid w:val="00786CB9"/>
    <w:rsid w:val="007872AA"/>
    <w:rsid w:val="007873DB"/>
    <w:rsid w:val="007878D8"/>
    <w:rsid w:val="007902CC"/>
    <w:rsid w:val="007902F0"/>
    <w:rsid w:val="007917AF"/>
    <w:rsid w:val="00791C4F"/>
    <w:rsid w:val="00791E73"/>
    <w:rsid w:val="0079297F"/>
    <w:rsid w:val="00792B2C"/>
    <w:rsid w:val="00792B6A"/>
    <w:rsid w:val="0079347F"/>
    <w:rsid w:val="00795680"/>
    <w:rsid w:val="00795FB6"/>
    <w:rsid w:val="007961A6"/>
    <w:rsid w:val="00796566"/>
    <w:rsid w:val="00797986"/>
    <w:rsid w:val="007A1D69"/>
    <w:rsid w:val="007A2B4B"/>
    <w:rsid w:val="007A329C"/>
    <w:rsid w:val="007A33A1"/>
    <w:rsid w:val="007A37E3"/>
    <w:rsid w:val="007A3EFF"/>
    <w:rsid w:val="007A4013"/>
    <w:rsid w:val="007A564C"/>
    <w:rsid w:val="007A5B81"/>
    <w:rsid w:val="007A665B"/>
    <w:rsid w:val="007A6E4C"/>
    <w:rsid w:val="007A6E9C"/>
    <w:rsid w:val="007B0494"/>
    <w:rsid w:val="007B0583"/>
    <w:rsid w:val="007B09EE"/>
    <w:rsid w:val="007B156D"/>
    <w:rsid w:val="007B157B"/>
    <w:rsid w:val="007B168C"/>
    <w:rsid w:val="007B16B7"/>
    <w:rsid w:val="007B1D68"/>
    <w:rsid w:val="007B226D"/>
    <w:rsid w:val="007B31A3"/>
    <w:rsid w:val="007B411B"/>
    <w:rsid w:val="007B46E1"/>
    <w:rsid w:val="007B4CA6"/>
    <w:rsid w:val="007B57DE"/>
    <w:rsid w:val="007B68E0"/>
    <w:rsid w:val="007C07BA"/>
    <w:rsid w:val="007C0952"/>
    <w:rsid w:val="007C1582"/>
    <w:rsid w:val="007C1F38"/>
    <w:rsid w:val="007C3F3E"/>
    <w:rsid w:val="007C3FE8"/>
    <w:rsid w:val="007C4447"/>
    <w:rsid w:val="007C51B3"/>
    <w:rsid w:val="007C54F0"/>
    <w:rsid w:val="007C55BF"/>
    <w:rsid w:val="007C6540"/>
    <w:rsid w:val="007C6862"/>
    <w:rsid w:val="007C6A42"/>
    <w:rsid w:val="007C6C8F"/>
    <w:rsid w:val="007C6DA8"/>
    <w:rsid w:val="007C70DD"/>
    <w:rsid w:val="007C7228"/>
    <w:rsid w:val="007C743D"/>
    <w:rsid w:val="007C748C"/>
    <w:rsid w:val="007C74ED"/>
    <w:rsid w:val="007C768D"/>
    <w:rsid w:val="007C79F3"/>
    <w:rsid w:val="007C7FE6"/>
    <w:rsid w:val="007D0BF9"/>
    <w:rsid w:val="007D1519"/>
    <w:rsid w:val="007D1791"/>
    <w:rsid w:val="007D214F"/>
    <w:rsid w:val="007D3023"/>
    <w:rsid w:val="007D345D"/>
    <w:rsid w:val="007D35EB"/>
    <w:rsid w:val="007D3AAF"/>
    <w:rsid w:val="007D3C4F"/>
    <w:rsid w:val="007D3CC3"/>
    <w:rsid w:val="007D42DA"/>
    <w:rsid w:val="007D52A1"/>
    <w:rsid w:val="007D5762"/>
    <w:rsid w:val="007D5777"/>
    <w:rsid w:val="007D5841"/>
    <w:rsid w:val="007D5A70"/>
    <w:rsid w:val="007D6383"/>
    <w:rsid w:val="007E1487"/>
    <w:rsid w:val="007E1BC2"/>
    <w:rsid w:val="007E1CB9"/>
    <w:rsid w:val="007E3748"/>
    <w:rsid w:val="007E4158"/>
    <w:rsid w:val="007E44CB"/>
    <w:rsid w:val="007E542E"/>
    <w:rsid w:val="007E56C3"/>
    <w:rsid w:val="007E5898"/>
    <w:rsid w:val="007E6561"/>
    <w:rsid w:val="007F0DA7"/>
    <w:rsid w:val="007F0FC8"/>
    <w:rsid w:val="007F1003"/>
    <w:rsid w:val="007F12C4"/>
    <w:rsid w:val="007F2057"/>
    <w:rsid w:val="007F230D"/>
    <w:rsid w:val="007F2BE6"/>
    <w:rsid w:val="007F2C13"/>
    <w:rsid w:val="007F2C8A"/>
    <w:rsid w:val="007F3788"/>
    <w:rsid w:val="007F403A"/>
    <w:rsid w:val="007F456F"/>
    <w:rsid w:val="007F4CAF"/>
    <w:rsid w:val="007F4EAB"/>
    <w:rsid w:val="007F5DCA"/>
    <w:rsid w:val="007F5FD9"/>
    <w:rsid w:val="007F63BF"/>
    <w:rsid w:val="007F6A5D"/>
    <w:rsid w:val="007F6A91"/>
    <w:rsid w:val="007F6C05"/>
    <w:rsid w:val="007F6E16"/>
    <w:rsid w:val="007F73B4"/>
    <w:rsid w:val="007F746B"/>
    <w:rsid w:val="007F74D8"/>
    <w:rsid w:val="007F7844"/>
    <w:rsid w:val="007F7F49"/>
    <w:rsid w:val="00800756"/>
    <w:rsid w:val="0080126B"/>
    <w:rsid w:val="008012AD"/>
    <w:rsid w:val="00801861"/>
    <w:rsid w:val="00801EA8"/>
    <w:rsid w:val="0080243F"/>
    <w:rsid w:val="00802510"/>
    <w:rsid w:val="00802C2C"/>
    <w:rsid w:val="00802CCA"/>
    <w:rsid w:val="00803820"/>
    <w:rsid w:val="0080424B"/>
    <w:rsid w:val="008044FB"/>
    <w:rsid w:val="00805442"/>
    <w:rsid w:val="008056DC"/>
    <w:rsid w:val="00806B1C"/>
    <w:rsid w:val="008079F4"/>
    <w:rsid w:val="00807D0B"/>
    <w:rsid w:val="00810443"/>
    <w:rsid w:val="00810A6C"/>
    <w:rsid w:val="008110E8"/>
    <w:rsid w:val="008113C6"/>
    <w:rsid w:val="00811D1D"/>
    <w:rsid w:val="00812542"/>
    <w:rsid w:val="00812AA9"/>
    <w:rsid w:val="00812BB7"/>
    <w:rsid w:val="008130B4"/>
    <w:rsid w:val="008136DE"/>
    <w:rsid w:val="008140CD"/>
    <w:rsid w:val="00814206"/>
    <w:rsid w:val="008143F0"/>
    <w:rsid w:val="00814489"/>
    <w:rsid w:val="00814CE9"/>
    <w:rsid w:val="008157AE"/>
    <w:rsid w:val="00816171"/>
    <w:rsid w:val="00816284"/>
    <w:rsid w:val="00816830"/>
    <w:rsid w:val="00816A5A"/>
    <w:rsid w:val="008172C9"/>
    <w:rsid w:val="0081772A"/>
    <w:rsid w:val="00817A3F"/>
    <w:rsid w:val="0082011F"/>
    <w:rsid w:val="00820AD9"/>
    <w:rsid w:val="008224C4"/>
    <w:rsid w:val="00822B03"/>
    <w:rsid w:val="00822B1E"/>
    <w:rsid w:val="008237FC"/>
    <w:rsid w:val="00823956"/>
    <w:rsid w:val="00823A92"/>
    <w:rsid w:val="00823B15"/>
    <w:rsid w:val="0082472F"/>
    <w:rsid w:val="008247D5"/>
    <w:rsid w:val="00824B91"/>
    <w:rsid w:val="00824EE7"/>
    <w:rsid w:val="0082687E"/>
    <w:rsid w:val="00826B61"/>
    <w:rsid w:val="00826F3F"/>
    <w:rsid w:val="008270AE"/>
    <w:rsid w:val="00827338"/>
    <w:rsid w:val="00827C41"/>
    <w:rsid w:val="008302B4"/>
    <w:rsid w:val="008303A2"/>
    <w:rsid w:val="00830F13"/>
    <w:rsid w:val="00831A51"/>
    <w:rsid w:val="008320F6"/>
    <w:rsid w:val="00832406"/>
    <w:rsid w:val="00832488"/>
    <w:rsid w:val="00832520"/>
    <w:rsid w:val="00832B08"/>
    <w:rsid w:val="00832B8B"/>
    <w:rsid w:val="00833E7D"/>
    <w:rsid w:val="00834A3D"/>
    <w:rsid w:val="00835148"/>
    <w:rsid w:val="00835BBE"/>
    <w:rsid w:val="00835E66"/>
    <w:rsid w:val="008367F9"/>
    <w:rsid w:val="008370A5"/>
    <w:rsid w:val="008400F8"/>
    <w:rsid w:val="00840A64"/>
    <w:rsid w:val="00840C83"/>
    <w:rsid w:val="00840CDD"/>
    <w:rsid w:val="00843226"/>
    <w:rsid w:val="0084337C"/>
    <w:rsid w:val="00843443"/>
    <w:rsid w:val="00843713"/>
    <w:rsid w:val="0084472B"/>
    <w:rsid w:val="008447EE"/>
    <w:rsid w:val="00844920"/>
    <w:rsid w:val="008456AE"/>
    <w:rsid w:val="00845E4B"/>
    <w:rsid w:val="0084600A"/>
    <w:rsid w:val="00846D96"/>
    <w:rsid w:val="00847230"/>
    <w:rsid w:val="00847D30"/>
    <w:rsid w:val="00850051"/>
    <w:rsid w:val="008505ED"/>
    <w:rsid w:val="008515DD"/>
    <w:rsid w:val="00851611"/>
    <w:rsid w:val="008519E6"/>
    <w:rsid w:val="00851BAB"/>
    <w:rsid w:val="00851DE9"/>
    <w:rsid w:val="00851EA4"/>
    <w:rsid w:val="00853060"/>
    <w:rsid w:val="008530C4"/>
    <w:rsid w:val="00853258"/>
    <w:rsid w:val="008537B6"/>
    <w:rsid w:val="00854129"/>
    <w:rsid w:val="0085426F"/>
    <w:rsid w:val="00854728"/>
    <w:rsid w:val="008547DE"/>
    <w:rsid w:val="00855D1D"/>
    <w:rsid w:val="008566C9"/>
    <w:rsid w:val="00856DC6"/>
    <w:rsid w:val="00857577"/>
    <w:rsid w:val="008578AD"/>
    <w:rsid w:val="008611EE"/>
    <w:rsid w:val="00861509"/>
    <w:rsid w:val="0086160B"/>
    <w:rsid w:val="0086205A"/>
    <w:rsid w:val="00862D2D"/>
    <w:rsid w:val="00862E1A"/>
    <w:rsid w:val="00863603"/>
    <w:rsid w:val="0086452F"/>
    <w:rsid w:val="00864AFE"/>
    <w:rsid w:val="00864DAE"/>
    <w:rsid w:val="008652D8"/>
    <w:rsid w:val="008659B0"/>
    <w:rsid w:val="00865B8B"/>
    <w:rsid w:val="00865CC2"/>
    <w:rsid w:val="00866656"/>
    <w:rsid w:val="00867B96"/>
    <w:rsid w:val="008701C5"/>
    <w:rsid w:val="008712AD"/>
    <w:rsid w:val="008716AE"/>
    <w:rsid w:val="00872500"/>
    <w:rsid w:val="00872CE7"/>
    <w:rsid w:val="00872F72"/>
    <w:rsid w:val="008734D1"/>
    <w:rsid w:val="00873AC2"/>
    <w:rsid w:val="00873C7F"/>
    <w:rsid w:val="00874767"/>
    <w:rsid w:val="00874975"/>
    <w:rsid w:val="008750E7"/>
    <w:rsid w:val="0087527E"/>
    <w:rsid w:val="008762DD"/>
    <w:rsid w:val="00876CB8"/>
    <w:rsid w:val="00877055"/>
    <w:rsid w:val="008776B7"/>
    <w:rsid w:val="00877F5C"/>
    <w:rsid w:val="008800D0"/>
    <w:rsid w:val="00880AEF"/>
    <w:rsid w:val="00880D15"/>
    <w:rsid w:val="00880E7F"/>
    <w:rsid w:val="008813D3"/>
    <w:rsid w:val="00883C29"/>
    <w:rsid w:val="00883CE0"/>
    <w:rsid w:val="0088410D"/>
    <w:rsid w:val="00884BC5"/>
    <w:rsid w:val="00884BE4"/>
    <w:rsid w:val="00885030"/>
    <w:rsid w:val="00885578"/>
    <w:rsid w:val="00885797"/>
    <w:rsid w:val="00885CA5"/>
    <w:rsid w:val="00885CD7"/>
    <w:rsid w:val="00885E0C"/>
    <w:rsid w:val="00886716"/>
    <w:rsid w:val="00886A90"/>
    <w:rsid w:val="00887392"/>
    <w:rsid w:val="008878A1"/>
    <w:rsid w:val="00887F35"/>
    <w:rsid w:val="008901F5"/>
    <w:rsid w:val="00890365"/>
    <w:rsid w:val="00890BEA"/>
    <w:rsid w:val="00890F29"/>
    <w:rsid w:val="0089166F"/>
    <w:rsid w:val="00891B2B"/>
    <w:rsid w:val="00891FB7"/>
    <w:rsid w:val="00893060"/>
    <w:rsid w:val="008934D9"/>
    <w:rsid w:val="00894474"/>
    <w:rsid w:val="00894B51"/>
    <w:rsid w:val="008958F8"/>
    <w:rsid w:val="0089651E"/>
    <w:rsid w:val="0089655A"/>
    <w:rsid w:val="008965A2"/>
    <w:rsid w:val="0089747F"/>
    <w:rsid w:val="00897679"/>
    <w:rsid w:val="008A013D"/>
    <w:rsid w:val="008A0143"/>
    <w:rsid w:val="008A0752"/>
    <w:rsid w:val="008A0981"/>
    <w:rsid w:val="008A1990"/>
    <w:rsid w:val="008A1C3E"/>
    <w:rsid w:val="008A228B"/>
    <w:rsid w:val="008A2539"/>
    <w:rsid w:val="008A2BE4"/>
    <w:rsid w:val="008A3258"/>
    <w:rsid w:val="008A4991"/>
    <w:rsid w:val="008A4DA7"/>
    <w:rsid w:val="008A5075"/>
    <w:rsid w:val="008A5163"/>
    <w:rsid w:val="008A5C7E"/>
    <w:rsid w:val="008A64C3"/>
    <w:rsid w:val="008A7843"/>
    <w:rsid w:val="008A7ABB"/>
    <w:rsid w:val="008A7E61"/>
    <w:rsid w:val="008A7E73"/>
    <w:rsid w:val="008B021F"/>
    <w:rsid w:val="008B0330"/>
    <w:rsid w:val="008B0BA6"/>
    <w:rsid w:val="008B1D0C"/>
    <w:rsid w:val="008B1E71"/>
    <w:rsid w:val="008B1FCD"/>
    <w:rsid w:val="008B239E"/>
    <w:rsid w:val="008B308A"/>
    <w:rsid w:val="008B3274"/>
    <w:rsid w:val="008B3308"/>
    <w:rsid w:val="008B395B"/>
    <w:rsid w:val="008B398C"/>
    <w:rsid w:val="008B399F"/>
    <w:rsid w:val="008B3DCE"/>
    <w:rsid w:val="008B52C4"/>
    <w:rsid w:val="008B5420"/>
    <w:rsid w:val="008B5694"/>
    <w:rsid w:val="008B5DD7"/>
    <w:rsid w:val="008B75D5"/>
    <w:rsid w:val="008B7BFB"/>
    <w:rsid w:val="008C0114"/>
    <w:rsid w:val="008C0555"/>
    <w:rsid w:val="008C08B7"/>
    <w:rsid w:val="008C0C11"/>
    <w:rsid w:val="008C1BEB"/>
    <w:rsid w:val="008C2B7D"/>
    <w:rsid w:val="008C30AB"/>
    <w:rsid w:val="008C3756"/>
    <w:rsid w:val="008C3921"/>
    <w:rsid w:val="008C3B90"/>
    <w:rsid w:val="008C3EE3"/>
    <w:rsid w:val="008C49B0"/>
    <w:rsid w:val="008C51F1"/>
    <w:rsid w:val="008C51FD"/>
    <w:rsid w:val="008C645B"/>
    <w:rsid w:val="008C6B74"/>
    <w:rsid w:val="008C6CDF"/>
    <w:rsid w:val="008C6F7C"/>
    <w:rsid w:val="008C729B"/>
    <w:rsid w:val="008C7BBD"/>
    <w:rsid w:val="008D02DB"/>
    <w:rsid w:val="008D0306"/>
    <w:rsid w:val="008D0AA8"/>
    <w:rsid w:val="008D116A"/>
    <w:rsid w:val="008D2B69"/>
    <w:rsid w:val="008D2ECB"/>
    <w:rsid w:val="008D30D8"/>
    <w:rsid w:val="008D315B"/>
    <w:rsid w:val="008D3A64"/>
    <w:rsid w:val="008D3B16"/>
    <w:rsid w:val="008D3C74"/>
    <w:rsid w:val="008D4EF6"/>
    <w:rsid w:val="008D5B23"/>
    <w:rsid w:val="008D6409"/>
    <w:rsid w:val="008D694B"/>
    <w:rsid w:val="008D7C38"/>
    <w:rsid w:val="008E0261"/>
    <w:rsid w:val="008E15AE"/>
    <w:rsid w:val="008E1F79"/>
    <w:rsid w:val="008E204A"/>
    <w:rsid w:val="008E2080"/>
    <w:rsid w:val="008E3174"/>
    <w:rsid w:val="008E4286"/>
    <w:rsid w:val="008E4539"/>
    <w:rsid w:val="008E4C80"/>
    <w:rsid w:val="008E5ABB"/>
    <w:rsid w:val="008E5CDF"/>
    <w:rsid w:val="008E5EEC"/>
    <w:rsid w:val="008E685D"/>
    <w:rsid w:val="008E6C94"/>
    <w:rsid w:val="008E6EE6"/>
    <w:rsid w:val="008E7FA4"/>
    <w:rsid w:val="008F006A"/>
    <w:rsid w:val="008F0098"/>
    <w:rsid w:val="008F0880"/>
    <w:rsid w:val="008F0A43"/>
    <w:rsid w:val="008F1B74"/>
    <w:rsid w:val="008F2270"/>
    <w:rsid w:val="008F3782"/>
    <w:rsid w:val="008F3D23"/>
    <w:rsid w:val="008F4F3B"/>
    <w:rsid w:val="008F5123"/>
    <w:rsid w:val="008F53C6"/>
    <w:rsid w:val="008F592E"/>
    <w:rsid w:val="008F6D9D"/>
    <w:rsid w:val="008F6E6D"/>
    <w:rsid w:val="008F7166"/>
    <w:rsid w:val="008F758D"/>
    <w:rsid w:val="00900568"/>
    <w:rsid w:val="00900CAF"/>
    <w:rsid w:val="00900EA9"/>
    <w:rsid w:val="00901F2F"/>
    <w:rsid w:val="009022CE"/>
    <w:rsid w:val="009029FA"/>
    <w:rsid w:val="00903CFC"/>
    <w:rsid w:val="00904336"/>
    <w:rsid w:val="009043B9"/>
    <w:rsid w:val="0090478E"/>
    <w:rsid w:val="00904AC1"/>
    <w:rsid w:val="009054CC"/>
    <w:rsid w:val="0090591B"/>
    <w:rsid w:val="00905F55"/>
    <w:rsid w:val="0090761E"/>
    <w:rsid w:val="009079AB"/>
    <w:rsid w:val="00910535"/>
    <w:rsid w:val="009106C4"/>
    <w:rsid w:val="009112E3"/>
    <w:rsid w:val="009113FF"/>
    <w:rsid w:val="00912333"/>
    <w:rsid w:val="00912463"/>
    <w:rsid w:val="00912C98"/>
    <w:rsid w:val="00912E03"/>
    <w:rsid w:val="0091378A"/>
    <w:rsid w:val="00914981"/>
    <w:rsid w:val="00914C70"/>
    <w:rsid w:val="00914DDC"/>
    <w:rsid w:val="009153D0"/>
    <w:rsid w:val="009160E5"/>
    <w:rsid w:val="00916997"/>
    <w:rsid w:val="00916DDC"/>
    <w:rsid w:val="0092057A"/>
    <w:rsid w:val="00921E81"/>
    <w:rsid w:val="0092226E"/>
    <w:rsid w:val="00923310"/>
    <w:rsid w:val="00923AC1"/>
    <w:rsid w:val="00923CD2"/>
    <w:rsid w:val="00923E35"/>
    <w:rsid w:val="00924624"/>
    <w:rsid w:val="009249DF"/>
    <w:rsid w:val="00924BD3"/>
    <w:rsid w:val="00925B01"/>
    <w:rsid w:val="00926B9D"/>
    <w:rsid w:val="0092786E"/>
    <w:rsid w:val="009301AB"/>
    <w:rsid w:val="009303BC"/>
    <w:rsid w:val="00932D6C"/>
    <w:rsid w:val="0093370F"/>
    <w:rsid w:val="00933DB8"/>
    <w:rsid w:val="00933E62"/>
    <w:rsid w:val="00934C39"/>
    <w:rsid w:val="00934CA8"/>
    <w:rsid w:val="009352AB"/>
    <w:rsid w:val="00935B1E"/>
    <w:rsid w:val="00936B4A"/>
    <w:rsid w:val="00936C92"/>
    <w:rsid w:val="0093767A"/>
    <w:rsid w:val="00937829"/>
    <w:rsid w:val="00937EA7"/>
    <w:rsid w:val="00937EE8"/>
    <w:rsid w:val="00940452"/>
    <w:rsid w:val="00940A34"/>
    <w:rsid w:val="00940F19"/>
    <w:rsid w:val="00941392"/>
    <w:rsid w:val="00941A27"/>
    <w:rsid w:val="009423C2"/>
    <w:rsid w:val="009429FE"/>
    <w:rsid w:val="00944452"/>
    <w:rsid w:val="00944712"/>
    <w:rsid w:val="0094479E"/>
    <w:rsid w:val="00944979"/>
    <w:rsid w:val="00944E01"/>
    <w:rsid w:val="00946C39"/>
    <w:rsid w:val="00946F97"/>
    <w:rsid w:val="0094732B"/>
    <w:rsid w:val="00947BF0"/>
    <w:rsid w:val="00947F5B"/>
    <w:rsid w:val="009526A4"/>
    <w:rsid w:val="00952CB0"/>
    <w:rsid w:val="00952D81"/>
    <w:rsid w:val="00953020"/>
    <w:rsid w:val="0095447E"/>
    <w:rsid w:val="009556E9"/>
    <w:rsid w:val="009559FE"/>
    <w:rsid w:val="00955B9F"/>
    <w:rsid w:val="00955E55"/>
    <w:rsid w:val="00955FDC"/>
    <w:rsid w:val="009564C4"/>
    <w:rsid w:val="009568CF"/>
    <w:rsid w:val="00956929"/>
    <w:rsid w:val="0095709E"/>
    <w:rsid w:val="00957128"/>
    <w:rsid w:val="0095769A"/>
    <w:rsid w:val="00957F50"/>
    <w:rsid w:val="0096039E"/>
    <w:rsid w:val="009607F7"/>
    <w:rsid w:val="00960D78"/>
    <w:rsid w:val="00961A17"/>
    <w:rsid w:val="00962803"/>
    <w:rsid w:val="009630B7"/>
    <w:rsid w:val="0096364A"/>
    <w:rsid w:val="00963902"/>
    <w:rsid w:val="00963C48"/>
    <w:rsid w:val="00963C58"/>
    <w:rsid w:val="00963C6F"/>
    <w:rsid w:val="009651C1"/>
    <w:rsid w:val="00965207"/>
    <w:rsid w:val="0096576D"/>
    <w:rsid w:val="009660C0"/>
    <w:rsid w:val="00966353"/>
    <w:rsid w:val="0096694A"/>
    <w:rsid w:val="0096698D"/>
    <w:rsid w:val="0096709E"/>
    <w:rsid w:val="009701CC"/>
    <w:rsid w:val="009717A6"/>
    <w:rsid w:val="00971A1C"/>
    <w:rsid w:val="00972B0A"/>
    <w:rsid w:val="00972D3E"/>
    <w:rsid w:val="00972EC0"/>
    <w:rsid w:val="00974568"/>
    <w:rsid w:val="00975112"/>
    <w:rsid w:val="00976305"/>
    <w:rsid w:val="009766CC"/>
    <w:rsid w:val="00976AFD"/>
    <w:rsid w:val="00976B3E"/>
    <w:rsid w:val="00977BDD"/>
    <w:rsid w:val="00977EBA"/>
    <w:rsid w:val="00977F5C"/>
    <w:rsid w:val="0098069F"/>
    <w:rsid w:val="00980F99"/>
    <w:rsid w:val="00980FCD"/>
    <w:rsid w:val="009810C9"/>
    <w:rsid w:val="009813F4"/>
    <w:rsid w:val="0098150E"/>
    <w:rsid w:val="00981FE1"/>
    <w:rsid w:val="00982055"/>
    <w:rsid w:val="009822A4"/>
    <w:rsid w:val="00982710"/>
    <w:rsid w:val="00983C6C"/>
    <w:rsid w:val="009856E6"/>
    <w:rsid w:val="00985A6E"/>
    <w:rsid w:val="00986107"/>
    <w:rsid w:val="00986362"/>
    <w:rsid w:val="00987082"/>
    <w:rsid w:val="00987F79"/>
    <w:rsid w:val="00990365"/>
    <w:rsid w:val="00990FCA"/>
    <w:rsid w:val="00991DDC"/>
    <w:rsid w:val="00992D5B"/>
    <w:rsid w:val="0099323E"/>
    <w:rsid w:val="009943AC"/>
    <w:rsid w:val="0099471E"/>
    <w:rsid w:val="00994C56"/>
    <w:rsid w:val="00994D94"/>
    <w:rsid w:val="00994DA6"/>
    <w:rsid w:val="00994E4B"/>
    <w:rsid w:val="00994EDF"/>
    <w:rsid w:val="0099515F"/>
    <w:rsid w:val="00995715"/>
    <w:rsid w:val="00995C5F"/>
    <w:rsid w:val="009965F4"/>
    <w:rsid w:val="0099673D"/>
    <w:rsid w:val="009973BE"/>
    <w:rsid w:val="00997ABC"/>
    <w:rsid w:val="009A129E"/>
    <w:rsid w:val="009A1717"/>
    <w:rsid w:val="009A1F65"/>
    <w:rsid w:val="009A2B38"/>
    <w:rsid w:val="009A4030"/>
    <w:rsid w:val="009A43A3"/>
    <w:rsid w:val="009A4414"/>
    <w:rsid w:val="009A48A1"/>
    <w:rsid w:val="009A4A7F"/>
    <w:rsid w:val="009A55B7"/>
    <w:rsid w:val="009A63EE"/>
    <w:rsid w:val="009A68AB"/>
    <w:rsid w:val="009A7D21"/>
    <w:rsid w:val="009B057A"/>
    <w:rsid w:val="009B057E"/>
    <w:rsid w:val="009B0BFE"/>
    <w:rsid w:val="009B1183"/>
    <w:rsid w:val="009B18CA"/>
    <w:rsid w:val="009B229A"/>
    <w:rsid w:val="009B2DD1"/>
    <w:rsid w:val="009B3947"/>
    <w:rsid w:val="009B3C1B"/>
    <w:rsid w:val="009B3D0C"/>
    <w:rsid w:val="009B3E48"/>
    <w:rsid w:val="009B3FD2"/>
    <w:rsid w:val="009B4D35"/>
    <w:rsid w:val="009B5164"/>
    <w:rsid w:val="009B5664"/>
    <w:rsid w:val="009B59B4"/>
    <w:rsid w:val="009B5C48"/>
    <w:rsid w:val="009B71F9"/>
    <w:rsid w:val="009C0908"/>
    <w:rsid w:val="009C1532"/>
    <w:rsid w:val="009C197C"/>
    <w:rsid w:val="009C1A5C"/>
    <w:rsid w:val="009C2188"/>
    <w:rsid w:val="009C2214"/>
    <w:rsid w:val="009C328D"/>
    <w:rsid w:val="009C3ECC"/>
    <w:rsid w:val="009C4EB0"/>
    <w:rsid w:val="009C54ED"/>
    <w:rsid w:val="009C570A"/>
    <w:rsid w:val="009C59EE"/>
    <w:rsid w:val="009C6598"/>
    <w:rsid w:val="009C68B2"/>
    <w:rsid w:val="009D0218"/>
    <w:rsid w:val="009D0B71"/>
    <w:rsid w:val="009D0D80"/>
    <w:rsid w:val="009D1308"/>
    <w:rsid w:val="009D1319"/>
    <w:rsid w:val="009D161D"/>
    <w:rsid w:val="009D2EAD"/>
    <w:rsid w:val="009D3324"/>
    <w:rsid w:val="009D3563"/>
    <w:rsid w:val="009D3DDE"/>
    <w:rsid w:val="009D449E"/>
    <w:rsid w:val="009D4E70"/>
    <w:rsid w:val="009D4F07"/>
    <w:rsid w:val="009D5281"/>
    <w:rsid w:val="009D54E7"/>
    <w:rsid w:val="009D5995"/>
    <w:rsid w:val="009D681A"/>
    <w:rsid w:val="009D6D20"/>
    <w:rsid w:val="009D6FFF"/>
    <w:rsid w:val="009D7859"/>
    <w:rsid w:val="009D7B1D"/>
    <w:rsid w:val="009E023A"/>
    <w:rsid w:val="009E034F"/>
    <w:rsid w:val="009E1069"/>
    <w:rsid w:val="009E114D"/>
    <w:rsid w:val="009E28A7"/>
    <w:rsid w:val="009E292D"/>
    <w:rsid w:val="009E2EBE"/>
    <w:rsid w:val="009E3D92"/>
    <w:rsid w:val="009E3DCD"/>
    <w:rsid w:val="009E3FEC"/>
    <w:rsid w:val="009E48AD"/>
    <w:rsid w:val="009E5DE5"/>
    <w:rsid w:val="009E5F7B"/>
    <w:rsid w:val="009E69AE"/>
    <w:rsid w:val="009E7A2C"/>
    <w:rsid w:val="009F15DB"/>
    <w:rsid w:val="009F2308"/>
    <w:rsid w:val="009F240A"/>
    <w:rsid w:val="009F28B0"/>
    <w:rsid w:val="009F2A55"/>
    <w:rsid w:val="009F2C49"/>
    <w:rsid w:val="009F2ED6"/>
    <w:rsid w:val="009F35D5"/>
    <w:rsid w:val="009F4187"/>
    <w:rsid w:val="009F4201"/>
    <w:rsid w:val="009F4E77"/>
    <w:rsid w:val="009F4F40"/>
    <w:rsid w:val="009F5001"/>
    <w:rsid w:val="009F5E00"/>
    <w:rsid w:val="009F6336"/>
    <w:rsid w:val="009F6373"/>
    <w:rsid w:val="009F6711"/>
    <w:rsid w:val="009F6CD9"/>
    <w:rsid w:val="009F77D5"/>
    <w:rsid w:val="00A00114"/>
    <w:rsid w:val="00A00204"/>
    <w:rsid w:val="00A0022D"/>
    <w:rsid w:val="00A00257"/>
    <w:rsid w:val="00A00956"/>
    <w:rsid w:val="00A00D0A"/>
    <w:rsid w:val="00A0102A"/>
    <w:rsid w:val="00A01091"/>
    <w:rsid w:val="00A0143F"/>
    <w:rsid w:val="00A01AD9"/>
    <w:rsid w:val="00A028E8"/>
    <w:rsid w:val="00A03656"/>
    <w:rsid w:val="00A03C1D"/>
    <w:rsid w:val="00A040D7"/>
    <w:rsid w:val="00A0452A"/>
    <w:rsid w:val="00A04F99"/>
    <w:rsid w:val="00A059CB"/>
    <w:rsid w:val="00A05A97"/>
    <w:rsid w:val="00A05B33"/>
    <w:rsid w:val="00A065EC"/>
    <w:rsid w:val="00A06CAF"/>
    <w:rsid w:val="00A076E9"/>
    <w:rsid w:val="00A07B3C"/>
    <w:rsid w:val="00A1009D"/>
    <w:rsid w:val="00A1048C"/>
    <w:rsid w:val="00A107AC"/>
    <w:rsid w:val="00A11395"/>
    <w:rsid w:val="00A115C6"/>
    <w:rsid w:val="00A11855"/>
    <w:rsid w:val="00A119A1"/>
    <w:rsid w:val="00A11E54"/>
    <w:rsid w:val="00A123C7"/>
    <w:rsid w:val="00A12700"/>
    <w:rsid w:val="00A134CF"/>
    <w:rsid w:val="00A13532"/>
    <w:rsid w:val="00A137D4"/>
    <w:rsid w:val="00A14036"/>
    <w:rsid w:val="00A140AC"/>
    <w:rsid w:val="00A1413F"/>
    <w:rsid w:val="00A14482"/>
    <w:rsid w:val="00A158C8"/>
    <w:rsid w:val="00A163D4"/>
    <w:rsid w:val="00A16474"/>
    <w:rsid w:val="00A16F0C"/>
    <w:rsid w:val="00A171B9"/>
    <w:rsid w:val="00A1784C"/>
    <w:rsid w:val="00A20263"/>
    <w:rsid w:val="00A2245D"/>
    <w:rsid w:val="00A23D84"/>
    <w:rsid w:val="00A25F76"/>
    <w:rsid w:val="00A26BA2"/>
    <w:rsid w:val="00A26BF8"/>
    <w:rsid w:val="00A26C73"/>
    <w:rsid w:val="00A326A4"/>
    <w:rsid w:val="00A33657"/>
    <w:rsid w:val="00A338F0"/>
    <w:rsid w:val="00A33CF0"/>
    <w:rsid w:val="00A347B7"/>
    <w:rsid w:val="00A34B37"/>
    <w:rsid w:val="00A34BA8"/>
    <w:rsid w:val="00A35E2E"/>
    <w:rsid w:val="00A361C8"/>
    <w:rsid w:val="00A36AE3"/>
    <w:rsid w:val="00A36F0C"/>
    <w:rsid w:val="00A3723C"/>
    <w:rsid w:val="00A377F6"/>
    <w:rsid w:val="00A37AED"/>
    <w:rsid w:val="00A37C8E"/>
    <w:rsid w:val="00A402E5"/>
    <w:rsid w:val="00A40B79"/>
    <w:rsid w:val="00A40D8F"/>
    <w:rsid w:val="00A41326"/>
    <w:rsid w:val="00A418FB"/>
    <w:rsid w:val="00A41AAB"/>
    <w:rsid w:val="00A423C1"/>
    <w:rsid w:val="00A4297F"/>
    <w:rsid w:val="00A42BE9"/>
    <w:rsid w:val="00A42FF1"/>
    <w:rsid w:val="00A44FA3"/>
    <w:rsid w:val="00A455D0"/>
    <w:rsid w:val="00A46853"/>
    <w:rsid w:val="00A46C23"/>
    <w:rsid w:val="00A47492"/>
    <w:rsid w:val="00A474EB"/>
    <w:rsid w:val="00A5069E"/>
    <w:rsid w:val="00A515FD"/>
    <w:rsid w:val="00A51B18"/>
    <w:rsid w:val="00A52A3D"/>
    <w:rsid w:val="00A52CB3"/>
    <w:rsid w:val="00A533FE"/>
    <w:rsid w:val="00A53485"/>
    <w:rsid w:val="00A53BA9"/>
    <w:rsid w:val="00A5435B"/>
    <w:rsid w:val="00A543EF"/>
    <w:rsid w:val="00A547AD"/>
    <w:rsid w:val="00A5482E"/>
    <w:rsid w:val="00A549E8"/>
    <w:rsid w:val="00A5514D"/>
    <w:rsid w:val="00A555A8"/>
    <w:rsid w:val="00A55C3E"/>
    <w:rsid w:val="00A55E6E"/>
    <w:rsid w:val="00A56117"/>
    <w:rsid w:val="00A56311"/>
    <w:rsid w:val="00A566D0"/>
    <w:rsid w:val="00A56A56"/>
    <w:rsid w:val="00A5783F"/>
    <w:rsid w:val="00A578DE"/>
    <w:rsid w:val="00A579BB"/>
    <w:rsid w:val="00A604A2"/>
    <w:rsid w:val="00A60637"/>
    <w:rsid w:val="00A6112A"/>
    <w:rsid w:val="00A61BB8"/>
    <w:rsid w:val="00A62137"/>
    <w:rsid w:val="00A62143"/>
    <w:rsid w:val="00A623B8"/>
    <w:rsid w:val="00A63802"/>
    <w:rsid w:val="00A63873"/>
    <w:rsid w:val="00A6391C"/>
    <w:rsid w:val="00A6394E"/>
    <w:rsid w:val="00A64E8B"/>
    <w:rsid w:val="00A64F84"/>
    <w:rsid w:val="00A65333"/>
    <w:rsid w:val="00A655A5"/>
    <w:rsid w:val="00A6583C"/>
    <w:rsid w:val="00A6583E"/>
    <w:rsid w:val="00A65E47"/>
    <w:rsid w:val="00A664D6"/>
    <w:rsid w:val="00A67157"/>
    <w:rsid w:val="00A67301"/>
    <w:rsid w:val="00A70CD0"/>
    <w:rsid w:val="00A70CF0"/>
    <w:rsid w:val="00A71C8D"/>
    <w:rsid w:val="00A71D4D"/>
    <w:rsid w:val="00A71EF9"/>
    <w:rsid w:val="00A71FF1"/>
    <w:rsid w:val="00A728CF"/>
    <w:rsid w:val="00A7381A"/>
    <w:rsid w:val="00A73907"/>
    <w:rsid w:val="00A73A1C"/>
    <w:rsid w:val="00A7427B"/>
    <w:rsid w:val="00A743EE"/>
    <w:rsid w:val="00A749FE"/>
    <w:rsid w:val="00A74C5A"/>
    <w:rsid w:val="00A74EB6"/>
    <w:rsid w:val="00A750CD"/>
    <w:rsid w:val="00A7686C"/>
    <w:rsid w:val="00A76F06"/>
    <w:rsid w:val="00A773BF"/>
    <w:rsid w:val="00A774A0"/>
    <w:rsid w:val="00A80AA6"/>
    <w:rsid w:val="00A80AE2"/>
    <w:rsid w:val="00A80C6F"/>
    <w:rsid w:val="00A80C78"/>
    <w:rsid w:val="00A80C9F"/>
    <w:rsid w:val="00A813B9"/>
    <w:rsid w:val="00A81A66"/>
    <w:rsid w:val="00A81B20"/>
    <w:rsid w:val="00A81D87"/>
    <w:rsid w:val="00A82812"/>
    <w:rsid w:val="00A82EB3"/>
    <w:rsid w:val="00A83EF6"/>
    <w:rsid w:val="00A842FF"/>
    <w:rsid w:val="00A858A4"/>
    <w:rsid w:val="00A85B99"/>
    <w:rsid w:val="00A873BE"/>
    <w:rsid w:val="00A87413"/>
    <w:rsid w:val="00A87E0C"/>
    <w:rsid w:val="00A900F4"/>
    <w:rsid w:val="00A90C16"/>
    <w:rsid w:val="00A90D2E"/>
    <w:rsid w:val="00A91689"/>
    <w:rsid w:val="00A91CCC"/>
    <w:rsid w:val="00A925E0"/>
    <w:rsid w:val="00A92E1F"/>
    <w:rsid w:val="00A9389F"/>
    <w:rsid w:val="00A93D5B"/>
    <w:rsid w:val="00A93E60"/>
    <w:rsid w:val="00A94C0B"/>
    <w:rsid w:val="00A9592F"/>
    <w:rsid w:val="00A95E29"/>
    <w:rsid w:val="00A96009"/>
    <w:rsid w:val="00A96603"/>
    <w:rsid w:val="00A969C7"/>
    <w:rsid w:val="00A96A7D"/>
    <w:rsid w:val="00A96E60"/>
    <w:rsid w:val="00A97336"/>
    <w:rsid w:val="00A97808"/>
    <w:rsid w:val="00A978E1"/>
    <w:rsid w:val="00A97DB5"/>
    <w:rsid w:val="00AA0089"/>
    <w:rsid w:val="00AA0706"/>
    <w:rsid w:val="00AA13A1"/>
    <w:rsid w:val="00AA176B"/>
    <w:rsid w:val="00AA20F5"/>
    <w:rsid w:val="00AA2FA7"/>
    <w:rsid w:val="00AA3345"/>
    <w:rsid w:val="00AA3BA0"/>
    <w:rsid w:val="00AA6E56"/>
    <w:rsid w:val="00AA6FD8"/>
    <w:rsid w:val="00AA796E"/>
    <w:rsid w:val="00AA7F70"/>
    <w:rsid w:val="00AB00DF"/>
    <w:rsid w:val="00AB06CE"/>
    <w:rsid w:val="00AB1108"/>
    <w:rsid w:val="00AB1657"/>
    <w:rsid w:val="00AB1ECB"/>
    <w:rsid w:val="00AB275D"/>
    <w:rsid w:val="00AB2822"/>
    <w:rsid w:val="00AB2D40"/>
    <w:rsid w:val="00AB43E3"/>
    <w:rsid w:val="00AB65DE"/>
    <w:rsid w:val="00AB6D31"/>
    <w:rsid w:val="00AB7018"/>
    <w:rsid w:val="00AB72F7"/>
    <w:rsid w:val="00AB7705"/>
    <w:rsid w:val="00AC068A"/>
    <w:rsid w:val="00AC07ED"/>
    <w:rsid w:val="00AC0F54"/>
    <w:rsid w:val="00AC109D"/>
    <w:rsid w:val="00AC210D"/>
    <w:rsid w:val="00AC2B50"/>
    <w:rsid w:val="00AC2C98"/>
    <w:rsid w:val="00AC2EC1"/>
    <w:rsid w:val="00AC304B"/>
    <w:rsid w:val="00AC4427"/>
    <w:rsid w:val="00AC4614"/>
    <w:rsid w:val="00AC4985"/>
    <w:rsid w:val="00AC4C60"/>
    <w:rsid w:val="00AC4E1C"/>
    <w:rsid w:val="00AC4FB7"/>
    <w:rsid w:val="00AC55C6"/>
    <w:rsid w:val="00AC7423"/>
    <w:rsid w:val="00AD0450"/>
    <w:rsid w:val="00AD05D8"/>
    <w:rsid w:val="00AD0674"/>
    <w:rsid w:val="00AD0719"/>
    <w:rsid w:val="00AD0D91"/>
    <w:rsid w:val="00AD1838"/>
    <w:rsid w:val="00AD1E65"/>
    <w:rsid w:val="00AD2281"/>
    <w:rsid w:val="00AD2954"/>
    <w:rsid w:val="00AD2C9F"/>
    <w:rsid w:val="00AD3442"/>
    <w:rsid w:val="00AD3B3E"/>
    <w:rsid w:val="00AD4C7E"/>
    <w:rsid w:val="00AD5105"/>
    <w:rsid w:val="00AD561F"/>
    <w:rsid w:val="00AD578A"/>
    <w:rsid w:val="00AD6454"/>
    <w:rsid w:val="00AD7032"/>
    <w:rsid w:val="00AD78A1"/>
    <w:rsid w:val="00AE03BB"/>
    <w:rsid w:val="00AE05E2"/>
    <w:rsid w:val="00AE07F2"/>
    <w:rsid w:val="00AE1226"/>
    <w:rsid w:val="00AE194E"/>
    <w:rsid w:val="00AE2619"/>
    <w:rsid w:val="00AE3866"/>
    <w:rsid w:val="00AE3B49"/>
    <w:rsid w:val="00AE4176"/>
    <w:rsid w:val="00AE41D6"/>
    <w:rsid w:val="00AE4991"/>
    <w:rsid w:val="00AE4A26"/>
    <w:rsid w:val="00AE4FDB"/>
    <w:rsid w:val="00AE52AB"/>
    <w:rsid w:val="00AE559E"/>
    <w:rsid w:val="00AE6A98"/>
    <w:rsid w:val="00AE6D67"/>
    <w:rsid w:val="00AE7365"/>
    <w:rsid w:val="00AE7CE7"/>
    <w:rsid w:val="00AF0D2B"/>
    <w:rsid w:val="00AF19CC"/>
    <w:rsid w:val="00AF2028"/>
    <w:rsid w:val="00AF2C01"/>
    <w:rsid w:val="00AF3162"/>
    <w:rsid w:val="00AF3F6E"/>
    <w:rsid w:val="00AF51D4"/>
    <w:rsid w:val="00AF55BA"/>
    <w:rsid w:val="00AF5C2C"/>
    <w:rsid w:val="00AF5FE6"/>
    <w:rsid w:val="00AF622B"/>
    <w:rsid w:val="00AF70D0"/>
    <w:rsid w:val="00AF75F8"/>
    <w:rsid w:val="00B00361"/>
    <w:rsid w:val="00B00965"/>
    <w:rsid w:val="00B01038"/>
    <w:rsid w:val="00B0106D"/>
    <w:rsid w:val="00B010B3"/>
    <w:rsid w:val="00B016CC"/>
    <w:rsid w:val="00B04003"/>
    <w:rsid w:val="00B048F8"/>
    <w:rsid w:val="00B056F5"/>
    <w:rsid w:val="00B0576D"/>
    <w:rsid w:val="00B05EF3"/>
    <w:rsid w:val="00B06769"/>
    <w:rsid w:val="00B06E0A"/>
    <w:rsid w:val="00B0708F"/>
    <w:rsid w:val="00B075F9"/>
    <w:rsid w:val="00B07EF3"/>
    <w:rsid w:val="00B10725"/>
    <w:rsid w:val="00B11059"/>
    <w:rsid w:val="00B11239"/>
    <w:rsid w:val="00B1177F"/>
    <w:rsid w:val="00B11C3A"/>
    <w:rsid w:val="00B121FB"/>
    <w:rsid w:val="00B1399A"/>
    <w:rsid w:val="00B139B1"/>
    <w:rsid w:val="00B14325"/>
    <w:rsid w:val="00B14848"/>
    <w:rsid w:val="00B148DD"/>
    <w:rsid w:val="00B1556B"/>
    <w:rsid w:val="00B15D35"/>
    <w:rsid w:val="00B1697D"/>
    <w:rsid w:val="00B1721B"/>
    <w:rsid w:val="00B17E2C"/>
    <w:rsid w:val="00B17F08"/>
    <w:rsid w:val="00B20BEA"/>
    <w:rsid w:val="00B20E41"/>
    <w:rsid w:val="00B21ECA"/>
    <w:rsid w:val="00B2275B"/>
    <w:rsid w:val="00B22887"/>
    <w:rsid w:val="00B22C10"/>
    <w:rsid w:val="00B22C60"/>
    <w:rsid w:val="00B230A1"/>
    <w:rsid w:val="00B231E4"/>
    <w:rsid w:val="00B234EF"/>
    <w:rsid w:val="00B23E60"/>
    <w:rsid w:val="00B23F9D"/>
    <w:rsid w:val="00B24869"/>
    <w:rsid w:val="00B24C27"/>
    <w:rsid w:val="00B25091"/>
    <w:rsid w:val="00B255CE"/>
    <w:rsid w:val="00B26D8F"/>
    <w:rsid w:val="00B26DC4"/>
    <w:rsid w:val="00B27B8C"/>
    <w:rsid w:val="00B27BD2"/>
    <w:rsid w:val="00B31330"/>
    <w:rsid w:val="00B31C9E"/>
    <w:rsid w:val="00B32A85"/>
    <w:rsid w:val="00B32E5E"/>
    <w:rsid w:val="00B331A9"/>
    <w:rsid w:val="00B335F1"/>
    <w:rsid w:val="00B3370C"/>
    <w:rsid w:val="00B34176"/>
    <w:rsid w:val="00B348A5"/>
    <w:rsid w:val="00B34DF1"/>
    <w:rsid w:val="00B35C82"/>
    <w:rsid w:val="00B35F54"/>
    <w:rsid w:val="00B36C59"/>
    <w:rsid w:val="00B36D29"/>
    <w:rsid w:val="00B36D55"/>
    <w:rsid w:val="00B36F5E"/>
    <w:rsid w:val="00B3703C"/>
    <w:rsid w:val="00B37F00"/>
    <w:rsid w:val="00B37F7B"/>
    <w:rsid w:val="00B401CF"/>
    <w:rsid w:val="00B40897"/>
    <w:rsid w:val="00B414C6"/>
    <w:rsid w:val="00B41973"/>
    <w:rsid w:val="00B41DF8"/>
    <w:rsid w:val="00B4220C"/>
    <w:rsid w:val="00B42379"/>
    <w:rsid w:val="00B424A7"/>
    <w:rsid w:val="00B43355"/>
    <w:rsid w:val="00B4374A"/>
    <w:rsid w:val="00B438E3"/>
    <w:rsid w:val="00B43C97"/>
    <w:rsid w:val="00B44935"/>
    <w:rsid w:val="00B456D9"/>
    <w:rsid w:val="00B45FBD"/>
    <w:rsid w:val="00B46C9D"/>
    <w:rsid w:val="00B47071"/>
    <w:rsid w:val="00B474C7"/>
    <w:rsid w:val="00B5053E"/>
    <w:rsid w:val="00B50762"/>
    <w:rsid w:val="00B5154C"/>
    <w:rsid w:val="00B519DB"/>
    <w:rsid w:val="00B5293A"/>
    <w:rsid w:val="00B52D0B"/>
    <w:rsid w:val="00B52EE6"/>
    <w:rsid w:val="00B5334A"/>
    <w:rsid w:val="00B53645"/>
    <w:rsid w:val="00B53777"/>
    <w:rsid w:val="00B53931"/>
    <w:rsid w:val="00B543E0"/>
    <w:rsid w:val="00B5453C"/>
    <w:rsid w:val="00B545F1"/>
    <w:rsid w:val="00B554DA"/>
    <w:rsid w:val="00B55642"/>
    <w:rsid w:val="00B55727"/>
    <w:rsid w:val="00B55D9B"/>
    <w:rsid w:val="00B55E1D"/>
    <w:rsid w:val="00B56E91"/>
    <w:rsid w:val="00B579F3"/>
    <w:rsid w:val="00B605AC"/>
    <w:rsid w:val="00B60A94"/>
    <w:rsid w:val="00B60BB5"/>
    <w:rsid w:val="00B6330D"/>
    <w:rsid w:val="00B63692"/>
    <w:rsid w:val="00B63F2D"/>
    <w:rsid w:val="00B64872"/>
    <w:rsid w:val="00B653E6"/>
    <w:rsid w:val="00B6550C"/>
    <w:rsid w:val="00B65522"/>
    <w:rsid w:val="00B659D3"/>
    <w:rsid w:val="00B65EE9"/>
    <w:rsid w:val="00B6695E"/>
    <w:rsid w:val="00B673B8"/>
    <w:rsid w:val="00B67F87"/>
    <w:rsid w:val="00B70663"/>
    <w:rsid w:val="00B70AA0"/>
    <w:rsid w:val="00B70CAD"/>
    <w:rsid w:val="00B70E33"/>
    <w:rsid w:val="00B71315"/>
    <w:rsid w:val="00B71DF8"/>
    <w:rsid w:val="00B72596"/>
    <w:rsid w:val="00B725C2"/>
    <w:rsid w:val="00B7282D"/>
    <w:rsid w:val="00B72D03"/>
    <w:rsid w:val="00B73333"/>
    <w:rsid w:val="00B733BD"/>
    <w:rsid w:val="00B74225"/>
    <w:rsid w:val="00B74573"/>
    <w:rsid w:val="00B74FE8"/>
    <w:rsid w:val="00B7557C"/>
    <w:rsid w:val="00B75869"/>
    <w:rsid w:val="00B75F25"/>
    <w:rsid w:val="00B76355"/>
    <w:rsid w:val="00B77080"/>
    <w:rsid w:val="00B772AD"/>
    <w:rsid w:val="00B77364"/>
    <w:rsid w:val="00B778AF"/>
    <w:rsid w:val="00B77B94"/>
    <w:rsid w:val="00B77B9A"/>
    <w:rsid w:val="00B77C88"/>
    <w:rsid w:val="00B77D49"/>
    <w:rsid w:val="00B802F1"/>
    <w:rsid w:val="00B80BC8"/>
    <w:rsid w:val="00B81648"/>
    <w:rsid w:val="00B818A0"/>
    <w:rsid w:val="00B82061"/>
    <w:rsid w:val="00B83272"/>
    <w:rsid w:val="00B835EE"/>
    <w:rsid w:val="00B83C28"/>
    <w:rsid w:val="00B84675"/>
    <w:rsid w:val="00B84913"/>
    <w:rsid w:val="00B84B80"/>
    <w:rsid w:val="00B852D7"/>
    <w:rsid w:val="00B86193"/>
    <w:rsid w:val="00B868B9"/>
    <w:rsid w:val="00B86BB2"/>
    <w:rsid w:val="00B87630"/>
    <w:rsid w:val="00B87786"/>
    <w:rsid w:val="00B87B15"/>
    <w:rsid w:val="00B90320"/>
    <w:rsid w:val="00B90362"/>
    <w:rsid w:val="00B9066C"/>
    <w:rsid w:val="00B9075A"/>
    <w:rsid w:val="00B9083B"/>
    <w:rsid w:val="00B9099D"/>
    <w:rsid w:val="00B90ED4"/>
    <w:rsid w:val="00B90FF0"/>
    <w:rsid w:val="00B91EBA"/>
    <w:rsid w:val="00B93188"/>
    <w:rsid w:val="00B931D8"/>
    <w:rsid w:val="00B942FB"/>
    <w:rsid w:val="00B9481B"/>
    <w:rsid w:val="00B94CC5"/>
    <w:rsid w:val="00B94FD3"/>
    <w:rsid w:val="00B95C65"/>
    <w:rsid w:val="00B9603E"/>
    <w:rsid w:val="00B9639C"/>
    <w:rsid w:val="00B967EE"/>
    <w:rsid w:val="00B96DE8"/>
    <w:rsid w:val="00B9735C"/>
    <w:rsid w:val="00B978A8"/>
    <w:rsid w:val="00B97E42"/>
    <w:rsid w:val="00BA0798"/>
    <w:rsid w:val="00BA17A2"/>
    <w:rsid w:val="00BA1C40"/>
    <w:rsid w:val="00BA1EB2"/>
    <w:rsid w:val="00BA2092"/>
    <w:rsid w:val="00BA2510"/>
    <w:rsid w:val="00BA294C"/>
    <w:rsid w:val="00BA304A"/>
    <w:rsid w:val="00BA3D40"/>
    <w:rsid w:val="00BA3DFD"/>
    <w:rsid w:val="00BA3F52"/>
    <w:rsid w:val="00BA4CAD"/>
    <w:rsid w:val="00BA4E89"/>
    <w:rsid w:val="00BA50A7"/>
    <w:rsid w:val="00BA5714"/>
    <w:rsid w:val="00BA704C"/>
    <w:rsid w:val="00BB0C5E"/>
    <w:rsid w:val="00BB1064"/>
    <w:rsid w:val="00BB122F"/>
    <w:rsid w:val="00BB1D27"/>
    <w:rsid w:val="00BB23C1"/>
    <w:rsid w:val="00BB2825"/>
    <w:rsid w:val="00BB2E49"/>
    <w:rsid w:val="00BB3622"/>
    <w:rsid w:val="00BB38D5"/>
    <w:rsid w:val="00BB3C37"/>
    <w:rsid w:val="00BB3D05"/>
    <w:rsid w:val="00BB4162"/>
    <w:rsid w:val="00BB499A"/>
    <w:rsid w:val="00BB4DF5"/>
    <w:rsid w:val="00BB4DFA"/>
    <w:rsid w:val="00BB4E33"/>
    <w:rsid w:val="00BB59C8"/>
    <w:rsid w:val="00BB5C88"/>
    <w:rsid w:val="00BB6299"/>
    <w:rsid w:val="00BB6488"/>
    <w:rsid w:val="00BB6822"/>
    <w:rsid w:val="00BB68A5"/>
    <w:rsid w:val="00BB693C"/>
    <w:rsid w:val="00BB716B"/>
    <w:rsid w:val="00BB774A"/>
    <w:rsid w:val="00BB78E0"/>
    <w:rsid w:val="00BB7D43"/>
    <w:rsid w:val="00BC010E"/>
    <w:rsid w:val="00BC0432"/>
    <w:rsid w:val="00BC07AF"/>
    <w:rsid w:val="00BC0B1B"/>
    <w:rsid w:val="00BC1C31"/>
    <w:rsid w:val="00BC1CFD"/>
    <w:rsid w:val="00BC2C91"/>
    <w:rsid w:val="00BC2CBE"/>
    <w:rsid w:val="00BC3E47"/>
    <w:rsid w:val="00BC41ED"/>
    <w:rsid w:val="00BC4C15"/>
    <w:rsid w:val="00BC51A8"/>
    <w:rsid w:val="00BC59AA"/>
    <w:rsid w:val="00BC5D0B"/>
    <w:rsid w:val="00BC5D1F"/>
    <w:rsid w:val="00BC5F5E"/>
    <w:rsid w:val="00BC6227"/>
    <w:rsid w:val="00BC74DE"/>
    <w:rsid w:val="00BC7A01"/>
    <w:rsid w:val="00BC7ACF"/>
    <w:rsid w:val="00BC7C35"/>
    <w:rsid w:val="00BD034E"/>
    <w:rsid w:val="00BD045D"/>
    <w:rsid w:val="00BD13AD"/>
    <w:rsid w:val="00BD15CE"/>
    <w:rsid w:val="00BD15D3"/>
    <w:rsid w:val="00BD1710"/>
    <w:rsid w:val="00BD2331"/>
    <w:rsid w:val="00BD24BF"/>
    <w:rsid w:val="00BD285D"/>
    <w:rsid w:val="00BD3557"/>
    <w:rsid w:val="00BD3640"/>
    <w:rsid w:val="00BD417F"/>
    <w:rsid w:val="00BD46CA"/>
    <w:rsid w:val="00BD540A"/>
    <w:rsid w:val="00BD592B"/>
    <w:rsid w:val="00BD636E"/>
    <w:rsid w:val="00BD6D54"/>
    <w:rsid w:val="00BD70F3"/>
    <w:rsid w:val="00BD72AC"/>
    <w:rsid w:val="00BE2234"/>
    <w:rsid w:val="00BE2F47"/>
    <w:rsid w:val="00BE2FCB"/>
    <w:rsid w:val="00BE459E"/>
    <w:rsid w:val="00BE45C0"/>
    <w:rsid w:val="00BE5EFC"/>
    <w:rsid w:val="00BE74FB"/>
    <w:rsid w:val="00BE7A15"/>
    <w:rsid w:val="00BF07B1"/>
    <w:rsid w:val="00BF07E1"/>
    <w:rsid w:val="00BF0952"/>
    <w:rsid w:val="00BF125B"/>
    <w:rsid w:val="00BF13F8"/>
    <w:rsid w:val="00BF1436"/>
    <w:rsid w:val="00BF1676"/>
    <w:rsid w:val="00BF17EB"/>
    <w:rsid w:val="00BF1883"/>
    <w:rsid w:val="00BF1B85"/>
    <w:rsid w:val="00BF20BA"/>
    <w:rsid w:val="00BF26B5"/>
    <w:rsid w:val="00BF2C72"/>
    <w:rsid w:val="00BF32EE"/>
    <w:rsid w:val="00BF3546"/>
    <w:rsid w:val="00BF3CED"/>
    <w:rsid w:val="00BF4A2C"/>
    <w:rsid w:val="00BF5611"/>
    <w:rsid w:val="00BF6913"/>
    <w:rsid w:val="00BF6951"/>
    <w:rsid w:val="00C001F1"/>
    <w:rsid w:val="00C0059B"/>
    <w:rsid w:val="00C005E5"/>
    <w:rsid w:val="00C01381"/>
    <w:rsid w:val="00C01CDC"/>
    <w:rsid w:val="00C0297F"/>
    <w:rsid w:val="00C03358"/>
    <w:rsid w:val="00C04D59"/>
    <w:rsid w:val="00C05055"/>
    <w:rsid w:val="00C05837"/>
    <w:rsid w:val="00C05877"/>
    <w:rsid w:val="00C05A7F"/>
    <w:rsid w:val="00C05B29"/>
    <w:rsid w:val="00C05C2B"/>
    <w:rsid w:val="00C0628A"/>
    <w:rsid w:val="00C062A1"/>
    <w:rsid w:val="00C0665C"/>
    <w:rsid w:val="00C072B2"/>
    <w:rsid w:val="00C074E6"/>
    <w:rsid w:val="00C07923"/>
    <w:rsid w:val="00C07934"/>
    <w:rsid w:val="00C07C59"/>
    <w:rsid w:val="00C1144F"/>
    <w:rsid w:val="00C122A4"/>
    <w:rsid w:val="00C1380D"/>
    <w:rsid w:val="00C1386C"/>
    <w:rsid w:val="00C13A4B"/>
    <w:rsid w:val="00C14145"/>
    <w:rsid w:val="00C14156"/>
    <w:rsid w:val="00C149B2"/>
    <w:rsid w:val="00C16315"/>
    <w:rsid w:val="00C20482"/>
    <w:rsid w:val="00C20BF7"/>
    <w:rsid w:val="00C21441"/>
    <w:rsid w:val="00C21539"/>
    <w:rsid w:val="00C21C0F"/>
    <w:rsid w:val="00C22073"/>
    <w:rsid w:val="00C22FC0"/>
    <w:rsid w:val="00C23756"/>
    <w:rsid w:val="00C244C7"/>
    <w:rsid w:val="00C24B5C"/>
    <w:rsid w:val="00C2504D"/>
    <w:rsid w:val="00C25549"/>
    <w:rsid w:val="00C268F6"/>
    <w:rsid w:val="00C27555"/>
    <w:rsid w:val="00C2776C"/>
    <w:rsid w:val="00C27923"/>
    <w:rsid w:val="00C3072D"/>
    <w:rsid w:val="00C30A78"/>
    <w:rsid w:val="00C30E35"/>
    <w:rsid w:val="00C31386"/>
    <w:rsid w:val="00C31798"/>
    <w:rsid w:val="00C325A2"/>
    <w:rsid w:val="00C32EB0"/>
    <w:rsid w:val="00C3363F"/>
    <w:rsid w:val="00C3368D"/>
    <w:rsid w:val="00C338F0"/>
    <w:rsid w:val="00C33CA8"/>
    <w:rsid w:val="00C33DA4"/>
    <w:rsid w:val="00C33ED4"/>
    <w:rsid w:val="00C34025"/>
    <w:rsid w:val="00C34103"/>
    <w:rsid w:val="00C34689"/>
    <w:rsid w:val="00C34D07"/>
    <w:rsid w:val="00C353C9"/>
    <w:rsid w:val="00C354D1"/>
    <w:rsid w:val="00C365A3"/>
    <w:rsid w:val="00C3691F"/>
    <w:rsid w:val="00C36AC1"/>
    <w:rsid w:val="00C36D6C"/>
    <w:rsid w:val="00C41572"/>
    <w:rsid w:val="00C41EF1"/>
    <w:rsid w:val="00C425B0"/>
    <w:rsid w:val="00C4356C"/>
    <w:rsid w:val="00C43898"/>
    <w:rsid w:val="00C43C1C"/>
    <w:rsid w:val="00C43C4B"/>
    <w:rsid w:val="00C44003"/>
    <w:rsid w:val="00C4511D"/>
    <w:rsid w:val="00C453DC"/>
    <w:rsid w:val="00C45B19"/>
    <w:rsid w:val="00C46350"/>
    <w:rsid w:val="00C46C2C"/>
    <w:rsid w:val="00C47242"/>
    <w:rsid w:val="00C4736B"/>
    <w:rsid w:val="00C47981"/>
    <w:rsid w:val="00C505CD"/>
    <w:rsid w:val="00C51243"/>
    <w:rsid w:val="00C51456"/>
    <w:rsid w:val="00C51979"/>
    <w:rsid w:val="00C51E86"/>
    <w:rsid w:val="00C51E93"/>
    <w:rsid w:val="00C51FAB"/>
    <w:rsid w:val="00C52BBE"/>
    <w:rsid w:val="00C535ED"/>
    <w:rsid w:val="00C5415F"/>
    <w:rsid w:val="00C54621"/>
    <w:rsid w:val="00C548BA"/>
    <w:rsid w:val="00C55A65"/>
    <w:rsid w:val="00C55FED"/>
    <w:rsid w:val="00C562EA"/>
    <w:rsid w:val="00C56346"/>
    <w:rsid w:val="00C5799E"/>
    <w:rsid w:val="00C6000C"/>
    <w:rsid w:val="00C62121"/>
    <w:rsid w:val="00C6258F"/>
    <w:rsid w:val="00C62845"/>
    <w:rsid w:val="00C62C95"/>
    <w:rsid w:val="00C63926"/>
    <w:rsid w:val="00C641A8"/>
    <w:rsid w:val="00C64523"/>
    <w:rsid w:val="00C65855"/>
    <w:rsid w:val="00C6597A"/>
    <w:rsid w:val="00C65A42"/>
    <w:rsid w:val="00C65BC8"/>
    <w:rsid w:val="00C65DC0"/>
    <w:rsid w:val="00C6620F"/>
    <w:rsid w:val="00C67250"/>
    <w:rsid w:val="00C7098C"/>
    <w:rsid w:val="00C716B6"/>
    <w:rsid w:val="00C72A36"/>
    <w:rsid w:val="00C72F57"/>
    <w:rsid w:val="00C737A9"/>
    <w:rsid w:val="00C73C1E"/>
    <w:rsid w:val="00C73D72"/>
    <w:rsid w:val="00C74676"/>
    <w:rsid w:val="00C7567A"/>
    <w:rsid w:val="00C75B5C"/>
    <w:rsid w:val="00C765A7"/>
    <w:rsid w:val="00C76676"/>
    <w:rsid w:val="00C768E5"/>
    <w:rsid w:val="00C76C30"/>
    <w:rsid w:val="00C77054"/>
    <w:rsid w:val="00C77A38"/>
    <w:rsid w:val="00C77E06"/>
    <w:rsid w:val="00C80236"/>
    <w:rsid w:val="00C80601"/>
    <w:rsid w:val="00C81288"/>
    <w:rsid w:val="00C81420"/>
    <w:rsid w:val="00C814CC"/>
    <w:rsid w:val="00C816D6"/>
    <w:rsid w:val="00C82AB2"/>
    <w:rsid w:val="00C82D89"/>
    <w:rsid w:val="00C82DD7"/>
    <w:rsid w:val="00C83180"/>
    <w:rsid w:val="00C832F1"/>
    <w:rsid w:val="00C83488"/>
    <w:rsid w:val="00C83971"/>
    <w:rsid w:val="00C83A35"/>
    <w:rsid w:val="00C83B49"/>
    <w:rsid w:val="00C83E6A"/>
    <w:rsid w:val="00C84141"/>
    <w:rsid w:val="00C8499C"/>
    <w:rsid w:val="00C84E61"/>
    <w:rsid w:val="00C852AF"/>
    <w:rsid w:val="00C8565D"/>
    <w:rsid w:val="00C85A18"/>
    <w:rsid w:val="00C864BE"/>
    <w:rsid w:val="00C87087"/>
    <w:rsid w:val="00C87237"/>
    <w:rsid w:val="00C87673"/>
    <w:rsid w:val="00C8769C"/>
    <w:rsid w:val="00C903D6"/>
    <w:rsid w:val="00C905CE"/>
    <w:rsid w:val="00C90676"/>
    <w:rsid w:val="00C90E36"/>
    <w:rsid w:val="00C93540"/>
    <w:rsid w:val="00C93AD4"/>
    <w:rsid w:val="00C93D1D"/>
    <w:rsid w:val="00C942D8"/>
    <w:rsid w:val="00C94A12"/>
    <w:rsid w:val="00C94B1A"/>
    <w:rsid w:val="00C94BEF"/>
    <w:rsid w:val="00C95D5A"/>
    <w:rsid w:val="00CA0459"/>
    <w:rsid w:val="00CA18C8"/>
    <w:rsid w:val="00CA1B9A"/>
    <w:rsid w:val="00CA2B71"/>
    <w:rsid w:val="00CA39C8"/>
    <w:rsid w:val="00CA3B1A"/>
    <w:rsid w:val="00CA3B43"/>
    <w:rsid w:val="00CA3ED3"/>
    <w:rsid w:val="00CA48C0"/>
    <w:rsid w:val="00CA4957"/>
    <w:rsid w:val="00CA4A93"/>
    <w:rsid w:val="00CA5149"/>
    <w:rsid w:val="00CA5851"/>
    <w:rsid w:val="00CA64E6"/>
    <w:rsid w:val="00CB08A4"/>
    <w:rsid w:val="00CB1861"/>
    <w:rsid w:val="00CB19BD"/>
    <w:rsid w:val="00CB2032"/>
    <w:rsid w:val="00CB219A"/>
    <w:rsid w:val="00CB33AF"/>
    <w:rsid w:val="00CB353D"/>
    <w:rsid w:val="00CB3CAD"/>
    <w:rsid w:val="00CB4FE6"/>
    <w:rsid w:val="00CB5126"/>
    <w:rsid w:val="00CB632B"/>
    <w:rsid w:val="00CB75D6"/>
    <w:rsid w:val="00CB7B9C"/>
    <w:rsid w:val="00CC04FE"/>
    <w:rsid w:val="00CC0AB6"/>
    <w:rsid w:val="00CC0C2D"/>
    <w:rsid w:val="00CC182E"/>
    <w:rsid w:val="00CC1ACD"/>
    <w:rsid w:val="00CC277A"/>
    <w:rsid w:val="00CC291C"/>
    <w:rsid w:val="00CC2AA8"/>
    <w:rsid w:val="00CC3647"/>
    <w:rsid w:val="00CC3745"/>
    <w:rsid w:val="00CC37BF"/>
    <w:rsid w:val="00CC44D4"/>
    <w:rsid w:val="00CC4879"/>
    <w:rsid w:val="00CC4A56"/>
    <w:rsid w:val="00CC4B15"/>
    <w:rsid w:val="00CC5511"/>
    <w:rsid w:val="00CC5899"/>
    <w:rsid w:val="00CC6380"/>
    <w:rsid w:val="00CC6B8F"/>
    <w:rsid w:val="00CC74F0"/>
    <w:rsid w:val="00CC7542"/>
    <w:rsid w:val="00CC7B51"/>
    <w:rsid w:val="00CD0252"/>
    <w:rsid w:val="00CD0445"/>
    <w:rsid w:val="00CD0C28"/>
    <w:rsid w:val="00CD128A"/>
    <w:rsid w:val="00CD13D1"/>
    <w:rsid w:val="00CD2840"/>
    <w:rsid w:val="00CD2C50"/>
    <w:rsid w:val="00CD2DC1"/>
    <w:rsid w:val="00CD2FE4"/>
    <w:rsid w:val="00CD3229"/>
    <w:rsid w:val="00CD42F4"/>
    <w:rsid w:val="00CD42FE"/>
    <w:rsid w:val="00CD474D"/>
    <w:rsid w:val="00CD4D0C"/>
    <w:rsid w:val="00CD51A1"/>
    <w:rsid w:val="00CD5361"/>
    <w:rsid w:val="00CD5F7D"/>
    <w:rsid w:val="00CD62B9"/>
    <w:rsid w:val="00CD698F"/>
    <w:rsid w:val="00CD6CE4"/>
    <w:rsid w:val="00CD73F1"/>
    <w:rsid w:val="00CD7EE7"/>
    <w:rsid w:val="00CD7EF6"/>
    <w:rsid w:val="00CE01A6"/>
    <w:rsid w:val="00CE0819"/>
    <w:rsid w:val="00CE0F98"/>
    <w:rsid w:val="00CE1375"/>
    <w:rsid w:val="00CE1423"/>
    <w:rsid w:val="00CE15E4"/>
    <w:rsid w:val="00CE182A"/>
    <w:rsid w:val="00CE18EB"/>
    <w:rsid w:val="00CE28AC"/>
    <w:rsid w:val="00CE2A8F"/>
    <w:rsid w:val="00CE3429"/>
    <w:rsid w:val="00CE3C00"/>
    <w:rsid w:val="00CE3D6B"/>
    <w:rsid w:val="00CE3F80"/>
    <w:rsid w:val="00CE4821"/>
    <w:rsid w:val="00CE6020"/>
    <w:rsid w:val="00CE7472"/>
    <w:rsid w:val="00CE74F5"/>
    <w:rsid w:val="00CE756F"/>
    <w:rsid w:val="00CF063E"/>
    <w:rsid w:val="00CF06DC"/>
    <w:rsid w:val="00CF09D5"/>
    <w:rsid w:val="00CF0EDB"/>
    <w:rsid w:val="00CF1023"/>
    <w:rsid w:val="00CF10AA"/>
    <w:rsid w:val="00CF2280"/>
    <w:rsid w:val="00CF2696"/>
    <w:rsid w:val="00CF28F7"/>
    <w:rsid w:val="00CF2BAF"/>
    <w:rsid w:val="00CF3278"/>
    <w:rsid w:val="00CF33C0"/>
    <w:rsid w:val="00CF33CD"/>
    <w:rsid w:val="00CF35A5"/>
    <w:rsid w:val="00CF48BF"/>
    <w:rsid w:val="00CF4A42"/>
    <w:rsid w:val="00CF511F"/>
    <w:rsid w:val="00CF57CC"/>
    <w:rsid w:val="00CF64BC"/>
    <w:rsid w:val="00CF66B5"/>
    <w:rsid w:val="00CF68AF"/>
    <w:rsid w:val="00CF6CEE"/>
    <w:rsid w:val="00D00299"/>
    <w:rsid w:val="00D00D3C"/>
    <w:rsid w:val="00D00D45"/>
    <w:rsid w:val="00D00E60"/>
    <w:rsid w:val="00D00F89"/>
    <w:rsid w:val="00D0114D"/>
    <w:rsid w:val="00D012A6"/>
    <w:rsid w:val="00D01335"/>
    <w:rsid w:val="00D015BB"/>
    <w:rsid w:val="00D0206B"/>
    <w:rsid w:val="00D02447"/>
    <w:rsid w:val="00D0333B"/>
    <w:rsid w:val="00D036FC"/>
    <w:rsid w:val="00D03820"/>
    <w:rsid w:val="00D039B1"/>
    <w:rsid w:val="00D0434C"/>
    <w:rsid w:val="00D0435D"/>
    <w:rsid w:val="00D045A4"/>
    <w:rsid w:val="00D0576C"/>
    <w:rsid w:val="00D064CC"/>
    <w:rsid w:val="00D0697F"/>
    <w:rsid w:val="00D10053"/>
    <w:rsid w:val="00D10E6E"/>
    <w:rsid w:val="00D11170"/>
    <w:rsid w:val="00D11564"/>
    <w:rsid w:val="00D13F1B"/>
    <w:rsid w:val="00D1409D"/>
    <w:rsid w:val="00D1464B"/>
    <w:rsid w:val="00D152A9"/>
    <w:rsid w:val="00D16DC3"/>
    <w:rsid w:val="00D173D0"/>
    <w:rsid w:val="00D17912"/>
    <w:rsid w:val="00D17E8A"/>
    <w:rsid w:val="00D20233"/>
    <w:rsid w:val="00D2148D"/>
    <w:rsid w:val="00D21771"/>
    <w:rsid w:val="00D22374"/>
    <w:rsid w:val="00D2303D"/>
    <w:rsid w:val="00D23929"/>
    <w:rsid w:val="00D239D7"/>
    <w:rsid w:val="00D24003"/>
    <w:rsid w:val="00D24987"/>
    <w:rsid w:val="00D249DD"/>
    <w:rsid w:val="00D24C7F"/>
    <w:rsid w:val="00D256BB"/>
    <w:rsid w:val="00D25C6F"/>
    <w:rsid w:val="00D26099"/>
    <w:rsid w:val="00D2769A"/>
    <w:rsid w:val="00D27A4B"/>
    <w:rsid w:val="00D27A6B"/>
    <w:rsid w:val="00D30061"/>
    <w:rsid w:val="00D304C0"/>
    <w:rsid w:val="00D30791"/>
    <w:rsid w:val="00D3257C"/>
    <w:rsid w:val="00D32CB5"/>
    <w:rsid w:val="00D33298"/>
    <w:rsid w:val="00D33540"/>
    <w:rsid w:val="00D3379D"/>
    <w:rsid w:val="00D33AAD"/>
    <w:rsid w:val="00D33D4D"/>
    <w:rsid w:val="00D34036"/>
    <w:rsid w:val="00D34521"/>
    <w:rsid w:val="00D34EC0"/>
    <w:rsid w:val="00D35D4B"/>
    <w:rsid w:val="00D36897"/>
    <w:rsid w:val="00D36AE2"/>
    <w:rsid w:val="00D36FE0"/>
    <w:rsid w:val="00D37075"/>
    <w:rsid w:val="00D37082"/>
    <w:rsid w:val="00D373AB"/>
    <w:rsid w:val="00D37C33"/>
    <w:rsid w:val="00D41772"/>
    <w:rsid w:val="00D42367"/>
    <w:rsid w:val="00D429F2"/>
    <w:rsid w:val="00D42C4A"/>
    <w:rsid w:val="00D43711"/>
    <w:rsid w:val="00D45694"/>
    <w:rsid w:val="00D45BC9"/>
    <w:rsid w:val="00D4601D"/>
    <w:rsid w:val="00D46219"/>
    <w:rsid w:val="00D462B9"/>
    <w:rsid w:val="00D46424"/>
    <w:rsid w:val="00D46E46"/>
    <w:rsid w:val="00D46E7B"/>
    <w:rsid w:val="00D501EF"/>
    <w:rsid w:val="00D507FF"/>
    <w:rsid w:val="00D50D6B"/>
    <w:rsid w:val="00D516B2"/>
    <w:rsid w:val="00D51A22"/>
    <w:rsid w:val="00D51D13"/>
    <w:rsid w:val="00D5214D"/>
    <w:rsid w:val="00D52426"/>
    <w:rsid w:val="00D52688"/>
    <w:rsid w:val="00D5294D"/>
    <w:rsid w:val="00D52FA8"/>
    <w:rsid w:val="00D5314A"/>
    <w:rsid w:val="00D54309"/>
    <w:rsid w:val="00D54B54"/>
    <w:rsid w:val="00D5539F"/>
    <w:rsid w:val="00D55ADF"/>
    <w:rsid w:val="00D55BAC"/>
    <w:rsid w:val="00D56DD5"/>
    <w:rsid w:val="00D56E4E"/>
    <w:rsid w:val="00D56F3A"/>
    <w:rsid w:val="00D57E3C"/>
    <w:rsid w:val="00D57F6F"/>
    <w:rsid w:val="00D60301"/>
    <w:rsid w:val="00D6059F"/>
    <w:rsid w:val="00D60F81"/>
    <w:rsid w:val="00D61043"/>
    <w:rsid w:val="00D610A8"/>
    <w:rsid w:val="00D61870"/>
    <w:rsid w:val="00D61AB4"/>
    <w:rsid w:val="00D62A2F"/>
    <w:rsid w:val="00D62AB9"/>
    <w:rsid w:val="00D62E59"/>
    <w:rsid w:val="00D631EF"/>
    <w:rsid w:val="00D636DF"/>
    <w:rsid w:val="00D6398C"/>
    <w:rsid w:val="00D642E0"/>
    <w:rsid w:val="00D64AC1"/>
    <w:rsid w:val="00D6501E"/>
    <w:rsid w:val="00D6505F"/>
    <w:rsid w:val="00D65079"/>
    <w:rsid w:val="00D6511E"/>
    <w:rsid w:val="00D654D4"/>
    <w:rsid w:val="00D667C8"/>
    <w:rsid w:val="00D66D37"/>
    <w:rsid w:val="00D67119"/>
    <w:rsid w:val="00D67294"/>
    <w:rsid w:val="00D675B6"/>
    <w:rsid w:val="00D6767D"/>
    <w:rsid w:val="00D6767E"/>
    <w:rsid w:val="00D67733"/>
    <w:rsid w:val="00D67D1D"/>
    <w:rsid w:val="00D705D3"/>
    <w:rsid w:val="00D70B73"/>
    <w:rsid w:val="00D70DB1"/>
    <w:rsid w:val="00D7160C"/>
    <w:rsid w:val="00D71D1B"/>
    <w:rsid w:val="00D71FF0"/>
    <w:rsid w:val="00D73249"/>
    <w:rsid w:val="00D7331C"/>
    <w:rsid w:val="00D7352D"/>
    <w:rsid w:val="00D7377A"/>
    <w:rsid w:val="00D74168"/>
    <w:rsid w:val="00D74A32"/>
    <w:rsid w:val="00D75646"/>
    <w:rsid w:val="00D76107"/>
    <w:rsid w:val="00D76C56"/>
    <w:rsid w:val="00D76FD9"/>
    <w:rsid w:val="00D770CA"/>
    <w:rsid w:val="00D77299"/>
    <w:rsid w:val="00D77ECD"/>
    <w:rsid w:val="00D813C8"/>
    <w:rsid w:val="00D81744"/>
    <w:rsid w:val="00D817F4"/>
    <w:rsid w:val="00D81D70"/>
    <w:rsid w:val="00D822E0"/>
    <w:rsid w:val="00D82C7C"/>
    <w:rsid w:val="00D83077"/>
    <w:rsid w:val="00D83426"/>
    <w:rsid w:val="00D834C7"/>
    <w:rsid w:val="00D834CE"/>
    <w:rsid w:val="00D8364C"/>
    <w:rsid w:val="00D83747"/>
    <w:rsid w:val="00D843D5"/>
    <w:rsid w:val="00D843D8"/>
    <w:rsid w:val="00D844C2"/>
    <w:rsid w:val="00D847F0"/>
    <w:rsid w:val="00D858A1"/>
    <w:rsid w:val="00D85A22"/>
    <w:rsid w:val="00D85CB0"/>
    <w:rsid w:val="00D86202"/>
    <w:rsid w:val="00D869FE"/>
    <w:rsid w:val="00D86A5A"/>
    <w:rsid w:val="00D86D31"/>
    <w:rsid w:val="00D86D59"/>
    <w:rsid w:val="00D8706B"/>
    <w:rsid w:val="00D87858"/>
    <w:rsid w:val="00D879CD"/>
    <w:rsid w:val="00D909DE"/>
    <w:rsid w:val="00D90DD5"/>
    <w:rsid w:val="00D912E4"/>
    <w:rsid w:val="00D91527"/>
    <w:rsid w:val="00D9231F"/>
    <w:rsid w:val="00D92B59"/>
    <w:rsid w:val="00D92BA3"/>
    <w:rsid w:val="00D93228"/>
    <w:rsid w:val="00D9372E"/>
    <w:rsid w:val="00D93FD8"/>
    <w:rsid w:val="00D9451E"/>
    <w:rsid w:val="00D946FB"/>
    <w:rsid w:val="00D954BE"/>
    <w:rsid w:val="00D95AC3"/>
    <w:rsid w:val="00D9641E"/>
    <w:rsid w:val="00D969A4"/>
    <w:rsid w:val="00D9751C"/>
    <w:rsid w:val="00DA0420"/>
    <w:rsid w:val="00DA094A"/>
    <w:rsid w:val="00DA0F44"/>
    <w:rsid w:val="00DA107D"/>
    <w:rsid w:val="00DA34DE"/>
    <w:rsid w:val="00DA36E1"/>
    <w:rsid w:val="00DA4DF3"/>
    <w:rsid w:val="00DA54ED"/>
    <w:rsid w:val="00DA58D1"/>
    <w:rsid w:val="00DA6192"/>
    <w:rsid w:val="00DA6240"/>
    <w:rsid w:val="00DA6571"/>
    <w:rsid w:val="00DA7856"/>
    <w:rsid w:val="00DB02B8"/>
    <w:rsid w:val="00DB05FF"/>
    <w:rsid w:val="00DB0711"/>
    <w:rsid w:val="00DB182B"/>
    <w:rsid w:val="00DB1A4F"/>
    <w:rsid w:val="00DB2272"/>
    <w:rsid w:val="00DB2ECA"/>
    <w:rsid w:val="00DB35E8"/>
    <w:rsid w:val="00DB3925"/>
    <w:rsid w:val="00DB46B5"/>
    <w:rsid w:val="00DB51BE"/>
    <w:rsid w:val="00DB51C7"/>
    <w:rsid w:val="00DB5344"/>
    <w:rsid w:val="00DB5682"/>
    <w:rsid w:val="00DB56A4"/>
    <w:rsid w:val="00DB598B"/>
    <w:rsid w:val="00DB60EF"/>
    <w:rsid w:val="00DB673D"/>
    <w:rsid w:val="00DB715D"/>
    <w:rsid w:val="00DC2486"/>
    <w:rsid w:val="00DC376F"/>
    <w:rsid w:val="00DC37A2"/>
    <w:rsid w:val="00DC38B8"/>
    <w:rsid w:val="00DC4129"/>
    <w:rsid w:val="00DC4D3B"/>
    <w:rsid w:val="00DC572D"/>
    <w:rsid w:val="00DC61AD"/>
    <w:rsid w:val="00DC6312"/>
    <w:rsid w:val="00DC631F"/>
    <w:rsid w:val="00DC6AB5"/>
    <w:rsid w:val="00DC728D"/>
    <w:rsid w:val="00DC7693"/>
    <w:rsid w:val="00DC7E67"/>
    <w:rsid w:val="00DD195C"/>
    <w:rsid w:val="00DD2BAE"/>
    <w:rsid w:val="00DD2C01"/>
    <w:rsid w:val="00DD2ECB"/>
    <w:rsid w:val="00DD3812"/>
    <w:rsid w:val="00DD3889"/>
    <w:rsid w:val="00DD3D8F"/>
    <w:rsid w:val="00DD3EAA"/>
    <w:rsid w:val="00DD3F32"/>
    <w:rsid w:val="00DD438A"/>
    <w:rsid w:val="00DD4E2C"/>
    <w:rsid w:val="00DD4E59"/>
    <w:rsid w:val="00DD51A5"/>
    <w:rsid w:val="00DD5A93"/>
    <w:rsid w:val="00DD5D0F"/>
    <w:rsid w:val="00DD64BF"/>
    <w:rsid w:val="00DD7B2E"/>
    <w:rsid w:val="00DD7BFD"/>
    <w:rsid w:val="00DE0300"/>
    <w:rsid w:val="00DE16B7"/>
    <w:rsid w:val="00DE1ADD"/>
    <w:rsid w:val="00DE265A"/>
    <w:rsid w:val="00DE3424"/>
    <w:rsid w:val="00DE35E5"/>
    <w:rsid w:val="00DE383E"/>
    <w:rsid w:val="00DE3F9F"/>
    <w:rsid w:val="00DE3FCB"/>
    <w:rsid w:val="00DE54EA"/>
    <w:rsid w:val="00DE6149"/>
    <w:rsid w:val="00DE6F63"/>
    <w:rsid w:val="00DE7346"/>
    <w:rsid w:val="00DE7B01"/>
    <w:rsid w:val="00DF007D"/>
    <w:rsid w:val="00DF01BE"/>
    <w:rsid w:val="00DF05A5"/>
    <w:rsid w:val="00DF2428"/>
    <w:rsid w:val="00DF2C25"/>
    <w:rsid w:val="00DF3097"/>
    <w:rsid w:val="00DF44BA"/>
    <w:rsid w:val="00DF4EDA"/>
    <w:rsid w:val="00DF6DFF"/>
    <w:rsid w:val="00DF74B3"/>
    <w:rsid w:val="00DF797E"/>
    <w:rsid w:val="00E00228"/>
    <w:rsid w:val="00E0067D"/>
    <w:rsid w:val="00E00C4B"/>
    <w:rsid w:val="00E00F3B"/>
    <w:rsid w:val="00E024D5"/>
    <w:rsid w:val="00E059EF"/>
    <w:rsid w:val="00E05DD7"/>
    <w:rsid w:val="00E0658E"/>
    <w:rsid w:val="00E06847"/>
    <w:rsid w:val="00E070A6"/>
    <w:rsid w:val="00E07247"/>
    <w:rsid w:val="00E10DAB"/>
    <w:rsid w:val="00E10E6A"/>
    <w:rsid w:val="00E1110A"/>
    <w:rsid w:val="00E111D3"/>
    <w:rsid w:val="00E114B4"/>
    <w:rsid w:val="00E116AD"/>
    <w:rsid w:val="00E120F4"/>
    <w:rsid w:val="00E12ABC"/>
    <w:rsid w:val="00E12ACF"/>
    <w:rsid w:val="00E1305B"/>
    <w:rsid w:val="00E1306A"/>
    <w:rsid w:val="00E13566"/>
    <w:rsid w:val="00E13A27"/>
    <w:rsid w:val="00E16541"/>
    <w:rsid w:val="00E17483"/>
    <w:rsid w:val="00E17921"/>
    <w:rsid w:val="00E17D3C"/>
    <w:rsid w:val="00E17E36"/>
    <w:rsid w:val="00E17F98"/>
    <w:rsid w:val="00E20015"/>
    <w:rsid w:val="00E202D7"/>
    <w:rsid w:val="00E20A2F"/>
    <w:rsid w:val="00E20A92"/>
    <w:rsid w:val="00E20DA9"/>
    <w:rsid w:val="00E21BE6"/>
    <w:rsid w:val="00E222C5"/>
    <w:rsid w:val="00E223C8"/>
    <w:rsid w:val="00E22E06"/>
    <w:rsid w:val="00E236ED"/>
    <w:rsid w:val="00E23B8F"/>
    <w:rsid w:val="00E240EF"/>
    <w:rsid w:val="00E24A6A"/>
    <w:rsid w:val="00E24E86"/>
    <w:rsid w:val="00E255CA"/>
    <w:rsid w:val="00E262A3"/>
    <w:rsid w:val="00E2633E"/>
    <w:rsid w:val="00E27230"/>
    <w:rsid w:val="00E2747A"/>
    <w:rsid w:val="00E27BC2"/>
    <w:rsid w:val="00E30F61"/>
    <w:rsid w:val="00E31071"/>
    <w:rsid w:val="00E311EF"/>
    <w:rsid w:val="00E3183F"/>
    <w:rsid w:val="00E319D0"/>
    <w:rsid w:val="00E32B22"/>
    <w:rsid w:val="00E331AB"/>
    <w:rsid w:val="00E334EA"/>
    <w:rsid w:val="00E341AE"/>
    <w:rsid w:val="00E35767"/>
    <w:rsid w:val="00E35A4C"/>
    <w:rsid w:val="00E35C40"/>
    <w:rsid w:val="00E35EDD"/>
    <w:rsid w:val="00E360B9"/>
    <w:rsid w:val="00E36379"/>
    <w:rsid w:val="00E37FAE"/>
    <w:rsid w:val="00E40102"/>
    <w:rsid w:val="00E40E08"/>
    <w:rsid w:val="00E41A34"/>
    <w:rsid w:val="00E41D64"/>
    <w:rsid w:val="00E41DFB"/>
    <w:rsid w:val="00E42ACF"/>
    <w:rsid w:val="00E431CF"/>
    <w:rsid w:val="00E4377D"/>
    <w:rsid w:val="00E43969"/>
    <w:rsid w:val="00E43F4F"/>
    <w:rsid w:val="00E44394"/>
    <w:rsid w:val="00E44B72"/>
    <w:rsid w:val="00E45467"/>
    <w:rsid w:val="00E458A9"/>
    <w:rsid w:val="00E45AD8"/>
    <w:rsid w:val="00E45D92"/>
    <w:rsid w:val="00E465B7"/>
    <w:rsid w:val="00E465DE"/>
    <w:rsid w:val="00E4697A"/>
    <w:rsid w:val="00E4791B"/>
    <w:rsid w:val="00E47AA5"/>
    <w:rsid w:val="00E47DAF"/>
    <w:rsid w:val="00E50569"/>
    <w:rsid w:val="00E50AE6"/>
    <w:rsid w:val="00E50CAD"/>
    <w:rsid w:val="00E50D12"/>
    <w:rsid w:val="00E51542"/>
    <w:rsid w:val="00E51EF4"/>
    <w:rsid w:val="00E52F51"/>
    <w:rsid w:val="00E539DE"/>
    <w:rsid w:val="00E54339"/>
    <w:rsid w:val="00E54BB9"/>
    <w:rsid w:val="00E54D03"/>
    <w:rsid w:val="00E56472"/>
    <w:rsid w:val="00E57D02"/>
    <w:rsid w:val="00E6047B"/>
    <w:rsid w:val="00E612A2"/>
    <w:rsid w:val="00E61C57"/>
    <w:rsid w:val="00E625B5"/>
    <w:rsid w:val="00E62DFA"/>
    <w:rsid w:val="00E6341C"/>
    <w:rsid w:val="00E6351C"/>
    <w:rsid w:val="00E635D8"/>
    <w:rsid w:val="00E65FDE"/>
    <w:rsid w:val="00E66676"/>
    <w:rsid w:val="00E70FFA"/>
    <w:rsid w:val="00E71410"/>
    <w:rsid w:val="00E723DF"/>
    <w:rsid w:val="00E73D08"/>
    <w:rsid w:val="00E74058"/>
    <w:rsid w:val="00E74E07"/>
    <w:rsid w:val="00E74EDA"/>
    <w:rsid w:val="00E75481"/>
    <w:rsid w:val="00E773B2"/>
    <w:rsid w:val="00E779A3"/>
    <w:rsid w:val="00E77C0B"/>
    <w:rsid w:val="00E8007D"/>
    <w:rsid w:val="00E8012C"/>
    <w:rsid w:val="00E80238"/>
    <w:rsid w:val="00E80764"/>
    <w:rsid w:val="00E8147C"/>
    <w:rsid w:val="00E81CE0"/>
    <w:rsid w:val="00E81F99"/>
    <w:rsid w:val="00E828D4"/>
    <w:rsid w:val="00E83064"/>
    <w:rsid w:val="00E8372D"/>
    <w:rsid w:val="00E83D7D"/>
    <w:rsid w:val="00E84015"/>
    <w:rsid w:val="00E843F2"/>
    <w:rsid w:val="00E84CDF"/>
    <w:rsid w:val="00E84D02"/>
    <w:rsid w:val="00E85862"/>
    <w:rsid w:val="00E85E1D"/>
    <w:rsid w:val="00E869E6"/>
    <w:rsid w:val="00E86B5B"/>
    <w:rsid w:val="00E86BA8"/>
    <w:rsid w:val="00E86EB6"/>
    <w:rsid w:val="00E872C9"/>
    <w:rsid w:val="00E87E90"/>
    <w:rsid w:val="00E90C2C"/>
    <w:rsid w:val="00E90C48"/>
    <w:rsid w:val="00E9123E"/>
    <w:rsid w:val="00E91914"/>
    <w:rsid w:val="00E9195D"/>
    <w:rsid w:val="00E91ABC"/>
    <w:rsid w:val="00E91B16"/>
    <w:rsid w:val="00E92555"/>
    <w:rsid w:val="00E93067"/>
    <w:rsid w:val="00E93FD7"/>
    <w:rsid w:val="00E96584"/>
    <w:rsid w:val="00E9670D"/>
    <w:rsid w:val="00E969FA"/>
    <w:rsid w:val="00EA135D"/>
    <w:rsid w:val="00EA17B6"/>
    <w:rsid w:val="00EA2140"/>
    <w:rsid w:val="00EA2CAE"/>
    <w:rsid w:val="00EA3628"/>
    <w:rsid w:val="00EA37A9"/>
    <w:rsid w:val="00EA3C72"/>
    <w:rsid w:val="00EA4783"/>
    <w:rsid w:val="00EA47ED"/>
    <w:rsid w:val="00EA4BC1"/>
    <w:rsid w:val="00EA7EA8"/>
    <w:rsid w:val="00EB0050"/>
    <w:rsid w:val="00EB08CA"/>
    <w:rsid w:val="00EB091F"/>
    <w:rsid w:val="00EB0F43"/>
    <w:rsid w:val="00EB13EB"/>
    <w:rsid w:val="00EB152E"/>
    <w:rsid w:val="00EB284B"/>
    <w:rsid w:val="00EB2A13"/>
    <w:rsid w:val="00EB3FB2"/>
    <w:rsid w:val="00EB452D"/>
    <w:rsid w:val="00EB4F89"/>
    <w:rsid w:val="00EB561D"/>
    <w:rsid w:val="00EB5BDC"/>
    <w:rsid w:val="00EB5D0A"/>
    <w:rsid w:val="00EB6D61"/>
    <w:rsid w:val="00EB6F49"/>
    <w:rsid w:val="00EB6FE2"/>
    <w:rsid w:val="00EB72B6"/>
    <w:rsid w:val="00EB7867"/>
    <w:rsid w:val="00EB7C83"/>
    <w:rsid w:val="00EC01C0"/>
    <w:rsid w:val="00EC0587"/>
    <w:rsid w:val="00EC0F75"/>
    <w:rsid w:val="00EC21D0"/>
    <w:rsid w:val="00EC2230"/>
    <w:rsid w:val="00EC44DD"/>
    <w:rsid w:val="00EC477D"/>
    <w:rsid w:val="00EC47BA"/>
    <w:rsid w:val="00EC4CE6"/>
    <w:rsid w:val="00EC4E87"/>
    <w:rsid w:val="00EC5F3E"/>
    <w:rsid w:val="00EC6787"/>
    <w:rsid w:val="00EC70A1"/>
    <w:rsid w:val="00EC7581"/>
    <w:rsid w:val="00EC78DF"/>
    <w:rsid w:val="00ED0E51"/>
    <w:rsid w:val="00ED1718"/>
    <w:rsid w:val="00ED17E6"/>
    <w:rsid w:val="00ED1823"/>
    <w:rsid w:val="00ED1C55"/>
    <w:rsid w:val="00ED3400"/>
    <w:rsid w:val="00ED3623"/>
    <w:rsid w:val="00ED3919"/>
    <w:rsid w:val="00ED3A6B"/>
    <w:rsid w:val="00ED3D11"/>
    <w:rsid w:val="00ED3F0F"/>
    <w:rsid w:val="00ED4286"/>
    <w:rsid w:val="00ED43FD"/>
    <w:rsid w:val="00ED4D3E"/>
    <w:rsid w:val="00ED575B"/>
    <w:rsid w:val="00ED5B4D"/>
    <w:rsid w:val="00ED6DD1"/>
    <w:rsid w:val="00ED71E1"/>
    <w:rsid w:val="00EE0835"/>
    <w:rsid w:val="00EE0EDE"/>
    <w:rsid w:val="00EE110D"/>
    <w:rsid w:val="00EE1FFA"/>
    <w:rsid w:val="00EE2A84"/>
    <w:rsid w:val="00EE2DBC"/>
    <w:rsid w:val="00EE351A"/>
    <w:rsid w:val="00EE3929"/>
    <w:rsid w:val="00EE3D01"/>
    <w:rsid w:val="00EE4539"/>
    <w:rsid w:val="00EE55CF"/>
    <w:rsid w:val="00EE6628"/>
    <w:rsid w:val="00EE6B6A"/>
    <w:rsid w:val="00EE6D65"/>
    <w:rsid w:val="00EE78AA"/>
    <w:rsid w:val="00EE7D8F"/>
    <w:rsid w:val="00EF093E"/>
    <w:rsid w:val="00EF1229"/>
    <w:rsid w:val="00EF149A"/>
    <w:rsid w:val="00EF16A2"/>
    <w:rsid w:val="00EF170F"/>
    <w:rsid w:val="00EF1FA2"/>
    <w:rsid w:val="00EF2200"/>
    <w:rsid w:val="00EF2F99"/>
    <w:rsid w:val="00EF4C12"/>
    <w:rsid w:val="00EF5550"/>
    <w:rsid w:val="00EF5BBC"/>
    <w:rsid w:val="00EF5F88"/>
    <w:rsid w:val="00EF631F"/>
    <w:rsid w:val="00EF6D09"/>
    <w:rsid w:val="00F00132"/>
    <w:rsid w:val="00F00A51"/>
    <w:rsid w:val="00F014FA"/>
    <w:rsid w:val="00F015B8"/>
    <w:rsid w:val="00F018CE"/>
    <w:rsid w:val="00F01CFA"/>
    <w:rsid w:val="00F0309B"/>
    <w:rsid w:val="00F0315D"/>
    <w:rsid w:val="00F0372A"/>
    <w:rsid w:val="00F03C5B"/>
    <w:rsid w:val="00F03FB2"/>
    <w:rsid w:val="00F046BF"/>
    <w:rsid w:val="00F04D8B"/>
    <w:rsid w:val="00F04DAA"/>
    <w:rsid w:val="00F05270"/>
    <w:rsid w:val="00F052CE"/>
    <w:rsid w:val="00F054DE"/>
    <w:rsid w:val="00F0556C"/>
    <w:rsid w:val="00F0698F"/>
    <w:rsid w:val="00F07160"/>
    <w:rsid w:val="00F100C5"/>
    <w:rsid w:val="00F1035C"/>
    <w:rsid w:val="00F105D1"/>
    <w:rsid w:val="00F10653"/>
    <w:rsid w:val="00F10716"/>
    <w:rsid w:val="00F1076D"/>
    <w:rsid w:val="00F11963"/>
    <w:rsid w:val="00F119DA"/>
    <w:rsid w:val="00F11DA8"/>
    <w:rsid w:val="00F123F4"/>
    <w:rsid w:val="00F12F44"/>
    <w:rsid w:val="00F13AF7"/>
    <w:rsid w:val="00F1447D"/>
    <w:rsid w:val="00F145AB"/>
    <w:rsid w:val="00F1466F"/>
    <w:rsid w:val="00F154A0"/>
    <w:rsid w:val="00F15D64"/>
    <w:rsid w:val="00F16DC5"/>
    <w:rsid w:val="00F171BD"/>
    <w:rsid w:val="00F17D48"/>
    <w:rsid w:val="00F202F7"/>
    <w:rsid w:val="00F2059F"/>
    <w:rsid w:val="00F20C9B"/>
    <w:rsid w:val="00F20D88"/>
    <w:rsid w:val="00F20FA7"/>
    <w:rsid w:val="00F2130D"/>
    <w:rsid w:val="00F2226C"/>
    <w:rsid w:val="00F22C64"/>
    <w:rsid w:val="00F231D1"/>
    <w:rsid w:val="00F2361D"/>
    <w:rsid w:val="00F2387A"/>
    <w:rsid w:val="00F248F4"/>
    <w:rsid w:val="00F24E64"/>
    <w:rsid w:val="00F24F1D"/>
    <w:rsid w:val="00F24F7D"/>
    <w:rsid w:val="00F250C5"/>
    <w:rsid w:val="00F25180"/>
    <w:rsid w:val="00F2683C"/>
    <w:rsid w:val="00F2691C"/>
    <w:rsid w:val="00F27573"/>
    <w:rsid w:val="00F27F8E"/>
    <w:rsid w:val="00F30170"/>
    <w:rsid w:val="00F3036A"/>
    <w:rsid w:val="00F308FA"/>
    <w:rsid w:val="00F3169C"/>
    <w:rsid w:val="00F31FF9"/>
    <w:rsid w:val="00F326AF"/>
    <w:rsid w:val="00F32780"/>
    <w:rsid w:val="00F32E4C"/>
    <w:rsid w:val="00F33243"/>
    <w:rsid w:val="00F337F8"/>
    <w:rsid w:val="00F339C3"/>
    <w:rsid w:val="00F33EE5"/>
    <w:rsid w:val="00F33F01"/>
    <w:rsid w:val="00F3414F"/>
    <w:rsid w:val="00F342DA"/>
    <w:rsid w:val="00F34F83"/>
    <w:rsid w:val="00F3570A"/>
    <w:rsid w:val="00F35771"/>
    <w:rsid w:val="00F35BBC"/>
    <w:rsid w:val="00F368D3"/>
    <w:rsid w:val="00F36F6A"/>
    <w:rsid w:val="00F37026"/>
    <w:rsid w:val="00F37508"/>
    <w:rsid w:val="00F37D90"/>
    <w:rsid w:val="00F37F95"/>
    <w:rsid w:val="00F4022F"/>
    <w:rsid w:val="00F402D8"/>
    <w:rsid w:val="00F4043D"/>
    <w:rsid w:val="00F4048C"/>
    <w:rsid w:val="00F40710"/>
    <w:rsid w:val="00F409A3"/>
    <w:rsid w:val="00F40D7E"/>
    <w:rsid w:val="00F41162"/>
    <w:rsid w:val="00F41A4A"/>
    <w:rsid w:val="00F41D99"/>
    <w:rsid w:val="00F428C6"/>
    <w:rsid w:val="00F43C2E"/>
    <w:rsid w:val="00F43CA4"/>
    <w:rsid w:val="00F4420A"/>
    <w:rsid w:val="00F46167"/>
    <w:rsid w:val="00F461A7"/>
    <w:rsid w:val="00F464CD"/>
    <w:rsid w:val="00F4687D"/>
    <w:rsid w:val="00F46C26"/>
    <w:rsid w:val="00F4719E"/>
    <w:rsid w:val="00F47F6F"/>
    <w:rsid w:val="00F51BE8"/>
    <w:rsid w:val="00F526F3"/>
    <w:rsid w:val="00F5427C"/>
    <w:rsid w:val="00F54699"/>
    <w:rsid w:val="00F551E6"/>
    <w:rsid w:val="00F5549A"/>
    <w:rsid w:val="00F558A9"/>
    <w:rsid w:val="00F55AE3"/>
    <w:rsid w:val="00F5695B"/>
    <w:rsid w:val="00F56C7E"/>
    <w:rsid w:val="00F56D01"/>
    <w:rsid w:val="00F57837"/>
    <w:rsid w:val="00F57A50"/>
    <w:rsid w:val="00F57B34"/>
    <w:rsid w:val="00F57D30"/>
    <w:rsid w:val="00F602C0"/>
    <w:rsid w:val="00F61AC0"/>
    <w:rsid w:val="00F61EA5"/>
    <w:rsid w:val="00F62428"/>
    <w:rsid w:val="00F62E4E"/>
    <w:rsid w:val="00F65314"/>
    <w:rsid w:val="00F653A2"/>
    <w:rsid w:val="00F65889"/>
    <w:rsid w:val="00F65C20"/>
    <w:rsid w:val="00F65E26"/>
    <w:rsid w:val="00F660A3"/>
    <w:rsid w:val="00F668BC"/>
    <w:rsid w:val="00F701DD"/>
    <w:rsid w:val="00F71118"/>
    <w:rsid w:val="00F725FE"/>
    <w:rsid w:val="00F72AC6"/>
    <w:rsid w:val="00F72E39"/>
    <w:rsid w:val="00F731D1"/>
    <w:rsid w:val="00F73CB2"/>
    <w:rsid w:val="00F73DAC"/>
    <w:rsid w:val="00F73EDA"/>
    <w:rsid w:val="00F745DC"/>
    <w:rsid w:val="00F74F6F"/>
    <w:rsid w:val="00F7550E"/>
    <w:rsid w:val="00F75656"/>
    <w:rsid w:val="00F75684"/>
    <w:rsid w:val="00F76A10"/>
    <w:rsid w:val="00F77BDF"/>
    <w:rsid w:val="00F80BFC"/>
    <w:rsid w:val="00F80CA1"/>
    <w:rsid w:val="00F80D7B"/>
    <w:rsid w:val="00F81731"/>
    <w:rsid w:val="00F81931"/>
    <w:rsid w:val="00F8224F"/>
    <w:rsid w:val="00F82AB9"/>
    <w:rsid w:val="00F82CDE"/>
    <w:rsid w:val="00F82E55"/>
    <w:rsid w:val="00F8372F"/>
    <w:rsid w:val="00F838B4"/>
    <w:rsid w:val="00F849B3"/>
    <w:rsid w:val="00F84A49"/>
    <w:rsid w:val="00F854D5"/>
    <w:rsid w:val="00F8600D"/>
    <w:rsid w:val="00F8623E"/>
    <w:rsid w:val="00F86B2E"/>
    <w:rsid w:val="00F87DD1"/>
    <w:rsid w:val="00F9264D"/>
    <w:rsid w:val="00F92BB9"/>
    <w:rsid w:val="00F92C7D"/>
    <w:rsid w:val="00F92EF2"/>
    <w:rsid w:val="00F92F19"/>
    <w:rsid w:val="00F937CB"/>
    <w:rsid w:val="00F93F1B"/>
    <w:rsid w:val="00F9528B"/>
    <w:rsid w:val="00F953DF"/>
    <w:rsid w:val="00F95AD6"/>
    <w:rsid w:val="00F97F04"/>
    <w:rsid w:val="00FA00A1"/>
    <w:rsid w:val="00FA0794"/>
    <w:rsid w:val="00FA1462"/>
    <w:rsid w:val="00FA16D6"/>
    <w:rsid w:val="00FA230F"/>
    <w:rsid w:val="00FA244E"/>
    <w:rsid w:val="00FA2576"/>
    <w:rsid w:val="00FA2A29"/>
    <w:rsid w:val="00FA2FA8"/>
    <w:rsid w:val="00FA341C"/>
    <w:rsid w:val="00FA37B8"/>
    <w:rsid w:val="00FA3815"/>
    <w:rsid w:val="00FA38D1"/>
    <w:rsid w:val="00FA4197"/>
    <w:rsid w:val="00FA4AAB"/>
    <w:rsid w:val="00FA555B"/>
    <w:rsid w:val="00FA5617"/>
    <w:rsid w:val="00FA5BFF"/>
    <w:rsid w:val="00FA6139"/>
    <w:rsid w:val="00FA69B5"/>
    <w:rsid w:val="00FA6A67"/>
    <w:rsid w:val="00FA7922"/>
    <w:rsid w:val="00FA7AB0"/>
    <w:rsid w:val="00FA7E5F"/>
    <w:rsid w:val="00FB0879"/>
    <w:rsid w:val="00FB118A"/>
    <w:rsid w:val="00FB1CC9"/>
    <w:rsid w:val="00FB32E4"/>
    <w:rsid w:val="00FB335E"/>
    <w:rsid w:val="00FB47CB"/>
    <w:rsid w:val="00FB664D"/>
    <w:rsid w:val="00FB6904"/>
    <w:rsid w:val="00FB7409"/>
    <w:rsid w:val="00FB7F23"/>
    <w:rsid w:val="00FC048F"/>
    <w:rsid w:val="00FC08D8"/>
    <w:rsid w:val="00FC14A6"/>
    <w:rsid w:val="00FC1D96"/>
    <w:rsid w:val="00FC1E0A"/>
    <w:rsid w:val="00FC2883"/>
    <w:rsid w:val="00FC2AD5"/>
    <w:rsid w:val="00FC2C8C"/>
    <w:rsid w:val="00FC30B6"/>
    <w:rsid w:val="00FC4AA1"/>
    <w:rsid w:val="00FC505D"/>
    <w:rsid w:val="00FC5907"/>
    <w:rsid w:val="00FC5DCA"/>
    <w:rsid w:val="00FC61A7"/>
    <w:rsid w:val="00FC6FAC"/>
    <w:rsid w:val="00FC7A51"/>
    <w:rsid w:val="00FC7A8B"/>
    <w:rsid w:val="00FC7E2C"/>
    <w:rsid w:val="00FD021D"/>
    <w:rsid w:val="00FD20CC"/>
    <w:rsid w:val="00FD26E5"/>
    <w:rsid w:val="00FD3179"/>
    <w:rsid w:val="00FD52E8"/>
    <w:rsid w:val="00FD5416"/>
    <w:rsid w:val="00FD5779"/>
    <w:rsid w:val="00FD6F83"/>
    <w:rsid w:val="00FE03C9"/>
    <w:rsid w:val="00FE164A"/>
    <w:rsid w:val="00FE1B12"/>
    <w:rsid w:val="00FE27A4"/>
    <w:rsid w:val="00FE34DC"/>
    <w:rsid w:val="00FE39F7"/>
    <w:rsid w:val="00FE3DEA"/>
    <w:rsid w:val="00FE44AF"/>
    <w:rsid w:val="00FE44CC"/>
    <w:rsid w:val="00FE4971"/>
    <w:rsid w:val="00FE4AF3"/>
    <w:rsid w:val="00FE4BEB"/>
    <w:rsid w:val="00FE4E2E"/>
    <w:rsid w:val="00FE4F26"/>
    <w:rsid w:val="00FE582F"/>
    <w:rsid w:val="00FE6CFC"/>
    <w:rsid w:val="00FE7B4C"/>
    <w:rsid w:val="00FE7D15"/>
    <w:rsid w:val="00FF133F"/>
    <w:rsid w:val="00FF1D90"/>
    <w:rsid w:val="00FF2ECF"/>
    <w:rsid w:val="00FF3063"/>
    <w:rsid w:val="00FF3331"/>
    <w:rsid w:val="00FF41EA"/>
    <w:rsid w:val="00FF42F1"/>
    <w:rsid w:val="00FF45B5"/>
    <w:rsid w:val="00FF4722"/>
    <w:rsid w:val="00FF4AC6"/>
    <w:rsid w:val="00FF5ADA"/>
    <w:rsid w:val="00FF6669"/>
    <w:rsid w:val="00FF673C"/>
    <w:rsid w:val="00FF70BD"/>
    <w:rsid w:val="00FF73D1"/>
    <w:rsid w:val="00FF77F3"/>
    <w:rsid w:val="00FF7B45"/>
    <w:rsid w:val="00FF7DA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5E6B3"/>
  <w15:docId w15:val="{CFECD8D0-7A9D-4D35-B0D6-BDEB0BF3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semiHidden/>
    <w:qFormat/>
    <w:rsid w:val="00B76F25"/>
    <w:pPr>
      <w:spacing w:line="240" w:lineRule="atLeast"/>
    </w:pPr>
    <w:rPr>
      <w:rFonts w:ascii="Arial" w:hAnsi="Arial"/>
      <w:lang w:eastAsia="en-US"/>
    </w:rPr>
  </w:style>
  <w:style w:type="paragraph" w:styleId="Heading1">
    <w:name w:val="heading 1"/>
    <w:basedOn w:val="Normal"/>
    <w:next w:val="BodyText"/>
    <w:link w:val="Heading1Char"/>
    <w:qFormat/>
    <w:rsid w:val="00FF4651"/>
    <w:pPr>
      <w:keepNext/>
      <w:pBdr>
        <w:top w:val="single" w:sz="6" w:space="6" w:color="000000"/>
      </w:pBdr>
      <w:spacing w:after="240"/>
      <w:outlineLvl w:val="0"/>
    </w:pPr>
    <w:rPr>
      <w:b/>
      <w:color w:val="0047BB"/>
      <w:kern w:val="28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342D3D"/>
    <w:pPr>
      <w:keepNext/>
      <w:spacing w:after="240"/>
      <w:outlineLvl w:val="1"/>
    </w:pPr>
    <w:rPr>
      <w:b/>
    </w:rPr>
  </w:style>
  <w:style w:type="paragraph" w:styleId="Heading3">
    <w:name w:val="heading 3"/>
    <w:basedOn w:val="Heading2"/>
    <w:link w:val="Heading3Char"/>
    <w:qFormat/>
    <w:rsid w:val="00342D3D"/>
    <w:pPr>
      <w:keepNext w:val="0"/>
      <w:numPr>
        <w:ilvl w:val="2"/>
      </w:numPr>
      <w:outlineLvl w:val="2"/>
    </w:pPr>
    <w:rPr>
      <w:b w:val="0"/>
    </w:rPr>
  </w:style>
  <w:style w:type="paragraph" w:styleId="Heading4">
    <w:name w:val="heading 4"/>
    <w:basedOn w:val="BodyText"/>
    <w:qFormat/>
    <w:rsid w:val="00342D3D"/>
    <w:pPr>
      <w:ind w:left="0"/>
      <w:outlineLvl w:val="3"/>
    </w:pPr>
  </w:style>
  <w:style w:type="paragraph" w:styleId="Heading5">
    <w:name w:val="heading 5"/>
    <w:basedOn w:val="BodyText"/>
    <w:qFormat/>
    <w:rsid w:val="00342D3D"/>
    <w:pPr>
      <w:ind w:left="0"/>
      <w:outlineLvl w:val="4"/>
    </w:pPr>
  </w:style>
  <w:style w:type="paragraph" w:styleId="Heading6">
    <w:name w:val="heading 6"/>
    <w:basedOn w:val="Heading1"/>
    <w:next w:val="BodyText"/>
    <w:rsid w:val="005C5CAB"/>
    <w:pPr>
      <w:numPr>
        <w:numId w:val="13"/>
      </w:numPr>
      <w:tabs>
        <w:tab w:val="left" w:pos="2268"/>
      </w:tabs>
      <w:outlineLvl w:val="5"/>
    </w:pPr>
  </w:style>
  <w:style w:type="paragraph" w:styleId="Heading7">
    <w:name w:val="heading 7"/>
    <w:basedOn w:val="Heading1"/>
    <w:next w:val="BodyText"/>
    <w:qFormat/>
    <w:rsid w:val="00342D3D"/>
    <w:pPr>
      <w:tabs>
        <w:tab w:val="num" w:pos="567"/>
      </w:tabs>
      <w:ind w:left="1134" w:hanging="567"/>
      <w:outlineLvl w:val="6"/>
    </w:pPr>
  </w:style>
  <w:style w:type="paragraph" w:styleId="Heading8">
    <w:name w:val="heading 8"/>
    <w:basedOn w:val="Heading1"/>
    <w:next w:val="BodyText"/>
    <w:qFormat/>
    <w:rsid w:val="00AE409E"/>
    <w:pPr>
      <w:numPr>
        <w:numId w:val="17"/>
      </w:numPr>
      <w:pBdr>
        <w:top w:val="single" w:sz="4" w:space="6" w:color="auto"/>
      </w:pBdr>
      <w:tabs>
        <w:tab w:val="clear" w:pos="567"/>
        <w:tab w:val="left" w:pos="2268"/>
      </w:tabs>
      <w:ind w:left="2268" w:hanging="2268"/>
      <w:outlineLvl w:val="7"/>
    </w:pPr>
  </w:style>
  <w:style w:type="paragraph" w:styleId="Heading9">
    <w:name w:val="heading 9"/>
    <w:basedOn w:val="Heading1NoNumber"/>
    <w:next w:val="BodyText"/>
    <w:qFormat/>
    <w:rsid w:val="00780476"/>
    <w:pPr>
      <w:numPr>
        <w:numId w:val="18"/>
      </w:numPr>
      <w:pBdr>
        <w:top w:val="none" w:sz="0" w:space="0" w:color="auto"/>
      </w:pBdr>
      <w:tabs>
        <w:tab w:val="clear" w:pos="567"/>
        <w:tab w:val="left" w:pos="1134"/>
      </w:tabs>
      <w:ind w:left="0" w:firstLine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rsid w:val="00342D3D"/>
    <w:pPr>
      <w:spacing w:before="120" w:after="120"/>
    </w:pPr>
  </w:style>
  <w:style w:type="paragraph" w:customStyle="1" w:styleId="BodyTextNoIndent">
    <w:name w:val="Body Text No Indent"/>
    <w:basedOn w:val="BodyText"/>
    <w:rsid w:val="00342D3D"/>
    <w:pPr>
      <w:ind w:left="0"/>
    </w:pPr>
  </w:style>
  <w:style w:type="table" w:styleId="TableGrid">
    <w:name w:val="Table Grid"/>
    <w:basedOn w:val="TableNormal"/>
    <w:rsid w:val="00342D3D"/>
    <w:pPr>
      <w:spacing w:before="120" w:after="120" w:line="240" w:lineRule="atLeast"/>
    </w:pPr>
    <w:rPr>
      <w:rFonts w:ascii="Arial" w:hAnsi="Arial"/>
    </w:rPr>
    <w:tblPr/>
  </w:style>
  <w:style w:type="paragraph" w:styleId="Header">
    <w:name w:val="header"/>
    <w:aliases w:val=" HR"/>
    <w:basedOn w:val="Normal"/>
    <w:link w:val="HeaderChar"/>
    <w:rsid w:val="00342D3D"/>
  </w:style>
  <w:style w:type="paragraph" w:customStyle="1" w:styleId="DeedParties">
    <w:name w:val="Deed_Parties"/>
    <w:basedOn w:val="BodyText"/>
    <w:rsid w:val="00342D3D"/>
    <w:pPr>
      <w:numPr>
        <w:numId w:val="9"/>
      </w:numPr>
      <w:tabs>
        <w:tab w:val="clear" w:pos="1701"/>
        <w:tab w:val="num" w:pos="360"/>
      </w:tabs>
      <w:spacing w:after="120"/>
      <w:ind w:left="1134" w:firstLine="0"/>
    </w:pPr>
  </w:style>
  <w:style w:type="paragraph" w:customStyle="1" w:styleId="DeedSubHeading">
    <w:name w:val="Deed_SubHeading"/>
    <w:basedOn w:val="Normal"/>
    <w:rsid w:val="00342D3D"/>
    <w:pPr>
      <w:spacing w:before="120" w:line="440" w:lineRule="exact"/>
    </w:pPr>
    <w:rPr>
      <w:spacing w:val="-8"/>
      <w:sz w:val="44"/>
      <w:szCs w:val="44"/>
    </w:rPr>
  </w:style>
  <w:style w:type="paragraph" w:customStyle="1" w:styleId="DeedTitle">
    <w:name w:val="Deed_Title"/>
    <w:basedOn w:val="Normal"/>
    <w:rsid w:val="00342D3D"/>
    <w:pPr>
      <w:spacing w:before="260"/>
    </w:pPr>
    <w:rPr>
      <w:b/>
      <w:sz w:val="24"/>
      <w:szCs w:val="24"/>
    </w:rPr>
  </w:style>
  <w:style w:type="character" w:styleId="FollowedHyperlink">
    <w:name w:val="FollowedHyperlink"/>
    <w:basedOn w:val="DefaultParagraphFont"/>
    <w:semiHidden/>
    <w:rsid w:val="00342D3D"/>
    <w:rPr>
      <w:color w:val="800080"/>
      <w:u w:val="single"/>
    </w:rPr>
  </w:style>
  <w:style w:type="paragraph" w:styleId="NormalWeb">
    <w:name w:val="Normal (Web)"/>
    <w:basedOn w:val="Normal"/>
    <w:semiHidden/>
    <w:rsid w:val="00342D3D"/>
    <w:rPr>
      <w:szCs w:val="24"/>
    </w:rPr>
  </w:style>
  <w:style w:type="character" w:styleId="PageNumber">
    <w:name w:val="page number"/>
    <w:basedOn w:val="DefaultParagraphFont"/>
    <w:rsid w:val="003F0327"/>
    <w:rPr>
      <w:rFonts w:ascii="Arial" w:hAnsi="Arial"/>
      <w:b/>
      <w:color w:val="auto"/>
      <w:sz w:val="14"/>
      <w:szCs w:val="16"/>
    </w:rPr>
  </w:style>
  <w:style w:type="character" w:styleId="Strong">
    <w:name w:val="Strong"/>
    <w:basedOn w:val="DefaultParagraphFont"/>
    <w:uiPriority w:val="22"/>
    <w:qFormat/>
    <w:rsid w:val="00342D3D"/>
    <w:rPr>
      <w:rFonts w:ascii="Arial" w:hAnsi="Arial"/>
      <w:b/>
      <w:bCs/>
      <w:sz w:val="20"/>
    </w:rPr>
  </w:style>
  <w:style w:type="numbering" w:styleId="111111">
    <w:name w:val="Outline List 2"/>
    <w:basedOn w:val="NoList"/>
    <w:semiHidden/>
    <w:rsid w:val="00342D3D"/>
    <w:pPr>
      <w:numPr>
        <w:numId w:val="7"/>
      </w:numPr>
    </w:pPr>
  </w:style>
  <w:style w:type="paragraph" w:customStyle="1" w:styleId="Sch1">
    <w:name w:val="Sch 1"/>
    <w:basedOn w:val="Heading1"/>
    <w:next w:val="BodyText"/>
    <w:qFormat/>
    <w:rsid w:val="00342D3D"/>
    <w:pPr>
      <w:numPr>
        <w:ilvl w:val="1"/>
        <w:numId w:val="13"/>
      </w:numPr>
      <w:pBdr>
        <w:top w:val="single" w:sz="4" w:space="6" w:color="auto"/>
      </w:pBdr>
    </w:pPr>
  </w:style>
  <w:style w:type="paragraph" w:styleId="BalloonText">
    <w:name w:val="Balloon Text"/>
    <w:basedOn w:val="Normal"/>
    <w:semiHidden/>
    <w:rsid w:val="00342D3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342D3D"/>
    <w:pPr>
      <w:spacing w:before="120" w:after="120"/>
    </w:pPr>
    <w:rPr>
      <w:b/>
      <w:bCs/>
    </w:rPr>
  </w:style>
  <w:style w:type="character" w:styleId="CommentReference">
    <w:name w:val="annotation reference"/>
    <w:basedOn w:val="DefaultParagraphFont"/>
    <w:semiHidden/>
    <w:rsid w:val="00342D3D"/>
    <w:rPr>
      <w:sz w:val="16"/>
      <w:szCs w:val="16"/>
    </w:rPr>
  </w:style>
  <w:style w:type="paragraph" w:styleId="CommentText">
    <w:name w:val="annotation text"/>
    <w:basedOn w:val="Normal"/>
    <w:semiHidden/>
    <w:rsid w:val="00342D3D"/>
  </w:style>
  <w:style w:type="paragraph" w:styleId="CommentSubject">
    <w:name w:val="annotation subject"/>
    <w:basedOn w:val="CommentText"/>
    <w:next w:val="CommentText"/>
    <w:semiHidden/>
    <w:rsid w:val="00342D3D"/>
    <w:rPr>
      <w:b/>
      <w:bCs/>
    </w:rPr>
  </w:style>
  <w:style w:type="paragraph" w:styleId="DocumentMap">
    <w:name w:val="Document Map"/>
    <w:basedOn w:val="Normal"/>
    <w:semiHidden/>
    <w:rsid w:val="00342D3D"/>
    <w:pPr>
      <w:shd w:val="clear" w:color="auto" w:fill="000080"/>
    </w:pPr>
    <w:rPr>
      <w:rFonts w:ascii="Tahoma" w:hAnsi="Tahoma" w:cs="Tahoma"/>
    </w:rPr>
  </w:style>
  <w:style w:type="character" w:styleId="EndnoteReference">
    <w:name w:val="endnote reference"/>
    <w:basedOn w:val="DefaultParagraphFont"/>
    <w:semiHidden/>
    <w:rsid w:val="00342D3D"/>
    <w:rPr>
      <w:vertAlign w:val="superscript"/>
    </w:rPr>
  </w:style>
  <w:style w:type="paragraph" w:styleId="EndnoteText">
    <w:name w:val="endnote text"/>
    <w:basedOn w:val="Normal"/>
    <w:rsid w:val="00342D3D"/>
    <w:rPr>
      <w:sz w:val="16"/>
    </w:rPr>
  </w:style>
  <w:style w:type="character" w:styleId="FootnoteReference">
    <w:name w:val="footnote reference"/>
    <w:basedOn w:val="DefaultParagraphFont"/>
    <w:semiHidden/>
    <w:rsid w:val="00342D3D"/>
    <w:rPr>
      <w:rFonts w:ascii="Arial" w:hAnsi="Arial"/>
      <w:vertAlign w:val="superscript"/>
    </w:rPr>
  </w:style>
  <w:style w:type="paragraph" w:styleId="FootnoteText">
    <w:name w:val="footnote text"/>
    <w:basedOn w:val="Normal"/>
    <w:semiHidden/>
    <w:rsid w:val="00342D3D"/>
    <w:pPr>
      <w:spacing w:after="60" w:line="180" w:lineRule="exact"/>
      <w:ind w:left="85" w:hanging="85"/>
    </w:pPr>
    <w:rPr>
      <w:sz w:val="16"/>
      <w:szCs w:val="16"/>
    </w:rPr>
  </w:style>
  <w:style w:type="paragraph" w:styleId="Index1">
    <w:name w:val="index 1"/>
    <w:basedOn w:val="Normal"/>
    <w:next w:val="Normal"/>
    <w:autoRedefine/>
    <w:semiHidden/>
    <w:rsid w:val="00342D3D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342D3D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342D3D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342D3D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342D3D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342D3D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342D3D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342D3D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342D3D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342D3D"/>
    <w:rPr>
      <w:rFonts w:cs="Arial"/>
      <w:b/>
      <w:bCs/>
    </w:rPr>
  </w:style>
  <w:style w:type="paragraph" w:styleId="MacroText">
    <w:name w:val="macro"/>
    <w:semiHidden/>
    <w:rsid w:val="00342D3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TableofAuthorities">
    <w:name w:val="table of authorities"/>
    <w:basedOn w:val="Normal"/>
    <w:next w:val="Normal"/>
    <w:semiHidden/>
    <w:rsid w:val="00342D3D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342D3D"/>
    <w:pPr>
      <w:ind w:left="400" w:hanging="400"/>
    </w:pPr>
  </w:style>
  <w:style w:type="paragraph" w:styleId="TOAHeading">
    <w:name w:val="toa heading"/>
    <w:basedOn w:val="Normal"/>
    <w:next w:val="Normal"/>
    <w:semiHidden/>
    <w:rsid w:val="00342D3D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342D3D"/>
    <w:pPr>
      <w:tabs>
        <w:tab w:val="right" w:pos="7655"/>
      </w:tabs>
      <w:spacing w:after="240"/>
      <w:ind w:left="1701" w:right="1985" w:hanging="567"/>
    </w:pPr>
  </w:style>
  <w:style w:type="paragraph" w:styleId="TOC2">
    <w:name w:val="toc 2"/>
    <w:basedOn w:val="TOC1"/>
    <w:next w:val="TOC1"/>
    <w:uiPriority w:val="39"/>
    <w:rsid w:val="00342D3D"/>
    <w:pPr>
      <w:ind w:left="2268"/>
    </w:pPr>
    <w:rPr>
      <w:noProof/>
      <w:lang w:eastAsia="en-AU"/>
    </w:rPr>
  </w:style>
  <w:style w:type="paragraph" w:styleId="TOC3">
    <w:name w:val="toc 3"/>
    <w:basedOn w:val="TOC2"/>
    <w:uiPriority w:val="39"/>
    <w:rsid w:val="00342D3D"/>
    <w:pPr>
      <w:tabs>
        <w:tab w:val="left" w:pos="2835"/>
      </w:tabs>
    </w:pPr>
  </w:style>
  <w:style w:type="paragraph" w:styleId="TOC4">
    <w:name w:val="toc 4"/>
    <w:basedOn w:val="Normal"/>
    <w:rsid w:val="00EF0C14"/>
    <w:pPr>
      <w:tabs>
        <w:tab w:val="left" w:pos="1843"/>
        <w:tab w:val="left" w:pos="1985"/>
        <w:tab w:val="left" w:pos="2268"/>
        <w:tab w:val="left" w:pos="2552"/>
        <w:tab w:val="right" w:pos="7655"/>
      </w:tabs>
      <w:spacing w:after="240"/>
      <w:ind w:left="2268" w:right="1985" w:hanging="1134"/>
    </w:pPr>
  </w:style>
  <w:style w:type="paragraph" w:styleId="TOC5">
    <w:name w:val="toc 5"/>
    <w:basedOn w:val="TOC4"/>
    <w:rsid w:val="00342D3D"/>
  </w:style>
  <w:style w:type="paragraph" w:styleId="TOC6">
    <w:name w:val="toc 6"/>
    <w:basedOn w:val="Normal"/>
    <w:semiHidden/>
    <w:rsid w:val="00342D3D"/>
  </w:style>
  <w:style w:type="paragraph" w:styleId="TOC7">
    <w:name w:val="toc 7"/>
    <w:basedOn w:val="Normal"/>
    <w:semiHidden/>
    <w:rsid w:val="00342D3D"/>
  </w:style>
  <w:style w:type="paragraph" w:styleId="TOC8">
    <w:name w:val="toc 8"/>
    <w:basedOn w:val="Normal"/>
    <w:semiHidden/>
    <w:rsid w:val="00342D3D"/>
  </w:style>
  <w:style w:type="paragraph" w:styleId="TOC9">
    <w:name w:val="toc 9"/>
    <w:basedOn w:val="Normal"/>
    <w:semiHidden/>
    <w:rsid w:val="00342D3D"/>
  </w:style>
  <w:style w:type="paragraph" w:customStyle="1" w:styleId="Heading1NoNumber">
    <w:name w:val="Heading 1 No Number"/>
    <w:basedOn w:val="Heading1"/>
    <w:next w:val="Normal"/>
    <w:rsid w:val="00FF4651"/>
    <w:pPr>
      <w:ind w:firstLine="567"/>
    </w:pPr>
  </w:style>
  <w:style w:type="paragraph" w:customStyle="1" w:styleId="DeedAttachment">
    <w:name w:val="Deed_Attachment"/>
    <w:basedOn w:val="Normal"/>
    <w:next w:val="BodyText"/>
    <w:semiHidden/>
    <w:rsid w:val="00342D3D"/>
    <w:pPr>
      <w:numPr>
        <w:numId w:val="10"/>
      </w:numPr>
      <w:spacing w:line="260" w:lineRule="atLeast"/>
    </w:pPr>
    <w:rPr>
      <w:b/>
      <w:bCs/>
      <w:color w:val="195988"/>
      <w:sz w:val="28"/>
      <w:szCs w:val="28"/>
    </w:rPr>
  </w:style>
  <w:style w:type="character" w:styleId="Hyperlink">
    <w:name w:val="Hyperlink"/>
    <w:basedOn w:val="DefaultParagraphFont"/>
    <w:uiPriority w:val="99"/>
    <w:rsid w:val="00342D3D"/>
    <w:rPr>
      <w:color w:val="0000FF"/>
      <w:u w:val="single"/>
    </w:rPr>
  </w:style>
  <w:style w:type="paragraph" w:customStyle="1" w:styleId="DeedPart">
    <w:name w:val="Deed_Part"/>
    <w:basedOn w:val="Heading1NoNumber"/>
    <w:next w:val="BodyText"/>
    <w:semiHidden/>
    <w:rsid w:val="00342D3D"/>
    <w:pPr>
      <w:pBdr>
        <w:top w:val="none" w:sz="0" w:space="0" w:color="auto"/>
      </w:pBdr>
      <w:ind w:left="-1134" w:firstLine="0"/>
    </w:pPr>
  </w:style>
  <w:style w:type="paragraph" w:customStyle="1" w:styleId="PrecListBullet">
    <w:name w:val="Prec List Bullet"/>
    <w:basedOn w:val="ListBullet"/>
    <w:rsid w:val="00342D3D"/>
    <w:pPr>
      <w:numPr>
        <w:numId w:val="11"/>
      </w:numPr>
      <w:spacing w:before="60" w:after="60"/>
    </w:pPr>
    <w:rPr>
      <w:sz w:val="16"/>
    </w:rPr>
  </w:style>
  <w:style w:type="paragraph" w:styleId="BodyText">
    <w:name w:val="Body Text"/>
    <w:basedOn w:val="Normal"/>
    <w:link w:val="BodyTextChar"/>
    <w:qFormat/>
    <w:rsid w:val="00342D3D"/>
    <w:pPr>
      <w:spacing w:after="240"/>
      <w:ind w:left="1134"/>
    </w:pPr>
  </w:style>
  <w:style w:type="paragraph" w:styleId="BlockText">
    <w:name w:val="Block Text"/>
    <w:basedOn w:val="Normal"/>
    <w:next w:val="BodyText"/>
    <w:semiHidden/>
    <w:rsid w:val="00342D3D"/>
    <w:pPr>
      <w:spacing w:after="120"/>
      <w:ind w:left="1134"/>
    </w:pPr>
  </w:style>
  <w:style w:type="paragraph" w:customStyle="1" w:styleId="DeedBackground">
    <w:name w:val="Deed_Background"/>
    <w:basedOn w:val="BodyText"/>
    <w:rsid w:val="00342D3D"/>
    <w:pPr>
      <w:numPr>
        <w:numId w:val="16"/>
      </w:numPr>
    </w:pPr>
  </w:style>
  <w:style w:type="paragraph" w:customStyle="1" w:styleId="Sch2">
    <w:name w:val="Sch 2"/>
    <w:basedOn w:val="Heading2"/>
    <w:next w:val="BodyText"/>
    <w:qFormat/>
    <w:rsid w:val="00342D3D"/>
    <w:pPr>
      <w:numPr>
        <w:ilvl w:val="2"/>
        <w:numId w:val="13"/>
      </w:numPr>
    </w:pPr>
  </w:style>
  <w:style w:type="paragraph" w:customStyle="1" w:styleId="PrecListBullet2">
    <w:name w:val="Prec List Bullet 2"/>
    <w:basedOn w:val="PrecListBullet"/>
    <w:rsid w:val="00342D3D"/>
    <w:pPr>
      <w:numPr>
        <w:numId w:val="12"/>
      </w:numPr>
      <w:tabs>
        <w:tab w:val="left" w:pos="284"/>
      </w:tabs>
    </w:pPr>
  </w:style>
  <w:style w:type="paragraph" w:styleId="ListBullet">
    <w:name w:val="List Bullet"/>
    <w:basedOn w:val="BodyText"/>
    <w:qFormat/>
    <w:rsid w:val="008A0A90"/>
    <w:pPr>
      <w:numPr>
        <w:numId w:val="20"/>
      </w:numPr>
      <w:spacing w:line="240" w:lineRule="auto"/>
    </w:pPr>
  </w:style>
  <w:style w:type="paragraph" w:styleId="ListBullet2">
    <w:name w:val="List Bullet 2"/>
    <w:basedOn w:val="Normal"/>
    <w:rsid w:val="0028292E"/>
    <w:pPr>
      <w:spacing w:after="340"/>
      <w:ind w:left="1440" w:hanging="720"/>
    </w:pPr>
  </w:style>
  <w:style w:type="paragraph" w:styleId="ListBullet3">
    <w:name w:val="List Bullet 3"/>
    <w:basedOn w:val="Normal"/>
    <w:autoRedefine/>
    <w:semiHidden/>
    <w:rsid w:val="0028292E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semiHidden/>
    <w:rsid w:val="0028292E"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semiHidden/>
    <w:rsid w:val="00105376"/>
    <w:pPr>
      <w:tabs>
        <w:tab w:val="num" w:pos="1492"/>
      </w:tabs>
      <w:spacing w:before="120" w:after="120"/>
    </w:pPr>
    <w:rPr>
      <w:rFonts w:cs="Arial"/>
      <w:b/>
      <w:szCs w:val="21"/>
    </w:rPr>
  </w:style>
  <w:style w:type="numbering" w:styleId="ArticleSection">
    <w:name w:val="Outline List 3"/>
    <w:basedOn w:val="NoList"/>
    <w:semiHidden/>
    <w:rsid w:val="00342D3D"/>
    <w:pPr>
      <w:numPr>
        <w:numId w:val="8"/>
      </w:numPr>
    </w:pPr>
  </w:style>
  <w:style w:type="paragraph" w:styleId="Closing">
    <w:name w:val="Closing"/>
    <w:basedOn w:val="Normal"/>
    <w:semiHidden/>
    <w:rsid w:val="00342D3D"/>
    <w:pPr>
      <w:ind w:left="4252"/>
    </w:pPr>
  </w:style>
  <w:style w:type="paragraph" w:styleId="Date">
    <w:name w:val="Date"/>
    <w:basedOn w:val="Normal"/>
    <w:next w:val="Normal"/>
    <w:semiHidden/>
    <w:rsid w:val="00342D3D"/>
  </w:style>
  <w:style w:type="paragraph" w:styleId="E-mailSignature">
    <w:name w:val="E-mail Signature"/>
    <w:basedOn w:val="Normal"/>
    <w:semiHidden/>
    <w:rsid w:val="00342D3D"/>
  </w:style>
  <w:style w:type="character" w:styleId="Emphasis">
    <w:name w:val="Emphasis"/>
    <w:basedOn w:val="DefaultParagraphFont"/>
    <w:uiPriority w:val="20"/>
    <w:qFormat/>
    <w:rsid w:val="00342D3D"/>
    <w:rPr>
      <w:i/>
      <w:iCs/>
    </w:rPr>
  </w:style>
  <w:style w:type="paragraph" w:styleId="EnvelopeAddress">
    <w:name w:val="envelope address"/>
    <w:basedOn w:val="Normal"/>
    <w:semiHidden/>
    <w:rsid w:val="00342D3D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342D3D"/>
    <w:rPr>
      <w:rFonts w:cs="Arial"/>
    </w:rPr>
  </w:style>
  <w:style w:type="character" w:styleId="HTMLAcronym">
    <w:name w:val="HTML Acronym"/>
    <w:basedOn w:val="DefaultParagraphFont"/>
    <w:semiHidden/>
    <w:rsid w:val="00342D3D"/>
  </w:style>
  <w:style w:type="paragraph" w:styleId="HTMLAddress">
    <w:name w:val="HTML Address"/>
    <w:basedOn w:val="Normal"/>
    <w:semiHidden/>
    <w:rsid w:val="00342D3D"/>
    <w:rPr>
      <w:i/>
      <w:iCs/>
    </w:rPr>
  </w:style>
  <w:style w:type="character" w:styleId="HTMLCite">
    <w:name w:val="HTML Cite"/>
    <w:basedOn w:val="DefaultParagraphFont"/>
    <w:semiHidden/>
    <w:rsid w:val="00342D3D"/>
    <w:rPr>
      <w:i/>
      <w:iCs/>
    </w:rPr>
  </w:style>
  <w:style w:type="character" w:styleId="HTMLCode">
    <w:name w:val="HTML Code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342D3D"/>
    <w:rPr>
      <w:i/>
      <w:iCs/>
    </w:rPr>
  </w:style>
  <w:style w:type="character" w:styleId="HTMLKeyboard">
    <w:name w:val="HTML Keyboard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342D3D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342D3D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342D3D"/>
    <w:rPr>
      <w:i/>
      <w:iCs/>
    </w:rPr>
  </w:style>
  <w:style w:type="character" w:styleId="LineNumber">
    <w:name w:val="line number"/>
    <w:basedOn w:val="DefaultParagraphFont"/>
    <w:semiHidden/>
    <w:rsid w:val="00342D3D"/>
  </w:style>
  <w:style w:type="paragraph" w:styleId="List">
    <w:name w:val="List"/>
    <w:basedOn w:val="Normal"/>
    <w:semiHidden/>
    <w:rsid w:val="00342D3D"/>
    <w:pPr>
      <w:ind w:left="283" w:hanging="283"/>
    </w:pPr>
  </w:style>
  <w:style w:type="paragraph" w:styleId="List2">
    <w:name w:val="List 2"/>
    <w:basedOn w:val="Normal"/>
    <w:semiHidden/>
    <w:rsid w:val="00342D3D"/>
    <w:pPr>
      <w:ind w:left="566" w:hanging="283"/>
    </w:pPr>
  </w:style>
  <w:style w:type="paragraph" w:styleId="List3">
    <w:name w:val="List 3"/>
    <w:basedOn w:val="Normal"/>
    <w:semiHidden/>
    <w:rsid w:val="00342D3D"/>
    <w:pPr>
      <w:ind w:left="849" w:hanging="283"/>
    </w:pPr>
  </w:style>
  <w:style w:type="paragraph" w:styleId="List4">
    <w:name w:val="List 4"/>
    <w:basedOn w:val="Normal"/>
    <w:semiHidden/>
    <w:rsid w:val="00342D3D"/>
    <w:pPr>
      <w:ind w:left="1132" w:hanging="283"/>
    </w:pPr>
  </w:style>
  <w:style w:type="paragraph" w:styleId="List5">
    <w:name w:val="List 5"/>
    <w:basedOn w:val="Normal"/>
    <w:semiHidden/>
    <w:rsid w:val="00342D3D"/>
    <w:pPr>
      <w:ind w:left="1415" w:hanging="283"/>
    </w:pPr>
  </w:style>
  <w:style w:type="paragraph" w:styleId="ListContinue">
    <w:name w:val="List Continue"/>
    <w:basedOn w:val="Normal"/>
    <w:semiHidden/>
    <w:rsid w:val="00342D3D"/>
    <w:pPr>
      <w:spacing w:after="120"/>
      <w:ind w:left="283"/>
    </w:pPr>
  </w:style>
  <w:style w:type="paragraph" w:styleId="ListContinue2">
    <w:name w:val="List Continue 2"/>
    <w:basedOn w:val="Normal"/>
    <w:semiHidden/>
    <w:rsid w:val="00342D3D"/>
    <w:pPr>
      <w:spacing w:after="120"/>
      <w:ind w:left="566"/>
    </w:pPr>
  </w:style>
  <w:style w:type="paragraph" w:styleId="ListContinue3">
    <w:name w:val="List Continue 3"/>
    <w:basedOn w:val="Normal"/>
    <w:semiHidden/>
    <w:rsid w:val="00342D3D"/>
    <w:pPr>
      <w:spacing w:after="120"/>
      <w:ind w:left="849"/>
    </w:pPr>
  </w:style>
  <w:style w:type="paragraph" w:styleId="ListContinue4">
    <w:name w:val="List Continue 4"/>
    <w:basedOn w:val="Normal"/>
    <w:semiHidden/>
    <w:rsid w:val="00342D3D"/>
    <w:pPr>
      <w:spacing w:after="120"/>
      <w:ind w:left="1132"/>
    </w:pPr>
  </w:style>
  <w:style w:type="paragraph" w:styleId="ListContinue5">
    <w:name w:val="List Continue 5"/>
    <w:basedOn w:val="Normal"/>
    <w:semiHidden/>
    <w:rsid w:val="00342D3D"/>
    <w:pPr>
      <w:spacing w:after="120"/>
      <w:ind w:left="1415"/>
    </w:pPr>
  </w:style>
  <w:style w:type="paragraph" w:styleId="ListNumber">
    <w:name w:val="List Number"/>
    <w:basedOn w:val="BodyText"/>
    <w:qFormat/>
    <w:rsid w:val="00342D3D"/>
    <w:pPr>
      <w:numPr>
        <w:numId w:val="1"/>
      </w:numPr>
    </w:pPr>
  </w:style>
  <w:style w:type="paragraph" w:styleId="ListNumber2">
    <w:name w:val="List Number 2"/>
    <w:basedOn w:val="Normal"/>
    <w:semiHidden/>
    <w:rsid w:val="00342D3D"/>
    <w:pPr>
      <w:numPr>
        <w:numId w:val="2"/>
      </w:numPr>
    </w:pPr>
  </w:style>
  <w:style w:type="paragraph" w:styleId="ListNumber3">
    <w:name w:val="List Number 3"/>
    <w:basedOn w:val="Normal"/>
    <w:semiHidden/>
    <w:rsid w:val="00342D3D"/>
    <w:pPr>
      <w:numPr>
        <w:numId w:val="3"/>
      </w:numPr>
    </w:pPr>
  </w:style>
  <w:style w:type="paragraph" w:styleId="ListNumber4">
    <w:name w:val="List Number 4"/>
    <w:basedOn w:val="Normal"/>
    <w:semiHidden/>
    <w:rsid w:val="00342D3D"/>
    <w:pPr>
      <w:numPr>
        <w:numId w:val="4"/>
      </w:numPr>
    </w:pPr>
  </w:style>
  <w:style w:type="paragraph" w:styleId="ListNumber5">
    <w:name w:val="List Number 5"/>
    <w:basedOn w:val="Normal"/>
    <w:semiHidden/>
    <w:rsid w:val="00342D3D"/>
    <w:pPr>
      <w:numPr>
        <w:numId w:val="5"/>
      </w:numPr>
    </w:pPr>
  </w:style>
  <w:style w:type="paragraph" w:styleId="MessageHeader">
    <w:name w:val="Message Header"/>
    <w:basedOn w:val="Normal"/>
    <w:semiHidden/>
    <w:rsid w:val="00342D3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342D3D"/>
    <w:pPr>
      <w:ind w:left="720"/>
    </w:pPr>
  </w:style>
  <w:style w:type="paragraph" w:customStyle="1" w:styleId="NoteHeading1">
    <w:name w:val="Note Heading1"/>
    <w:basedOn w:val="Normal"/>
    <w:next w:val="Normal"/>
    <w:semiHidden/>
    <w:rsid w:val="00342D3D"/>
  </w:style>
  <w:style w:type="paragraph" w:styleId="PlainText">
    <w:name w:val="Plain Text"/>
    <w:basedOn w:val="Normal"/>
    <w:semiHidden/>
    <w:rsid w:val="00342D3D"/>
    <w:rPr>
      <w:rFonts w:ascii="Courier New" w:hAnsi="Courier New" w:cs="Courier New"/>
    </w:rPr>
  </w:style>
  <w:style w:type="paragraph" w:styleId="Signature">
    <w:name w:val="Signature"/>
    <w:basedOn w:val="Normal"/>
    <w:semiHidden/>
    <w:rsid w:val="00342D3D"/>
    <w:pPr>
      <w:ind w:left="4252"/>
    </w:pPr>
  </w:style>
  <w:style w:type="paragraph" w:styleId="Subtitle">
    <w:name w:val="Subtitle"/>
    <w:basedOn w:val="Normal"/>
    <w:semiHidden/>
    <w:qFormat/>
    <w:rsid w:val="00342D3D"/>
    <w:pPr>
      <w:spacing w:after="60"/>
      <w:jc w:val="center"/>
      <w:outlineLvl w:val="1"/>
    </w:pPr>
    <w:rPr>
      <w:rFonts w:cs="Arial"/>
      <w:sz w:val="24"/>
      <w:szCs w:val="24"/>
    </w:rPr>
  </w:style>
  <w:style w:type="table" w:styleId="Table3Deffects1">
    <w:name w:val="Table 3D effects 1"/>
    <w:basedOn w:val="TableNormal"/>
    <w:semiHidden/>
    <w:rsid w:val="00342D3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342D3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342D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342D3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342D3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342D3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342D3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342D3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342D3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342D3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342D3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342D3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342D3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342D3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342D3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342D3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342D3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342D3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342D3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342D3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342D3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342D3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342D3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342D3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342D3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342D3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342D3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342D3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342D3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342D3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342D3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342D3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342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342D3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342D3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342D3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semiHidden/>
    <w:qFormat/>
    <w:rsid w:val="00342D3D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GT">
    <w:name w:val="G+T"/>
    <w:basedOn w:val="DefaultParagraphFont"/>
    <w:rsid w:val="00F06335"/>
    <w:rPr>
      <w:rFonts w:ascii="Arial" w:hAnsi="Arial" w:cs="Arial"/>
      <w:color w:val="0047BB"/>
      <w:sz w:val="14"/>
      <w:szCs w:val="18"/>
    </w:rPr>
  </w:style>
  <w:style w:type="paragraph" w:customStyle="1" w:styleId="Heading">
    <w:name w:val="Heading"/>
    <w:basedOn w:val="Heading1"/>
    <w:next w:val="BodyText"/>
    <w:qFormat/>
    <w:rsid w:val="00342D3D"/>
    <w:pPr>
      <w:pBdr>
        <w:top w:val="single" w:sz="4" w:space="6" w:color="auto"/>
      </w:pBdr>
    </w:pPr>
  </w:style>
  <w:style w:type="paragraph" w:customStyle="1" w:styleId="Subheading">
    <w:name w:val="Subheading"/>
    <w:basedOn w:val="Heading2"/>
    <w:next w:val="BodyText"/>
    <w:qFormat/>
    <w:rsid w:val="00342D3D"/>
    <w:pPr>
      <w:ind w:left="1134" w:hanging="567"/>
    </w:pPr>
  </w:style>
  <w:style w:type="paragraph" w:customStyle="1" w:styleId="Heading1Signing">
    <w:name w:val="Heading 1 Signing"/>
    <w:basedOn w:val="Heading1"/>
    <w:next w:val="Normal"/>
    <w:rsid w:val="00FF4651"/>
    <w:pPr>
      <w:pBdr>
        <w:top w:val="single" w:sz="4" w:space="6" w:color="auto"/>
      </w:pBdr>
    </w:pPr>
  </w:style>
  <w:style w:type="paragraph" w:customStyle="1" w:styleId="DeedTOC">
    <w:name w:val="Deed_TOC"/>
    <w:basedOn w:val="Normal"/>
    <w:rsid w:val="00FF4651"/>
    <w:pPr>
      <w:pBdr>
        <w:top w:val="single" w:sz="4" w:space="6" w:color="000000"/>
      </w:pBdr>
      <w:tabs>
        <w:tab w:val="left" w:pos="1134"/>
        <w:tab w:val="right" w:pos="7655"/>
      </w:tabs>
      <w:spacing w:after="240" w:line="260" w:lineRule="atLeast"/>
      <w:ind w:firstLine="567"/>
    </w:pPr>
    <w:rPr>
      <w:b/>
      <w:bCs/>
      <w:color w:val="0047BB"/>
      <w:sz w:val="28"/>
      <w:szCs w:val="28"/>
    </w:rPr>
  </w:style>
  <w:style w:type="paragraph" w:customStyle="1" w:styleId="DeedHeading">
    <w:name w:val="Deed_Heading"/>
    <w:basedOn w:val="Normal"/>
    <w:rsid w:val="008E27E0"/>
    <w:pPr>
      <w:pBdr>
        <w:top w:val="single" w:sz="24" w:space="7" w:color="0047BB"/>
      </w:pBdr>
      <w:spacing w:line="440" w:lineRule="exact"/>
    </w:pPr>
    <w:rPr>
      <w:rFonts w:ascii="Arial Black" w:hAnsi="Arial Black"/>
      <w:sz w:val="44"/>
    </w:rPr>
  </w:style>
  <w:style w:type="table" w:customStyle="1" w:styleId="GTTable">
    <w:name w:val="G+T Table"/>
    <w:basedOn w:val="TableGrid"/>
    <w:rsid w:val="00E03310"/>
    <w:pPr>
      <w:spacing w:before="60" w:after="60" w:line="240" w:lineRule="auto"/>
    </w:pPr>
    <w:tblPr>
      <w:tblStyleRowBandSize w:val="1"/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pPr>
        <w:keepNext/>
        <w:keepLines w:val="0"/>
        <w:pageBreakBefore w:val="0"/>
        <w:widowControl/>
        <w:suppressLineNumbers w:val="0"/>
        <w:suppressAutoHyphens w:val="0"/>
        <w:wordWrap/>
      </w:pPr>
      <w:rPr>
        <w:rFonts w:ascii="DengXian Light" w:hAnsi="DengXian Light"/>
        <w:b/>
        <w:color w:val="FFFFFF" w:themeColor="background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cBorders>
        <w:shd w:val="clear" w:color="auto" w:fill="0047BB"/>
      </w:tcPr>
    </w:tblStylePr>
    <w:tblStylePr w:type="lastRow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  <w:tblStylePr w:type="band1Horz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  <w:tblStylePr w:type="band2Horz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</w:style>
  <w:style w:type="paragraph" w:customStyle="1" w:styleId="Sch3">
    <w:name w:val="Sch 3"/>
    <w:basedOn w:val="Heading3"/>
    <w:qFormat/>
    <w:rsid w:val="00342D3D"/>
    <w:pPr>
      <w:numPr>
        <w:ilvl w:val="3"/>
        <w:numId w:val="13"/>
      </w:numPr>
    </w:pPr>
  </w:style>
  <w:style w:type="paragraph" w:customStyle="1" w:styleId="Sch4">
    <w:name w:val="Sch 4"/>
    <w:basedOn w:val="Heading4"/>
    <w:qFormat/>
    <w:rsid w:val="00CF0C9B"/>
    <w:pPr>
      <w:numPr>
        <w:ilvl w:val="4"/>
        <w:numId w:val="13"/>
      </w:numPr>
    </w:pPr>
  </w:style>
  <w:style w:type="paragraph" w:customStyle="1" w:styleId="Sch5">
    <w:name w:val="Sch 5"/>
    <w:basedOn w:val="Heading5"/>
    <w:qFormat/>
    <w:rsid w:val="00CF0C9B"/>
    <w:pPr>
      <w:numPr>
        <w:ilvl w:val="5"/>
        <w:numId w:val="13"/>
      </w:numPr>
    </w:pPr>
  </w:style>
  <w:style w:type="character" w:customStyle="1" w:styleId="Partreference">
    <w:name w:val="Part reference"/>
    <w:basedOn w:val="DefaultParagraphFont"/>
    <w:rsid w:val="00342D3D"/>
    <w:rPr>
      <w:b/>
      <w:sz w:val="16"/>
      <w:szCs w:val="16"/>
    </w:rPr>
  </w:style>
  <w:style w:type="numbering" w:styleId="1ai">
    <w:name w:val="Outline List 1"/>
    <w:basedOn w:val="NoList"/>
    <w:semiHidden/>
    <w:rsid w:val="00342D3D"/>
    <w:pPr>
      <w:numPr>
        <w:numId w:val="6"/>
      </w:numPr>
    </w:pPr>
  </w:style>
  <w:style w:type="paragraph" w:styleId="BodyText2">
    <w:name w:val="Body Text 2"/>
    <w:basedOn w:val="Normal"/>
    <w:semiHidden/>
    <w:rsid w:val="00342D3D"/>
    <w:pPr>
      <w:spacing w:after="120" w:line="480" w:lineRule="auto"/>
    </w:pPr>
  </w:style>
  <w:style w:type="paragraph" w:styleId="BodyText3">
    <w:name w:val="Body Text 3"/>
    <w:basedOn w:val="Normal"/>
    <w:semiHidden/>
    <w:rsid w:val="00342D3D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342D3D"/>
    <w:pPr>
      <w:spacing w:after="120"/>
      <w:ind w:left="0" w:firstLine="210"/>
    </w:pPr>
  </w:style>
  <w:style w:type="paragraph" w:styleId="BodyTextIndent">
    <w:name w:val="Body Text Indent"/>
    <w:basedOn w:val="Normal"/>
    <w:semiHidden/>
    <w:rsid w:val="00342D3D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342D3D"/>
    <w:pPr>
      <w:ind w:firstLine="210"/>
    </w:pPr>
  </w:style>
  <w:style w:type="paragraph" w:styleId="BodyTextIndent2">
    <w:name w:val="Body Text Indent 2"/>
    <w:basedOn w:val="Normal"/>
    <w:semiHidden/>
    <w:rsid w:val="00342D3D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342D3D"/>
    <w:pPr>
      <w:spacing w:after="120"/>
      <w:ind w:left="283"/>
    </w:pPr>
    <w:rPr>
      <w:sz w:val="16"/>
      <w:szCs w:val="16"/>
    </w:rPr>
  </w:style>
  <w:style w:type="character" w:customStyle="1" w:styleId="HeaderChar">
    <w:name w:val="Header Char"/>
    <w:aliases w:val=" HR Char"/>
    <w:basedOn w:val="DefaultParagraphFont"/>
    <w:link w:val="Header"/>
    <w:rsid w:val="00342D3D"/>
    <w:rPr>
      <w:rFonts w:ascii="Arial" w:hAnsi="Arial"/>
      <w:color w:val="000000"/>
      <w:lang w:eastAsia="en-US"/>
    </w:rPr>
  </w:style>
  <w:style w:type="paragraph" w:customStyle="1" w:styleId="AddressFooter">
    <w:name w:val="Address_Footer"/>
    <w:basedOn w:val="Header"/>
    <w:qFormat/>
    <w:rsid w:val="00342D3D"/>
    <w:pPr>
      <w:spacing w:line="160" w:lineRule="atLeast"/>
    </w:pPr>
    <w:rPr>
      <w:rFonts w:ascii="GillSans" w:hAnsi="GillSans"/>
      <w:sz w:val="14"/>
    </w:rPr>
  </w:style>
  <w:style w:type="paragraph" w:customStyle="1" w:styleId="PrecInstructionNumber">
    <w:name w:val="Prec Instruction Number"/>
    <w:basedOn w:val="Normal"/>
    <w:qFormat/>
    <w:rsid w:val="00342D3D"/>
    <w:pPr>
      <w:numPr>
        <w:numId w:val="14"/>
      </w:numPr>
      <w:tabs>
        <w:tab w:val="left" w:pos="567"/>
        <w:tab w:val="left" w:pos="851"/>
      </w:tabs>
      <w:spacing w:before="60" w:after="60"/>
    </w:pPr>
    <w:rPr>
      <w:sz w:val="16"/>
    </w:rPr>
  </w:style>
  <w:style w:type="paragraph" w:customStyle="1" w:styleId="TextBox">
    <w:name w:val="TextBox"/>
    <w:basedOn w:val="Normal"/>
    <w:rsid w:val="00342D3D"/>
    <w:pPr>
      <w:spacing w:line="220" w:lineRule="exact"/>
    </w:pPr>
    <w:rPr>
      <w:sz w:val="16"/>
    </w:rPr>
  </w:style>
  <w:style w:type="paragraph" w:customStyle="1" w:styleId="PrecBodyText">
    <w:name w:val="Prec_BodyText"/>
    <w:basedOn w:val="BodyText"/>
    <w:rsid w:val="00342D3D"/>
    <w:pPr>
      <w:ind w:left="0"/>
    </w:pPr>
  </w:style>
  <w:style w:type="paragraph" w:customStyle="1" w:styleId="Precheading">
    <w:name w:val="Prec_heading"/>
    <w:basedOn w:val="Normal"/>
    <w:next w:val="BodyText"/>
    <w:rsid w:val="009D56BF"/>
    <w:pPr>
      <w:pBdr>
        <w:top w:val="single" w:sz="6" w:space="9" w:color="auto"/>
      </w:pBdr>
      <w:spacing w:before="480" w:after="120"/>
    </w:pPr>
    <w:rPr>
      <w:rFonts w:cs="Arial"/>
      <w:b/>
      <w:bCs/>
      <w:color w:val="0047BB"/>
      <w:sz w:val="28"/>
    </w:rPr>
  </w:style>
  <w:style w:type="paragraph" w:customStyle="1" w:styleId="Prectitle">
    <w:name w:val="Prec__title"/>
    <w:basedOn w:val="Normal"/>
    <w:rsid w:val="009D56BF"/>
    <w:pPr>
      <w:ind w:right="2552"/>
    </w:pPr>
    <w:rPr>
      <w:rFonts w:cs="Arial"/>
      <w:b/>
      <w:bCs/>
      <w:color w:val="0047BB"/>
      <w:sz w:val="36"/>
    </w:rPr>
  </w:style>
  <w:style w:type="paragraph" w:customStyle="1" w:styleId="PrecCoverListBullet">
    <w:name w:val="Prec Cover List Bullet"/>
    <w:basedOn w:val="ListBullet"/>
    <w:qFormat/>
    <w:rsid w:val="00342D3D"/>
    <w:pPr>
      <w:numPr>
        <w:numId w:val="15"/>
      </w:numPr>
    </w:pPr>
  </w:style>
  <w:style w:type="paragraph" w:customStyle="1" w:styleId="PrecCoverListBullet2">
    <w:name w:val="Prec Cover List Bullet 2"/>
    <w:basedOn w:val="PrecCoverListBullet"/>
    <w:qFormat/>
    <w:rsid w:val="00342D3D"/>
    <w:pPr>
      <w:numPr>
        <w:ilvl w:val="1"/>
      </w:numPr>
    </w:pPr>
  </w:style>
  <w:style w:type="paragraph" w:customStyle="1" w:styleId="Instruction">
    <w:name w:val="Instruction"/>
    <w:basedOn w:val="Normal"/>
    <w:qFormat/>
    <w:rsid w:val="00342D3D"/>
    <w:pPr>
      <w:tabs>
        <w:tab w:val="num" w:pos="360"/>
      </w:tabs>
      <w:spacing w:before="60" w:after="60"/>
    </w:pPr>
    <w:rPr>
      <w:sz w:val="16"/>
    </w:rPr>
  </w:style>
  <w:style w:type="paragraph" w:customStyle="1" w:styleId="Instruction-Information">
    <w:name w:val="Instruction - Information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Instruction-Optional">
    <w:name w:val="Instruction - Optional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Instruction-OptionalEnd">
    <w:name w:val="Instruction - OptionalEnd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Heading1A">
    <w:name w:val="Heading 1A"/>
    <w:basedOn w:val="Heading1"/>
    <w:next w:val="BodyText"/>
    <w:qFormat/>
    <w:rsid w:val="0073275B"/>
    <w:pPr>
      <w:numPr>
        <w:ilvl w:val="5"/>
      </w:numPr>
    </w:pPr>
  </w:style>
  <w:style w:type="paragraph" w:customStyle="1" w:styleId="Heading2A">
    <w:name w:val="Heading 2A"/>
    <w:basedOn w:val="Heading2"/>
    <w:next w:val="BodyText"/>
    <w:qFormat/>
    <w:rsid w:val="00653098"/>
    <w:pPr>
      <w:numPr>
        <w:ilvl w:val="6"/>
      </w:numPr>
    </w:pPr>
  </w:style>
  <w:style w:type="paragraph" w:customStyle="1" w:styleId="Heading6A">
    <w:name w:val="Heading 6A"/>
    <w:basedOn w:val="Heading1"/>
    <w:next w:val="BodyText"/>
    <w:qFormat/>
    <w:rsid w:val="00AE409E"/>
    <w:pPr>
      <w:numPr>
        <w:ilvl w:val="6"/>
        <w:numId w:val="13"/>
      </w:numPr>
      <w:tabs>
        <w:tab w:val="left" w:pos="2268"/>
      </w:tabs>
    </w:pPr>
  </w:style>
  <w:style w:type="paragraph" w:customStyle="1" w:styleId="Heading3A">
    <w:name w:val="Heading 3A"/>
    <w:basedOn w:val="Heading3"/>
    <w:qFormat/>
    <w:rsid w:val="00214ECA"/>
    <w:pPr>
      <w:numPr>
        <w:ilvl w:val="7"/>
      </w:numPr>
    </w:pPr>
  </w:style>
  <w:style w:type="paragraph" w:customStyle="1" w:styleId="Heading3aa">
    <w:name w:val="Heading 3 aa"/>
    <w:basedOn w:val="BodyText"/>
    <w:qFormat/>
    <w:rsid w:val="00D46C34"/>
    <w:pPr>
      <w:ind w:left="0"/>
    </w:pPr>
  </w:style>
  <w:style w:type="paragraph" w:customStyle="1" w:styleId="Sch1A">
    <w:name w:val="Sch 1A"/>
    <w:basedOn w:val="Sch1"/>
    <w:qFormat/>
    <w:rsid w:val="00B0388A"/>
    <w:pPr>
      <w:numPr>
        <w:ilvl w:val="7"/>
      </w:numPr>
    </w:pPr>
  </w:style>
  <w:style w:type="paragraph" w:customStyle="1" w:styleId="Sch2A">
    <w:name w:val="Sch 2A"/>
    <w:basedOn w:val="Sch2"/>
    <w:next w:val="BodyText"/>
    <w:qFormat/>
    <w:rsid w:val="00B0388A"/>
    <w:pPr>
      <w:numPr>
        <w:ilvl w:val="8"/>
      </w:numPr>
    </w:pPr>
  </w:style>
  <w:style w:type="paragraph" w:customStyle="1" w:styleId="Sch3A">
    <w:name w:val="Sch 3A"/>
    <w:basedOn w:val="Sch3"/>
    <w:qFormat/>
    <w:rsid w:val="00B0388A"/>
  </w:style>
  <w:style w:type="paragraph" w:customStyle="1" w:styleId="Sch4A">
    <w:name w:val="Sch 4A"/>
    <w:basedOn w:val="Sch4"/>
    <w:qFormat/>
    <w:rsid w:val="00B0388A"/>
  </w:style>
  <w:style w:type="paragraph" w:customStyle="1" w:styleId="Sch5A">
    <w:name w:val="Sch 5A"/>
    <w:basedOn w:val="Sch5"/>
    <w:qFormat/>
    <w:rsid w:val="00B0388A"/>
  </w:style>
  <w:style w:type="paragraph" w:customStyle="1" w:styleId="SchTitleHeading">
    <w:name w:val="Sch Title Heading"/>
    <w:basedOn w:val="Heading1"/>
    <w:next w:val="BodyText"/>
    <w:qFormat/>
    <w:rsid w:val="00FD1BE5"/>
    <w:pPr>
      <w:tabs>
        <w:tab w:val="num" w:pos="2410"/>
      </w:tabs>
      <w:ind w:firstLine="567"/>
    </w:pPr>
  </w:style>
  <w:style w:type="paragraph" w:styleId="Footer">
    <w:name w:val="footer"/>
    <w:basedOn w:val="Normal"/>
    <w:link w:val="FooterChar"/>
    <w:uiPriority w:val="99"/>
    <w:rsid w:val="003F0327"/>
    <w:pPr>
      <w:tabs>
        <w:tab w:val="center" w:pos="4513"/>
        <w:tab w:val="right" w:pos="9026"/>
      </w:tabs>
      <w:spacing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F0327"/>
    <w:rPr>
      <w:rFonts w:ascii="Arial" w:hAnsi="Arial"/>
      <w:color w:val="000000"/>
      <w:sz w:val="14"/>
      <w:lang w:eastAsia="en-US"/>
    </w:rPr>
  </w:style>
  <w:style w:type="paragraph" w:customStyle="1" w:styleId="xFooter">
    <w:name w:val="xFooter"/>
    <w:basedOn w:val="Normal"/>
    <w:qFormat/>
    <w:rsid w:val="00F06335"/>
    <w:pPr>
      <w:tabs>
        <w:tab w:val="right" w:pos="9072"/>
      </w:tabs>
      <w:spacing w:before="120" w:after="120"/>
      <w:ind w:left="-113"/>
    </w:pPr>
    <w:rPr>
      <w:sz w:val="14"/>
    </w:rPr>
  </w:style>
  <w:style w:type="paragraph" w:styleId="NoSpacing">
    <w:name w:val="No Spacing"/>
    <w:link w:val="NoSpacingChar"/>
    <w:uiPriority w:val="1"/>
    <w:qFormat/>
    <w:rsid w:val="002302AD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302AD"/>
    <w:rPr>
      <w:rFonts w:ascii="Calibri" w:hAnsi="Calibri"/>
      <w:sz w:val="22"/>
      <w:szCs w:val="22"/>
      <w:lang w:val="en-US" w:eastAsia="en-US"/>
    </w:rPr>
  </w:style>
  <w:style w:type="paragraph" w:customStyle="1" w:styleId="TextStyle">
    <w:name w:val="TextStyle"/>
    <w:basedOn w:val="Normal"/>
    <w:rsid w:val="00C01CDC"/>
    <w:pPr>
      <w:spacing w:line="240" w:lineRule="auto"/>
      <w:ind w:left="720"/>
    </w:pPr>
    <w:rPr>
      <w:rFonts w:ascii="Lucida Sans Unicode" w:hAnsi="Lucida Sans Unicode"/>
      <w:szCs w:val="24"/>
      <w:lang w:val="en-US"/>
    </w:rPr>
  </w:style>
  <w:style w:type="paragraph" w:customStyle="1" w:styleId="Header1">
    <w:name w:val="Header1"/>
    <w:rsid w:val="00C01CDC"/>
    <w:pPr>
      <w:numPr>
        <w:numId w:val="19"/>
      </w:numPr>
    </w:pPr>
    <w:rPr>
      <w:rFonts w:ascii="Trebuchet MS" w:hAnsi="Trebuchet MS"/>
      <w:b/>
      <w:bCs/>
      <w:color w:val="666699"/>
      <w:sz w:val="24"/>
      <w:szCs w:val="24"/>
      <w:lang w:val="en-US" w:eastAsia="en-US"/>
    </w:rPr>
  </w:style>
  <w:style w:type="paragraph" w:customStyle="1" w:styleId="tty80">
    <w:name w:val="tty80"/>
    <w:basedOn w:val="Normal"/>
    <w:rsid w:val="00AE7365"/>
    <w:pPr>
      <w:spacing w:line="240" w:lineRule="auto"/>
    </w:pPr>
    <w:rPr>
      <w:rFonts w:ascii="Courier New" w:hAnsi="Courier New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C942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MLBodyCopy">
    <w:name w:val="TML Body Copy"/>
    <w:basedOn w:val="Normal"/>
    <w:link w:val="TMLBodyCopyChar"/>
    <w:qFormat/>
    <w:rsid w:val="004C53D1"/>
    <w:pPr>
      <w:tabs>
        <w:tab w:val="left" w:pos="4896"/>
      </w:tabs>
      <w:spacing w:before="60" w:after="120" w:line="276" w:lineRule="auto"/>
    </w:pPr>
    <w:rPr>
      <w:rFonts w:ascii="Franklin Gothic Book" w:eastAsia="MS Mincho" w:hAnsi="Franklin Gothic Book"/>
      <w:color w:val="626464"/>
      <w:sz w:val="18"/>
      <w:szCs w:val="24"/>
      <w:lang w:val="en-GB"/>
    </w:rPr>
  </w:style>
  <w:style w:type="character" w:customStyle="1" w:styleId="TMLBodyCopyChar">
    <w:name w:val="TML Body Copy Char"/>
    <w:link w:val="TMLBodyCopy"/>
    <w:rsid w:val="004C53D1"/>
    <w:rPr>
      <w:rFonts w:ascii="Franklin Gothic Book" w:eastAsia="MS Mincho" w:hAnsi="Franklin Gothic Book"/>
      <w:color w:val="626464"/>
      <w:sz w:val="18"/>
      <w:szCs w:val="24"/>
      <w:lang w:val="en-GB" w:eastAsia="en-US"/>
    </w:rPr>
  </w:style>
  <w:style w:type="table" w:styleId="LightList-Accent6">
    <w:name w:val="Light List Accent 6"/>
    <w:basedOn w:val="TableNormal"/>
    <w:uiPriority w:val="61"/>
    <w:rsid w:val="004C53D1"/>
    <w:rPr>
      <w:rFonts w:ascii="Franklin Gothic Book" w:eastAsia="MS Mincho" w:hAnsi="Franklin Gothic Book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FO1Legal">
    <w:name w:val="FO_1 (Legal)"/>
    <w:basedOn w:val="Normal"/>
    <w:rsid w:val="008D02DB"/>
    <w:pPr>
      <w:spacing w:after="240" w:line="264" w:lineRule="auto"/>
      <w:ind w:left="720"/>
    </w:pPr>
    <w:rPr>
      <w:rFonts w:cs="Arial"/>
      <w:sz w:val="21"/>
      <w:lang w:eastAsia="en-AU"/>
    </w:rPr>
  </w:style>
  <w:style w:type="paragraph" w:styleId="ListParagraph">
    <w:name w:val="List Paragraph"/>
    <w:basedOn w:val="Normal"/>
    <w:uiPriority w:val="34"/>
    <w:qFormat/>
    <w:rsid w:val="001E0D9E"/>
    <w:pPr>
      <w:spacing w:line="240" w:lineRule="auto"/>
      <w:ind w:left="720"/>
      <w:contextualSpacing/>
    </w:pPr>
    <w:rPr>
      <w:color w:val="000000"/>
    </w:rPr>
  </w:style>
  <w:style w:type="character" w:styleId="UnresolvedMention">
    <w:name w:val="Unresolved Mention"/>
    <w:basedOn w:val="DefaultParagraphFont"/>
    <w:rsid w:val="00566FC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31720"/>
    <w:pPr>
      <w:keepLines/>
      <w:pBdr>
        <w:top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n-US"/>
    </w:rPr>
  </w:style>
  <w:style w:type="paragraph" w:customStyle="1" w:styleId="fo1legal0">
    <w:name w:val="fo1legal"/>
    <w:basedOn w:val="Normal"/>
    <w:rsid w:val="008C6CD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customStyle="1" w:styleId="fo1legal00">
    <w:name w:val="fo1legal0"/>
    <w:basedOn w:val="Normal"/>
    <w:rsid w:val="00313CC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E3DEA"/>
    <w:rPr>
      <w:rFonts w:ascii="Arial" w:hAnsi="Arial"/>
      <w:lang w:eastAsia="en-US"/>
    </w:rPr>
  </w:style>
  <w:style w:type="character" w:customStyle="1" w:styleId="normaltextrun">
    <w:name w:val="normaltextrun"/>
    <w:basedOn w:val="DefaultParagraphFont"/>
    <w:rsid w:val="00B23E60"/>
  </w:style>
  <w:style w:type="character" w:customStyle="1" w:styleId="Heading2Char">
    <w:name w:val="Heading 2 Char"/>
    <w:basedOn w:val="DefaultParagraphFont"/>
    <w:link w:val="Heading2"/>
    <w:rsid w:val="006E6318"/>
    <w:rPr>
      <w:rFonts w:ascii="Arial" w:hAnsi="Arial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D36897"/>
    <w:rPr>
      <w:rFonts w:ascii="Arial" w:hAnsi="Arial"/>
      <w:lang w:eastAsia="en-US"/>
    </w:rPr>
  </w:style>
  <w:style w:type="character" w:customStyle="1" w:styleId="Heading1Char">
    <w:name w:val="Heading 1 Char"/>
    <w:basedOn w:val="DefaultParagraphFont"/>
    <w:link w:val="Heading1"/>
    <w:rsid w:val="00A1009D"/>
    <w:rPr>
      <w:rFonts w:ascii="Arial" w:hAnsi="Arial"/>
      <w:b/>
      <w:color w:val="0047BB"/>
      <w:kern w:val="28"/>
      <w:sz w:val="28"/>
      <w:szCs w:val="28"/>
      <w:lang w:eastAsia="en-US"/>
    </w:rPr>
  </w:style>
  <w:style w:type="paragraph" w:styleId="Revision">
    <w:name w:val="Revision"/>
    <w:hidden/>
    <w:uiPriority w:val="99"/>
    <w:semiHidden/>
    <w:rsid w:val="000D36BD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DEE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E74530C07D704483E73C22CC9E4707" ma:contentTypeVersion="12" ma:contentTypeDescription="Create a new document." ma:contentTypeScope="" ma:versionID="2f6e9700138e5a0a652fe99357194f43">
  <xsd:schema xmlns:xsd="http://www.w3.org/2001/XMLSchema" xmlns:xs="http://www.w3.org/2001/XMLSchema" xmlns:p="http://schemas.microsoft.com/office/2006/metadata/properties" xmlns:ns3="32d1860e-4358-495a-9ff0-87de016417aa" xmlns:ns4="8fd369ba-8229-426b-8681-20aa19f96f3d" targetNamespace="http://schemas.microsoft.com/office/2006/metadata/properties" ma:root="true" ma:fieldsID="4fe4e4e2091a9598d9efb77488dc6b95" ns3:_="" ns4:_="">
    <xsd:import namespace="32d1860e-4358-495a-9ff0-87de016417aa"/>
    <xsd:import namespace="8fd369ba-8229-426b-8681-20aa19f96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1860e-4358-495a-9ff0-87de01641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369ba-8229-426b-8681-20aa19f96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FEBD73-53F5-45BC-97B9-C8B9272FF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1860e-4358-495a-9ff0-87de016417aa"/>
    <ds:schemaRef ds:uri="8fd369ba-8229-426b-8681-20aa19f96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84AC-6C65-42B9-8A75-9AEEBDEE8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3F267A-41A9-467F-83DB-B5FFB31028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8F1B75-2CA0-4742-BE95-7A414886BC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DEED</Template>
  <TotalTime>664</TotalTime>
  <Pages>7</Pages>
  <Words>888</Words>
  <Characters>5381</Characters>
  <Application>Microsoft Office Word</Application>
  <DocSecurity>0</DocSecurity>
  <Lines>274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Bhatia</dc:creator>
  <cp:lastModifiedBy>Priya Bhatia</cp:lastModifiedBy>
  <cp:revision>103</cp:revision>
  <dcterms:created xsi:type="dcterms:W3CDTF">2025-11-24T07:30:00Z</dcterms:created>
  <dcterms:modified xsi:type="dcterms:W3CDTF">2025-12-10T11:33:00Z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0x010100C5E74530C07D704483E73C22CC9E4707</vt:lpwstr>
  </property>
  <property fmtid="{D5CDD505-2E9C-101B-9397-08002B2CF9AE}" pid="3" name="ndClassificationId">
    <vt:lpwstr>1e0904ab-36ba-4ca4-aa48-91f45f9ace0a</vt:lpwstr>
  </property>
  <property fmtid="{D5CDD505-2E9C-101B-9397-08002B2CF9AE}" pid="4" name="ndClassificationLevel">
    <vt:lpwstr>CabinetDefault</vt:lpwstr>
  </property>
  <property fmtid="{D5CDD505-2E9C-101B-9397-08002B2CF9AE}" pid="5" name="ndClassificationName">
    <vt:lpwstr>Internal</vt:lpwstr>
  </property>
  <property fmtid="{D5CDD505-2E9C-101B-9397-08002B2CF9AE}" pid="6" name="ndDocumentId">
    <vt:lpwstr>3452-3608-5269</vt:lpwstr>
  </property>
</Properties>
</file>