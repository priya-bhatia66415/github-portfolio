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95FB60" w14:textId="7F19B52E" w:rsidR="00342D3D" w:rsidRPr="00FA2FA8" w:rsidRDefault="003B5ABC" w:rsidP="00816A5A">
      <w:pPr>
        <w:pStyle w:val="DeedHeading"/>
        <w:rPr>
          <w:rFonts w:ascii="Arial" w:hAnsi="Arial" w:cs="Arial"/>
        </w:rPr>
      </w:pPr>
      <w:r w:rsidRPr="003B5ABC">
        <w:rPr>
          <w:rFonts w:ascii="Arial" w:hAnsi="Arial" w:cs="Arial"/>
        </w:rPr>
        <w:t xml:space="preserve">AWS ECS Container Deployment- </w:t>
      </w:r>
      <w:r w:rsidR="009B1477">
        <w:rPr>
          <w:rFonts w:ascii="Arial" w:hAnsi="Arial" w:cs="Arial"/>
        </w:rPr>
        <w:t>Stepwise Guide</w:t>
      </w:r>
    </w:p>
    <w:p w14:paraId="1795FB61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</w:p>
    <w:p w14:paraId="1795FB62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</w:p>
    <w:p w14:paraId="1795FB63" w14:textId="77777777" w:rsidR="00342D3D" w:rsidRPr="003261B0" w:rsidRDefault="00342D3D" w:rsidP="00A05B33">
      <w:pPr>
        <w:spacing w:line="260" w:lineRule="atLeast"/>
        <w:jc w:val="both"/>
        <w:rPr>
          <w:rFonts w:cs="Arial"/>
        </w:rPr>
      </w:pPr>
      <w:bookmarkStart w:id="0" w:name="txtParty"/>
      <w:bookmarkEnd w:id="0"/>
    </w:p>
    <w:p w14:paraId="1795FB64" w14:textId="7DC2C76A" w:rsidR="00342D3D" w:rsidRPr="0085426F" w:rsidRDefault="00074F55" w:rsidP="00A05B33">
      <w:pPr>
        <w:spacing w:before="240" w:line="260" w:lineRule="atLeast"/>
        <w:jc w:val="both"/>
        <w:rPr>
          <w:rFonts w:cs="Arial"/>
          <w:b/>
          <w:sz w:val="24"/>
        </w:rPr>
      </w:pPr>
      <w:bookmarkStart w:id="1" w:name="txtDraft"/>
      <w:bookmarkEnd w:id="1"/>
      <w:r>
        <w:rPr>
          <w:rFonts w:cs="Arial"/>
          <w:b/>
          <w:sz w:val="24"/>
        </w:rPr>
        <w:t xml:space="preserve">Document </w:t>
      </w:r>
      <w:r w:rsidR="00E871CD">
        <w:rPr>
          <w:rFonts w:cs="Arial"/>
          <w:b/>
          <w:sz w:val="24"/>
        </w:rPr>
        <w:t>s</w:t>
      </w:r>
      <w:r>
        <w:rPr>
          <w:rFonts w:cs="Arial"/>
          <w:b/>
          <w:sz w:val="24"/>
        </w:rPr>
        <w:t xml:space="preserve">tatus: </w:t>
      </w:r>
      <w:r w:rsidR="00496940" w:rsidRPr="00496940">
        <w:rPr>
          <w:rFonts w:cs="Arial"/>
          <w:bCs/>
          <w:sz w:val="24"/>
        </w:rPr>
        <w:t>First</w:t>
      </w:r>
      <w:r w:rsidR="00496940">
        <w:rPr>
          <w:rFonts w:cs="Arial"/>
          <w:b/>
          <w:sz w:val="24"/>
        </w:rPr>
        <w:t xml:space="preserve"> </w:t>
      </w:r>
      <w:r w:rsidR="00DD2C01" w:rsidRPr="00B40897">
        <w:rPr>
          <w:rFonts w:cs="Arial"/>
          <w:bCs/>
          <w:sz w:val="24"/>
        </w:rPr>
        <w:t>Final</w:t>
      </w:r>
      <w:r w:rsidR="0058337F" w:rsidRPr="00B40897">
        <w:rPr>
          <w:rFonts w:cs="Arial"/>
          <w:bCs/>
          <w:sz w:val="24"/>
        </w:rPr>
        <w:t xml:space="preserve"> Draf</w:t>
      </w:r>
      <w:r w:rsidR="008F2270" w:rsidRPr="00B40897">
        <w:rPr>
          <w:rFonts w:cs="Arial"/>
          <w:bCs/>
          <w:sz w:val="24"/>
        </w:rPr>
        <w:t>t</w:t>
      </w:r>
    </w:p>
    <w:p w14:paraId="283A5934" w14:textId="5A8D3767" w:rsidR="004D2EC0" w:rsidRDefault="008D524D" w:rsidP="00A05B33">
      <w:pPr>
        <w:spacing w:before="240" w:line="260" w:lineRule="atLeast"/>
        <w:jc w:val="both"/>
        <w:rPr>
          <w:rFonts w:cs="Arial"/>
          <w:bCs/>
          <w:sz w:val="24"/>
        </w:rPr>
      </w:pPr>
      <w:bookmarkStart w:id="2" w:name="txtDate"/>
      <w:bookmarkEnd w:id="2"/>
      <w:r>
        <w:rPr>
          <w:rFonts w:cs="Arial"/>
          <w:b/>
          <w:sz w:val="24"/>
        </w:rPr>
        <w:t xml:space="preserve">Created </w:t>
      </w:r>
      <w:r w:rsidR="00E871CD">
        <w:rPr>
          <w:rFonts w:cs="Arial"/>
          <w:b/>
          <w:sz w:val="24"/>
        </w:rPr>
        <w:t>o</w:t>
      </w:r>
      <w:r>
        <w:rPr>
          <w:rFonts w:cs="Arial"/>
          <w:b/>
          <w:sz w:val="24"/>
        </w:rPr>
        <w:t>n</w:t>
      </w:r>
      <w:r w:rsidR="00B40897">
        <w:rPr>
          <w:rFonts w:cs="Arial"/>
          <w:b/>
          <w:sz w:val="24"/>
        </w:rPr>
        <w:t>:</w:t>
      </w:r>
      <w:r w:rsidR="00074F55">
        <w:rPr>
          <w:rFonts w:cs="Arial"/>
          <w:b/>
          <w:sz w:val="24"/>
        </w:rPr>
        <w:t xml:space="preserve"> </w:t>
      </w:r>
      <w:r w:rsidR="003B5ABC">
        <w:rPr>
          <w:rFonts w:cs="Arial"/>
          <w:bCs/>
          <w:sz w:val="24"/>
        </w:rPr>
        <w:t>July 18</w:t>
      </w:r>
      <w:r w:rsidR="00CE3C00">
        <w:rPr>
          <w:rFonts w:cs="Arial"/>
          <w:bCs/>
          <w:sz w:val="24"/>
        </w:rPr>
        <w:t>, 202</w:t>
      </w:r>
      <w:r w:rsidR="003B5ABC">
        <w:rPr>
          <w:rFonts w:cs="Arial"/>
          <w:bCs/>
          <w:sz w:val="24"/>
        </w:rPr>
        <w:t>3</w:t>
      </w:r>
    </w:p>
    <w:p w14:paraId="5BC73CC5" w14:textId="4684E2E1" w:rsidR="00596F47" w:rsidRDefault="00596F47" w:rsidP="00A05B33">
      <w:pPr>
        <w:spacing w:before="240" w:line="260" w:lineRule="atLeast"/>
        <w:jc w:val="both"/>
        <w:rPr>
          <w:rFonts w:cs="Arial"/>
          <w:bCs/>
          <w:sz w:val="24"/>
        </w:rPr>
      </w:pPr>
      <w:r>
        <w:rPr>
          <w:rFonts w:cs="Arial"/>
          <w:b/>
          <w:sz w:val="24"/>
        </w:rPr>
        <w:t xml:space="preserve">Last </w:t>
      </w:r>
      <w:r w:rsidR="00E871CD">
        <w:rPr>
          <w:rFonts w:cs="Arial"/>
          <w:b/>
          <w:sz w:val="24"/>
        </w:rPr>
        <w:t>u</w:t>
      </w:r>
      <w:r>
        <w:rPr>
          <w:rFonts w:cs="Arial"/>
          <w:b/>
          <w:sz w:val="24"/>
        </w:rPr>
        <w:t xml:space="preserve">pdated </w:t>
      </w:r>
      <w:r w:rsidR="00E871CD">
        <w:rPr>
          <w:rFonts w:cs="Arial"/>
          <w:b/>
          <w:sz w:val="24"/>
        </w:rPr>
        <w:t>o</w:t>
      </w:r>
      <w:r>
        <w:rPr>
          <w:rFonts w:cs="Arial"/>
          <w:b/>
          <w:sz w:val="24"/>
        </w:rPr>
        <w:t xml:space="preserve">n: </w:t>
      </w:r>
      <w:r w:rsidRPr="00596F47">
        <w:rPr>
          <w:rFonts w:cs="Arial"/>
          <w:bCs/>
          <w:sz w:val="24"/>
        </w:rPr>
        <w:t>July 20, 2023</w:t>
      </w:r>
    </w:p>
    <w:p w14:paraId="354CEC4C" w14:textId="16AF9B88" w:rsidR="00966353" w:rsidRPr="00B40897" w:rsidRDefault="00966353" w:rsidP="00F41F7E">
      <w:pPr>
        <w:spacing w:before="240" w:line="260" w:lineRule="atLeast"/>
        <w:rPr>
          <w:rFonts w:cs="Arial"/>
          <w:bCs/>
          <w:sz w:val="24"/>
        </w:rPr>
      </w:pPr>
      <w:r>
        <w:rPr>
          <w:rFonts w:cs="Arial"/>
          <w:b/>
          <w:sz w:val="24"/>
        </w:rPr>
        <w:t xml:space="preserve">Contact: </w:t>
      </w:r>
      <w:r w:rsidR="00E64AD6">
        <w:rPr>
          <w:rFonts w:cs="Arial"/>
          <w:bCs/>
          <w:sz w:val="24"/>
        </w:rPr>
        <w:t>ITG Technical Writers</w:t>
      </w:r>
      <w:r w:rsidR="00CE3C00">
        <w:rPr>
          <w:rFonts w:cs="Arial"/>
          <w:bCs/>
          <w:sz w:val="24"/>
        </w:rPr>
        <w:t>,</w:t>
      </w:r>
      <w:r w:rsidR="00221D83">
        <w:rPr>
          <w:rFonts w:cs="Arial"/>
          <w:bCs/>
          <w:sz w:val="24"/>
        </w:rPr>
        <w:t xml:space="preserve"> </w:t>
      </w:r>
      <w:r w:rsidR="00210F45">
        <w:rPr>
          <w:rFonts w:cs="Arial"/>
          <w:bCs/>
          <w:sz w:val="24"/>
        </w:rPr>
        <w:t>Bhavuk Mudgal</w:t>
      </w:r>
    </w:p>
    <w:p w14:paraId="1795FB66" w14:textId="77777777" w:rsidR="00342D3D" w:rsidRPr="003261B0" w:rsidRDefault="00342D3D" w:rsidP="00A05B33">
      <w:pPr>
        <w:spacing w:before="240" w:line="260" w:lineRule="atLeast"/>
        <w:jc w:val="both"/>
        <w:rPr>
          <w:rFonts w:cs="Arial"/>
        </w:rPr>
      </w:pPr>
    </w:p>
    <w:p w14:paraId="1795FB67" w14:textId="77777777" w:rsidR="00342D3D" w:rsidRPr="003261B0" w:rsidRDefault="00342D3D" w:rsidP="00A05B33">
      <w:pPr>
        <w:spacing w:before="240" w:line="260" w:lineRule="atLeast"/>
        <w:jc w:val="both"/>
        <w:rPr>
          <w:rFonts w:cs="Arial"/>
        </w:rPr>
        <w:sectPr w:rsidR="00342D3D" w:rsidRPr="003261B0" w:rsidSect="0060356C">
          <w:footerReference w:type="default" r:id="rId11"/>
          <w:headerReference w:type="first" r:id="rId12"/>
          <w:pgSz w:w="11907" w:h="16840" w:code="9"/>
          <w:pgMar w:top="5216" w:right="1021" w:bottom="851" w:left="2835" w:header="851" w:footer="567" w:gutter="0"/>
          <w:cols w:space="708"/>
          <w:titlePg/>
          <w:docGrid w:linePitch="360"/>
        </w:sectPr>
      </w:pPr>
    </w:p>
    <w:bookmarkStart w:id="3" w:name="Term_Summary" w:displacedByCustomXml="next"/>
    <w:bookmarkEnd w:id="3" w:displacedByCustomXml="next"/>
    <w:sdt>
      <w:sdtPr>
        <w:rPr>
          <w:rFonts w:ascii="Arial" w:eastAsia="Times New Roman" w:hAnsi="Arial" w:cs="Times New Roman"/>
          <w:color w:val="auto"/>
          <w:sz w:val="20"/>
          <w:szCs w:val="20"/>
          <w:lang w:val="en-AU"/>
        </w:rPr>
        <w:id w:val="-465591867"/>
        <w:docPartObj>
          <w:docPartGallery w:val="Table of Contents"/>
          <w:docPartUnique/>
        </w:docPartObj>
      </w:sdtPr>
      <w:sdtEndPr>
        <w:rPr>
          <w:b/>
          <w:bCs/>
          <w:noProof/>
        </w:rPr>
      </w:sdtEndPr>
      <w:sdtContent>
        <w:p w14:paraId="2D3E3850" w14:textId="77777777" w:rsidR="00431720" w:rsidRDefault="00431720" w:rsidP="00A05B33">
          <w:pPr>
            <w:pStyle w:val="TOCHeading"/>
            <w:jc w:val="both"/>
          </w:pPr>
          <w:r>
            <w:t>Contents</w:t>
          </w:r>
        </w:p>
        <w:p w14:paraId="1575AAE7" w14:textId="3ED4AF72" w:rsidR="0004056D" w:rsidRDefault="00431720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140789885" w:history="1">
            <w:r w:rsidR="0004056D" w:rsidRPr="00C04487">
              <w:rPr>
                <w:rStyle w:val="Hyperlink"/>
                <w:rFonts w:cs="Arial"/>
                <w:noProof/>
              </w:rPr>
              <w:t>1</w:t>
            </w:r>
            <w:r w:rsidR="0004056D"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="0004056D" w:rsidRPr="00C04487">
              <w:rPr>
                <w:rStyle w:val="Hyperlink"/>
                <w:rFonts w:cs="Arial"/>
                <w:noProof/>
              </w:rPr>
              <w:t>Overview</w:t>
            </w:r>
            <w:r w:rsidR="0004056D">
              <w:rPr>
                <w:noProof/>
                <w:webHidden/>
              </w:rPr>
              <w:tab/>
            </w:r>
            <w:r w:rsidR="0004056D">
              <w:rPr>
                <w:noProof/>
                <w:webHidden/>
              </w:rPr>
              <w:fldChar w:fldCharType="begin"/>
            </w:r>
            <w:r w:rsidR="0004056D">
              <w:rPr>
                <w:noProof/>
                <w:webHidden/>
              </w:rPr>
              <w:instrText xml:space="preserve"> PAGEREF _Toc140789885 \h </w:instrText>
            </w:r>
            <w:r w:rsidR="0004056D">
              <w:rPr>
                <w:noProof/>
                <w:webHidden/>
              </w:rPr>
            </w:r>
            <w:r w:rsidR="0004056D">
              <w:rPr>
                <w:noProof/>
                <w:webHidden/>
              </w:rPr>
              <w:fldChar w:fldCharType="separate"/>
            </w:r>
            <w:r w:rsidR="0004056D">
              <w:rPr>
                <w:noProof/>
                <w:webHidden/>
              </w:rPr>
              <w:t>2</w:t>
            </w:r>
            <w:r w:rsidR="0004056D">
              <w:rPr>
                <w:noProof/>
                <w:webHidden/>
              </w:rPr>
              <w:fldChar w:fldCharType="end"/>
            </w:r>
          </w:hyperlink>
        </w:p>
        <w:p w14:paraId="5E2A2DC4" w14:textId="049E500F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86" w:history="1">
            <w:r w:rsidRPr="00C04487">
              <w:rPr>
                <w:rStyle w:val="Hyperlink"/>
                <w:rFonts w:cs="Arial"/>
                <w:noProof/>
              </w:rPr>
              <w:t>2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rFonts w:cs="Arial"/>
                <w:noProof/>
              </w:rPr>
              <w:t>Business Scope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_Toc140789886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32AADD8" w14:textId="0C13DD9D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87" w:history="1">
            <w:r w:rsidRPr="00C04487">
              <w:rPr>
                <w:rStyle w:val="Hyperlink"/>
                <w:rFonts w:cs="Arial"/>
                <w:noProof/>
              </w:rPr>
              <w:t>3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rFonts w:cs="Arial"/>
                <w:noProof/>
              </w:rPr>
              <w:t>Audience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_Toc140789887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75BF1B0" w14:textId="072E6B0B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88" w:history="1">
            <w:r w:rsidRPr="00C04487">
              <w:rPr>
                <w:rStyle w:val="Hyperlink"/>
                <w:rFonts w:cs="Arial"/>
                <w:noProof/>
              </w:rPr>
              <w:t>4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noProof/>
              </w:rPr>
              <w:t>AWS ECS Container Deployment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_Toc140789888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D53CBF2" w14:textId="41810DD4" w:rsidR="0004056D" w:rsidRDefault="0004056D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89" w:history="1">
            <w:r w:rsidRPr="00C04487">
              <w:rPr>
                <w:rStyle w:val="Hyperlink"/>
              </w:rPr>
              <w:t>4.1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</w:rPr>
              <w:t>Deployment Stages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_Toc140789889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2</w:t>
            </w:r>
            <w:r>
              <w:rPr>
                <w:webHidden/>
              </w:rPr>
              <w:fldChar w:fldCharType="end"/>
            </w:r>
          </w:hyperlink>
        </w:p>
        <w:p w14:paraId="22C3E90B" w14:textId="5B470A8D" w:rsidR="0004056D" w:rsidRDefault="0004056D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0" w:history="1">
            <w:r w:rsidRPr="00C04487">
              <w:rPr>
                <w:rStyle w:val="Hyperlink"/>
              </w:rPr>
              <w:t>4.2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</w:rPr>
              <w:t>Deployment Workflow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_Toc140789890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0D01493" w14:textId="280623FB" w:rsidR="0004056D" w:rsidRDefault="0004056D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1" w:history="1">
            <w:r w:rsidRPr="00C04487">
              <w:rPr>
                <w:rStyle w:val="Hyperlink"/>
              </w:rPr>
              <w:t>4.3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</w:rPr>
              <w:t>Deployment Steps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_Toc140789891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3</w:t>
            </w:r>
            <w:r>
              <w:rPr>
                <w:webHidden/>
              </w:rPr>
              <w:fldChar w:fldCharType="end"/>
            </w:r>
          </w:hyperlink>
        </w:p>
        <w:p w14:paraId="59B2337A" w14:textId="75911445" w:rsidR="0004056D" w:rsidRDefault="0004056D">
          <w:pPr>
            <w:pStyle w:val="TOC2"/>
            <w:tabs>
              <w:tab w:val="left" w:pos="2268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2" w:history="1">
            <w:r w:rsidRPr="00C04487">
              <w:rPr>
                <w:rStyle w:val="Hyperlink"/>
              </w:rPr>
              <w:t>4.4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</w:rPr>
              <w:t>Developers’ Trigger Process for Production Pipeline in AWS Production Environment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_Toc140789892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246DB4A0" w14:textId="7F651B6F" w:rsidR="0004056D" w:rsidRDefault="0004056D">
          <w:pPr>
            <w:pStyle w:val="TOC2"/>
            <w:tabs>
              <w:tab w:val="left" w:pos="2366"/>
            </w:tabs>
            <w:rPr>
              <w:rFonts w:asciiTheme="minorHAnsi" w:eastAsiaTheme="minorEastAsia" w:hAnsiTheme="minorHAnsi" w:cstheme="minorBidi"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3" w:history="1">
            <w:r w:rsidRPr="00C04487">
              <w:rPr>
                <w:rStyle w:val="Hyperlink"/>
              </w:rPr>
              <w:t>4.4.1</w:t>
            </w:r>
            <w:r>
              <w:rPr>
                <w:rFonts w:asciiTheme="minorHAnsi" w:eastAsiaTheme="minorEastAsia" w:hAnsiTheme="minorHAnsi" w:cstheme="minorBidi"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</w:rPr>
              <w:t>Manual CodePipeline Trigger Process for Production Pipelines (ppsr &amp; ipbulksearch)</w:t>
            </w:r>
            <w:r>
              <w:rPr>
                <w:webHidden/>
              </w:rPr>
              <w:tab/>
            </w:r>
            <w:r>
              <w:rPr>
                <w:webHidden/>
              </w:rPr>
              <w:fldChar w:fldCharType="begin"/>
            </w:r>
            <w:r>
              <w:rPr>
                <w:webHidden/>
              </w:rPr>
              <w:instrText xml:space="preserve"> PAGEREF _Toc140789893 \h </w:instrText>
            </w:r>
            <w:r>
              <w:rPr>
                <w:webHidden/>
              </w:rPr>
            </w:r>
            <w:r>
              <w:rPr>
                <w:webHidden/>
              </w:rPr>
              <w:fldChar w:fldCharType="separate"/>
            </w:r>
            <w:r>
              <w:rPr>
                <w:webHidden/>
              </w:rPr>
              <w:t>16</w:t>
            </w:r>
            <w:r>
              <w:rPr>
                <w:webHidden/>
              </w:rPr>
              <w:fldChar w:fldCharType="end"/>
            </w:r>
          </w:hyperlink>
        </w:p>
        <w:p w14:paraId="1FB727C8" w14:textId="4D6F6BA4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4" w:history="1">
            <w:r w:rsidRPr="00C04487">
              <w:rPr>
                <w:rStyle w:val="Hyperlink"/>
                <w:rFonts w:cs="Arial"/>
                <w:noProof/>
              </w:rPr>
              <w:t>5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rFonts w:cs="Arial"/>
                <w:noProof/>
              </w:rPr>
              <w:t>Revisions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_Toc140789894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507DEC56" w14:textId="3F363365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5" w:history="1">
            <w:r w:rsidRPr="00C04487">
              <w:rPr>
                <w:rStyle w:val="Hyperlink"/>
                <w:rFonts w:cs="Arial"/>
                <w:noProof/>
              </w:rPr>
              <w:t>6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rFonts w:cs="Arial"/>
                <w:noProof/>
              </w:rPr>
              <w:t>Document History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_Toc140789895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9E0806E" w14:textId="7AA93CFE" w:rsidR="0004056D" w:rsidRDefault="0004056D">
          <w:pPr>
            <w:pStyle w:val="TOC1"/>
            <w:tabs>
              <w:tab w:val="left" w:pos="1701"/>
            </w:tabs>
            <w:rPr>
              <w:rFonts w:asciiTheme="minorHAnsi" w:eastAsiaTheme="minorEastAsia" w:hAnsiTheme="minorHAnsi" w:cstheme="minorBidi"/>
              <w:noProof/>
              <w:kern w:val="2"/>
              <w:sz w:val="22"/>
              <w:szCs w:val="22"/>
              <w:lang w:val="en-IN" w:eastAsia="en-IN"/>
              <w14:ligatures w14:val="standardContextual"/>
            </w:rPr>
          </w:pPr>
          <w:hyperlink w:anchor="_Toc140789896" w:history="1">
            <w:r w:rsidRPr="00C04487">
              <w:rPr>
                <w:rStyle w:val="Hyperlink"/>
                <w:rFonts w:cs="Arial"/>
                <w:noProof/>
              </w:rPr>
              <w:t>7</w:t>
            </w:r>
            <w:r>
              <w:rPr>
                <w:rFonts w:asciiTheme="minorHAnsi" w:eastAsiaTheme="minorEastAsia" w:hAnsiTheme="minorHAnsi" w:cstheme="minorBidi"/>
                <w:noProof/>
                <w:kern w:val="2"/>
                <w:sz w:val="22"/>
                <w:szCs w:val="22"/>
                <w:lang w:val="en-IN" w:eastAsia="en-IN"/>
                <w14:ligatures w14:val="standardContextual"/>
              </w:rPr>
              <w:tab/>
            </w:r>
            <w:r w:rsidRPr="00C04487">
              <w:rPr>
                <w:rStyle w:val="Hyperlink"/>
                <w:rFonts w:cs="Arial"/>
                <w:noProof/>
              </w:rPr>
              <w:t>Document Control Log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_Toc140789896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14FBB35F" w14:textId="04AB9FA1" w:rsidR="00623797" w:rsidRPr="003C5FBD" w:rsidRDefault="00431720" w:rsidP="003C5FBD">
          <w:pPr>
            <w:jc w:val="both"/>
          </w:pPr>
          <w:r>
            <w:rPr>
              <w:b/>
              <w:bCs/>
              <w:noProof/>
            </w:rPr>
            <w:fldChar w:fldCharType="end"/>
          </w:r>
        </w:p>
      </w:sdtContent>
    </w:sdt>
    <w:bookmarkStart w:id="4" w:name="_Toc467503553" w:displacedByCustomXml="prev"/>
    <w:bookmarkStart w:id="5" w:name="txtDictionary" w:displacedByCustomXml="prev"/>
    <w:p w14:paraId="40A522FA" w14:textId="77777777" w:rsidR="008157AE" w:rsidRDefault="008157AE" w:rsidP="00A05B33">
      <w:pPr>
        <w:spacing w:line="240" w:lineRule="auto"/>
        <w:jc w:val="both"/>
        <w:rPr>
          <w:rFonts w:cs="Arial"/>
          <w:b/>
          <w:color w:val="0047BB"/>
          <w:kern w:val="28"/>
          <w:sz w:val="28"/>
          <w:szCs w:val="28"/>
        </w:rPr>
      </w:pPr>
      <w:r>
        <w:rPr>
          <w:rFonts w:cs="Arial"/>
        </w:rPr>
        <w:br w:type="page"/>
      </w:r>
    </w:p>
    <w:p w14:paraId="1795FB7B" w14:textId="2BF43FB5" w:rsidR="00342D3D" w:rsidRPr="00AD578A" w:rsidRDefault="00D33874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6" w:name="_Toc140789885"/>
      <w:bookmarkEnd w:id="4"/>
      <w:r>
        <w:rPr>
          <w:rFonts w:cs="Arial"/>
        </w:rPr>
        <w:lastRenderedPageBreak/>
        <w:t>Overview</w:t>
      </w:r>
      <w:bookmarkEnd w:id="6"/>
    </w:p>
    <w:p w14:paraId="350D54CA" w14:textId="76779F19" w:rsidR="00672D3F" w:rsidRDefault="004A2D8B" w:rsidP="001811D9">
      <w:pPr>
        <w:jc w:val="both"/>
      </w:pPr>
      <w:bookmarkStart w:id="7" w:name="_Toc116998513"/>
      <w:bookmarkStart w:id="8" w:name="_Toc120594093"/>
      <w:bookmarkStart w:id="9" w:name="_Toc125537553"/>
      <w:bookmarkStart w:id="10" w:name="txtFirstHeading"/>
      <w:bookmarkStart w:id="11" w:name="_Toc467503554"/>
      <w:bookmarkEnd w:id="7"/>
      <w:bookmarkEnd w:id="8"/>
      <w:bookmarkEnd w:id="9"/>
      <w:bookmarkEnd w:id="10"/>
      <w:bookmarkEnd w:id="5"/>
      <w:r w:rsidRPr="00F9583E">
        <w:t xml:space="preserve">This document </w:t>
      </w:r>
      <w:r w:rsidR="00201A67">
        <w:t>presents</w:t>
      </w:r>
      <w:r w:rsidRPr="00F9583E">
        <w:t xml:space="preserve"> </w:t>
      </w:r>
      <w:r w:rsidR="00201A67">
        <w:t>step-by-step</w:t>
      </w:r>
      <w:r w:rsidR="001811D9">
        <w:t xml:space="preserve"> </w:t>
      </w:r>
      <w:r w:rsidRPr="00F9583E">
        <w:t xml:space="preserve">procedure reference </w:t>
      </w:r>
      <w:r w:rsidR="00A63A64">
        <w:t>for deploying</w:t>
      </w:r>
      <w:r>
        <w:t xml:space="preserve"> container applications </w:t>
      </w:r>
      <w:r w:rsidR="00A63A64">
        <w:t>on</w:t>
      </w:r>
      <w:r>
        <w:t xml:space="preserve"> AWS ECS (Elastic Container Service).</w:t>
      </w:r>
    </w:p>
    <w:p w14:paraId="07D7E846" w14:textId="77777777" w:rsidR="008D34F1" w:rsidRDefault="008D34F1" w:rsidP="008D34F1"/>
    <w:p w14:paraId="1795FB7D" w14:textId="1CFE395E" w:rsidR="000D6EF2" w:rsidRPr="00AD578A" w:rsidRDefault="00C55F64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12" w:name="_Toc140789886"/>
      <w:bookmarkEnd w:id="11"/>
      <w:r>
        <w:rPr>
          <w:rFonts w:cs="Arial"/>
        </w:rPr>
        <w:t xml:space="preserve">Business </w:t>
      </w:r>
      <w:r w:rsidR="00596478">
        <w:rPr>
          <w:rFonts w:cs="Arial"/>
        </w:rPr>
        <w:t>Scope</w:t>
      </w:r>
      <w:bookmarkEnd w:id="12"/>
    </w:p>
    <w:p w14:paraId="46B3A9D3" w14:textId="40A735C2" w:rsidR="00C535ED" w:rsidRDefault="00A63A64" w:rsidP="00AF2B19">
      <w:pPr>
        <w:jc w:val="both"/>
      </w:pPr>
      <w:r w:rsidRPr="00A63A64">
        <w:t>This guide outlines the need for a standardized AWS ECS deployment process for container applications, ensuring adherence to detailed steps and minimizing provisioning discrepancies</w:t>
      </w:r>
      <w:r w:rsidR="00EE4813">
        <w:t>.</w:t>
      </w:r>
    </w:p>
    <w:p w14:paraId="3BCE9547" w14:textId="77777777" w:rsidR="008D34F1" w:rsidRPr="008D34F1" w:rsidRDefault="008D34F1" w:rsidP="008D34F1">
      <w:pPr>
        <w:rPr>
          <w:b/>
          <w:bCs/>
        </w:rPr>
      </w:pPr>
    </w:p>
    <w:p w14:paraId="456574F5" w14:textId="2D9D9E01" w:rsidR="009E19E1" w:rsidRPr="00AD578A" w:rsidRDefault="009E19E1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13" w:name="_Toc140789887"/>
      <w:bookmarkStart w:id="14" w:name="_Toc467503555"/>
      <w:r>
        <w:rPr>
          <w:rFonts w:cs="Arial"/>
        </w:rPr>
        <w:t>Audience</w:t>
      </w:r>
      <w:bookmarkEnd w:id="13"/>
    </w:p>
    <w:p w14:paraId="4EE8B0C3" w14:textId="5241F4BA" w:rsidR="00AF2B19" w:rsidRPr="00EE4813" w:rsidRDefault="00EE4813" w:rsidP="00C56563">
      <w:pPr>
        <w:shd w:val="clear" w:color="auto" w:fill="FFFFFF"/>
        <w:spacing w:before="100" w:beforeAutospacing="1" w:after="100" w:afterAutospacing="1" w:line="240" w:lineRule="auto"/>
        <w:rPr>
          <w:rFonts w:cs="Arial"/>
          <w:color w:val="000000"/>
          <w:lang w:eastAsia="en-IN"/>
        </w:rPr>
      </w:pPr>
      <w:r w:rsidRPr="00EE4813">
        <w:rPr>
          <w:rFonts w:cs="Arial"/>
          <w:color w:val="000000"/>
          <w:lang w:eastAsia="en-IN"/>
        </w:rPr>
        <w:t xml:space="preserve">The technical document is intended for the </w:t>
      </w:r>
      <w:r w:rsidR="00FC32F9">
        <w:rPr>
          <w:rFonts w:cs="Arial"/>
          <w:color w:val="000000"/>
          <w:lang w:eastAsia="en-IN"/>
        </w:rPr>
        <w:t>Infrastruct</w:t>
      </w:r>
      <w:r w:rsidR="00233695">
        <w:rPr>
          <w:rFonts w:cs="Arial"/>
          <w:color w:val="000000"/>
          <w:lang w:eastAsia="en-IN"/>
        </w:rPr>
        <w:t>ure</w:t>
      </w:r>
      <w:r w:rsidRPr="00EE4813">
        <w:rPr>
          <w:rFonts w:cs="Arial"/>
          <w:color w:val="000000"/>
          <w:lang w:eastAsia="en-IN"/>
        </w:rPr>
        <w:t xml:space="preserve"> and Business Team</w:t>
      </w:r>
      <w:r w:rsidR="00233695">
        <w:rPr>
          <w:rFonts w:cs="Arial"/>
          <w:color w:val="000000"/>
          <w:lang w:eastAsia="en-IN"/>
        </w:rPr>
        <w:t>s</w:t>
      </w:r>
      <w:r w:rsidRPr="00EE4813">
        <w:rPr>
          <w:rFonts w:cs="Arial"/>
          <w:color w:val="000000"/>
          <w:lang w:eastAsia="en-IN"/>
        </w:rPr>
        <w:t>.</w:t>
      </w:r>
    </w:p>
    <w:bookmarkEnd w:id="14"/>
    <w:p w14:paraId="153D0B6A" w14:textId="31A6020B" w:rsidR="00072928" w:rsidRDefault="00703957" w:rsidP="00442386">
      <w:pPr>
        <w:pStyle w:val="Heading1"/>
        <w:numPr>
          <w:ilvl w:val="0"/>
          <w:numId w:val="20"/>
        </w:numPr>
        <w:ind w:left="284" w:hanging="284"/>
        <w:rPr>
          <w:rFonts w:cs="Arial"/>
        </w:rPr>
      </w:pPr>
      <w:r w:rsidRPr="00703957">
        <w:t xml:space="preserve"> </w:t>
      </w:r>
      <w:bookmarkStart w:id="15" w:name="_Toc140789888"/>
      <w:r w:rsidR="00C72E9A">
        <w:t>AWS ECS Container Deployment</w:t>
      </w:r>
      <w:bookmarkEnd w:id="15"/>
    </w:p>
    <w:p w14:paraId="3194FE6C" w14:textId="435FF5EA" w:rsidR="00A96ADA" w:rsidRPr="00596478" w:rsidRDefault="00FC32F9" w:rsidP="005F4F86">
      <w:pPr>
        <w:pStyle w:val="BodyText"/>
        <w:ind w:left="0"/>
        <w:jc w:val="both"/>
        <w:rPr>
          <w:lang w:val="en-IN"/>
        </w:rPr>
      </w:pPr>
      <w:r w:rsidRPr="00FC32F9">
        <w:t xml:space="preserve">The section provides a sequential reference to deploying container applications on AWS ECS, covering deployment stages, workflow, </w:t>
      </w:r>
      <w:r w:rsidR="00233695">
        <w:t>deployment steps</w:t>
      </w:r>
      <w:r w:rsidR="00613B82">
        <w:t>,</w:t>
      </w:r>
      <w:r w:rsidR="00233695">
        <w:t xml:space="preserve"> </w:t>
      </w:r>
      <w:r w:rsidRPr="00FC32F9">
        <w:t>and steps for triggering production pipelines in the AWS Production Environment.</w:t>
      </w:r>
    </w:p>
    <w:p w14:paraId="6022D336" w14:textId="3356AE48" w:rsidR="002930C8" w:rsidRPr="002930C8" w:rsidRDefault="00842A45" w:rsidP="00496940">
      <w:pPr>
        <w:pStyle w:val="Heading2"/>
        <w:numPr>
          <w:ilvl w:val="1"/>
          <w:numId w:val="20"/>
        </w:numPr>
        <w:ind w:left="426" w:hanging="426"/>
      </w:pPr>
      <w:bookmarkStart w:id="16" w:name="_Toc140789889"/>
      <w:r>
        <w:t>Deployment Stages</w:t>
      </w:r>
      <w:bookmarkEnd w:id="16"/>
    </w:p>
    <w:p w14:paraId="1ACAF231" w14:textId="53149B8F" w:rsidR="003F4631" w:rsidRDefault="003F4631" w:rsidP="003F4631">
      <w:pPr>
        <w:spacing w:line="240" w:lineRule="auto"/>
      </w:pPr>
      <w:r>
        <w:t xml:space="preserve">The general workflow of </w:t>
      </w:r>
      <w:r w:rsidR="00D23849">
        <w:t>d</w:t>
      </w:r>
      <w:r>
        <w:t xml:space="preserve">eploying a container application in AWS </w:t>
      </w:r>
      <w:r w:rsidR="00D23849">
        <w:t xml:space="preserve">includes </w:t>
      </w:r>
      <w:r w:rsidR="00BE2113">
        <w:t xml:space="preserve">these </w:t>
      </w:r>
      <w:r w:rsidR="009B6C95">
        <w:t>ten</w:t>
      </w:r>
      <w:r w:rsidR="00E47599">
        <w:t xml:space="preserve"> stages:</w:t>
      </w:r>
    </w:p>
    <w:p w14:paraId="51103BB9" w14:textId="77777777" w:rsidR="00E47599" w:rsidRDefault="00E47599" w:rsidP="003F4631">
      <w:pPr>
        <w:spacing w:line="240" w:lineRule="auto"/>
      </w:pPr>
    </w:p>
    <w:p w14:paraId="76BA01B6" w14:textId="02D4E244" w:rsidR="003F4631" w:rsidRDefault="003F4631" w:rsidP="003F4631">
      <w:pPr>
        <w:spacing w:line="240" w:lineRule="auto"/>
      </w:pPr>
      <w:r w:rsidRPr="00E47599">
        <w:rPr>
          <w:b/>
          <w:bCs/>
        </w:rPr>
        <w:t>Stage 1:</w:t>
      </w:r>
      <w:r>
        <w:t xml:space="preserve"> </w:t>
      </w:r>
      <w:r w:rsidR="001F69CA" w:rsidRPr="001F69CA">
        <w:t xml:space="preserve">Write </w:t>
      </w:r>
      <w:r w:rsidR="001D0145">
        <w:t>Docker</w:t>
      </w:r>
      <w:r w:rsidR="001F69CA" w:rsidRPr="001F69CA">
        <w:t>file on the local development server in AWS Dev, e.g., AWSDLINNLPGUI and AWSDLINNLPGUI2.</w:t>
      </w:r>
    </w:p>
    <w:p w14:paraId="07400564" w14:textId="77777777" w:rsidR="00490815" w:rsidRDefault="00490815" w:rsidP="003F4631">
      <w:pPr>
        <w:spacing w:line="240" w:lineRule="auto"/>
      </w:pPr>
    </w:p>
    <w:p w14:paraId="58E0A0FF" w14:textId="58DD4C29" w:rsidR="003F4631" w:rsidRDefault="003F4631" w:rsidP="003F4631">
      <w:pPr>
        <w:spacing w:line="240" w:lineRule="auto"/>
      </w:pPr>
      <w:r w:rsidRPr="00490815">
        <w:rPr>
          <w:b/>
          <w:bCs/>
        </w:rPr>
        <w:t>Stage 2:</w:t>
      </w:r>
      <w:r>
        <w:t xml:space="preserve"> Build </w:t>
      </w:r>
      <w:r w:rsidR="001F69CA">
        <w:t>the</w:t>
      </w:r>
      <w:r>
        <w:t xml:space="preserve"> first </w:t>
      </w:r>
      <w:r w:rsidR="001D0145">
        <w:t>Docker</w:t>
      </w:r>
      <w:r>
        <w:t xml:space="preserve"> image on the same server.</w:t>
      </w:r>
    </w:p>
    <w:p w14:paraId="3F8B179F" w14:textId="77777777" w:rsidR="00490815" w:rsidRDefault="00490815" w:rsidP="003F4631">
      <w:pPr>
        <w:spacing w:line="240" w:lineRule="auto"/>
      </w:pPr>
    </w:p>
    <w:p w14:paraId="3C8D3678" w14:textId="1FA78F0D" w:rsidR="003F4631" w:rsidRDefault="003F4631" w:rsidP="003F4631">
      <w:pPr>
        <w:spacing w:line="240" w:lineRule="auto"/>
      </w:pPr>
      <w:r w:rsidRPr="00490815">
        <w:rPr>
          <w:b/>
          <w:bCs/>
        </w:rPr>
        <w:t>Stage 3:</w:t>
      </w:r>
      <w:r>
        <w:t xml:space="preserve"> </w:t>
      </w:r>
      <w:r w:rsidR="00A304F8" w:rsidRPr="00A304F8">
        <w:t xml:space="preserve">Build the first container from the built image in Stage </w:t>
      </w:r>
      <w:r w:rsidR="008F78B5" w:rsidRPr="00A304F8">
        <w:t>2 and</w:t>
      </w:r>
      <w:r w:rsidR="000A7BB2">
        <w:t xml:space="preserve"> </w:t>
      </w:r>
      <w:r w:rsidR="00A304F8" w:rsidRPr="00A304F8">
        <w:t>evaluate its functionality.</w:t>
      </w:r>
    </w:p>
    <w:p w14:paraId="68F9ADD4" w14:textId="77777777" w:rsidR="00640A43" w:rsidRDefault="00640A43" w:rsidP="003F4631">
      <w:pPr>
        <w:spacing w:line="240" w:lineRule="auto"/>
      </w:pPr>
    </w:p>
    <w:p w14:paraId="02B570FA" w14:textId="219C620F" w:rsidR="00640A43" w:rsidRDefault="00640A43" w:rsidP="00D52809">
      <w:pPr>
        <w:spacing w:line="240" w:lineRule="auto"/>
      </w:pPr>
      <w:r w:rsidRPr="00C4098B">
        <w:rPr>
          <w:b/>
          <w:bCs/>
        </w:rPr>
        <w:t>Stage 4:</w:t>
      </w:r>
      <w:r>
        <w:t xml:space="preserve"> </w:t>
      </w:r>
      <w:r w:rsidR="00D52809">
        <w:t xml:space="preserve">(a) </w:t>
      </w:r>
      <w:r>
        <w:t xml:space="preserve">If the container runs successfully, push the built </w:t>
      </w:r>
      <w:r w:rsidR="001D0145">
        <w:t>Docker</w:t>
      </w:r>
      <w:r>
        <w:t xml:space="preserve"> image to AWS ECR in </w:t>
      </w:r>
      <w:r w:rsidR="000A7BB2">
        <w:t xml:space="preserve">the </w:t>
      </w:r>
      <w:r>
        <w:t>Dev</w:t>
      </w:r>
      <w:r w:rsidR="00126521">
        <w:t xml:space="preserve"> </w:t>
      </w:r>
      <w:r>
        <w:t>account, creating a new AWS ECR Repository</w:t>
      </w:r>
      <w:r w:rsidR="00686A2E">
        <w:t xml:space="preserve"> (also called</w:t>
      </w:r>
      <w:r w:rsidR="008F78B5">
        <w:t xml:space="preserve"> a</w:t>
      </w:r>
      <w:r w:rsidR="00686A2E">
        <w:t xml:space="preserve"> registry).</w:t>
      </w:r>
    </w:p>
    <w:p w14:paraId="5B52AA62" w14:textId="77777777" w:rsidR="00D52809" w:rsidRDefault="00D52809" w:rsidP="00640A43">
      <w:pPr>
        <w:spacing w:line="240" w:lineRule="auto"/>
      </w:pPr>
    </w:p>
    <w:p w14:paraId="007CC8BA" w14:textId="545A4FC8" w:rsidR="009A3D24" w:rsidRDefault="009A3D24" w:rsidP="009A3D24">
      <w:pPr>
        <w:spacing w:line="240" w:lineRule="auto"/>
        <w:jc w:val="both"/>
      </w:pPr>
      <w:r>
        <w:t xml:space="preserve">(b) </w:t>
      </w:r>
      <w:r w:rsidR="008140CE" w:rsidRPr="008140CE">
        <w:t xml:space="preserve">If the container does not run, </w:t>
      </w:r>
      <w:r w:rsidR="008F78B5">
        <w:t>repeat</w:t>
      </w:r>
      <w:r w:rsidR="008140CE" w:rsidRPr="008140CE">
        <w:t xml:space="preserve"> stages 1</w:t>
      </w:r>
      <w:r w:rsidR="008F78B5">
        <w:t>-</w:t>
      </w:r>
      <w:r w:rsidR="008140CE" w:rsidRPr="008140CE">
        <w:t>3 until a successful container runs on the local development server</w:t>
      </w:r>
      <w:r>
        <w:t>.</w:t>
      </w:r>
    </w:p>
    <w:p w14:paraId="05BBD7AD" w14:textId="77777777" w:rsidR="00640A43" w:rsidRDefault="00640A43" w:rsidP="00640A43">
      <w:pPr>
        <w:spacing w:line="240" w:lineRule="auto"/>
      </w:pPr>
    </w:p>
    <w:p w14:paraId="124DCBD0" w14:textId="1DF70CD7" w:rsidR="00640A43" w:rsidRDefault="00640A43" w:rsidP="00640A43">
      <w:pPr>
        <w:spacing w:line="240" w:lineRule="auto"/>
      </w:pPr>
      <w:r w:rsidRPr="00DB6274">
        <w:rPr>
          <w:b/>
          <w:bCs/>
        </w:rPr>
        <w:t>Stage 5:</w:t>
      </w:r>
      <w:r>
        <w:t xml:space="preserve"> Scan the newly pushed </w:t>
      </w:r>
      <w:r w:rsidR="001D0145">
        <w:t>Docker</w:t>
      </w:r>
      <w:r>
        <w:t xml:space="preserve"> image in AWS ECR using the </w:t>
      </w:r>
      <w:r w:rsidR="001D0145">
        <w:t>Docker</w:t>
      </w:r>
      <w:r>
        <w:t xml:space="preserve"> Container Tenable scanner hosted on AWSLINTENABLEDEV in Dev, and view results on </w:t>
      </w:r>
      <w:r w:rsidR="00CB2660">
        <w:t xml:space="preserve">the </w:t>
      </w:r>
      <w:r>
        <w:t>Tenable UI.</w:t>
      </w:r>
    </w:p>
    <w:p w14:paraId="4D90AB5E" w14:textId="77777777" w:rsidR="00640A43" w:rsidRDefault="00640A43" w:rsidP="00640A43">
      <w:pPr>
        <w:spacing w:line="240" w:lineRule="auto"/>
      </w:pPr>
    </w:p>
    <w:p w14:paraId="420B044F" w14:textId="0724AE88" w:rsidR="00640A43" w:rsidRDefault="00640A43" w:rsidP="00640A43">
      <w:pPr>
        <w:spacing w:line="240" w:lineRule="auto"/>
      </w:pPr>
      <w:r w:rsidRPr="00DB6274">
        <w:rPr>
          <w:b/>
          <w:bCs/>
        </w:rPr>
        <w:t>Stage 6:</w:t>
      </w:r>
      <w:r>
        <w:t xml:space="preserve"> Remediate all detected security vulnerabilities to achieve a </w:t>
      </w:r>
      <w:r w:rsidR="001D0145">
        <w:t>Docker</w:t>
      </w:r>
      <w:r>
        <w:t xml:space="preserve"> image with ZERO vulnerabilities.</w:t>
      </w:r>
    </w:p>
    <w:p w14:paraId="3BB1340D" w14:textId="77777777" w:rsidR="00640A43" w:rsidRDefault="00640A43" w:rsidP="00640A43">
      <w:pPr>
        <w:spacing w:line="240" w:lineRule="auto"/>
      </w:pPr>
    </w:p>
    <w:p w14:paraId="18269909" w14:textId="77777777" w:rsidR="00640A43" w:rsidRDefault="00640A43" w:rsidP="00640A43">
      <w:pPr>
        <w:spacing w:line="240" w:lineRule="auto"/>
      </w:pPr>
      <w:r w:rsidRPr="00DB6274">
        <w:rPr>
          <w:b/>
          <w:bCs/>
        </w:rPr>
        <w:t>Stage 7:</w:t>
      </w:r>
      <w:r>
        <w:t xml:space="preserve"> Create the first AWS ECS container.</w:t>
      </w:r>
    </w:p>
    <w:p w14:paraId="1BC9BE98" w14:textId="77777777" w:rsidR="00640A43" w:rsidRDefault="00640A43" w:rsidP="00640A43">
      <w:pPr>
        <w:spacing w:line="240" w:lineRule="auto"/>
      </w:pPr>
    </w:p>
    <w:p w14:paraId="25A19C45" w14:textId="764CEEA3" w:rsidR="00640A43" w:rsidRDefault="00640A43" w:rsidP="00640A43">
      <w:pPr>
        <w:spacing w:line="240" w:lineRule="auto"/>
      </w:pPr>
      <w:r w:rsidRPr="00DB6274">
        <w:rPr>
          <w:b/>
          <w:bCs/>
        </w:rPr>
        <w:t>Stage 8:</w:t>
      </w:r>
      <w:r>
        <w:t xml:space="preserve"> </w:t>
      </w:r>
      <w:r w:rsidR="00271278" w:rsidRPr="00271278">
        <w:t>If the AWS ECS container ran successfully, set up internal (Infoblox) and external (route53) DNS records and generate SSL certificates for secure HTTPS.</w:t>
      </w:r>
    </w:p>
    <w:p w14:paraId="43F4CEBE" w14:textId="77777777" w:rsidR="00640A43" w:rsidRDefault="00640A43" w:rsidP="00640A43">
      <w:pPr>
        <w:spacing w:line="240" w:lineRule="auto"/>
      </w:pPr>
    </w:p>
    <w:p w14:paraId="21AC3A66" w14:textId="587E480D" w:rsidR="00640A43" w:rsidRDefault="00640A43" w:rsidP="00640A43">
      <w:pPr>
        <w:spacing w:line="240" w:lineRule="auto"/>
      </w:pPr>
      <w:r w:rsidRPr="00C4098B">
        <w:rPr>
          <w:b/>
          <w:bCs/>
        </w:rPr>
        <w:t>Stage 9:</w:t>
      </w:r>
      <w:r>
        <w:t xml:space="preserve"> Create CI/CD Pipelines for available environments: Stage, UAT, and Prod</w:t>
      </w:r>
      <w:r w:rsidR="00271278">
        <w:t>uction</w:t>
      </w:r>
      <w:r>
        <w:t>.</w:t>
      </w:r>
    </w:p>
    <w:p w14:paraId="674919B1" w14:textId="77777777" w:rsidR="00640A43" w:rsidRDefault="00640A43" w:rsidP="00640A43">
      <w:pPr>
        <w:spacing w:line="240" w:lineRule="auto"/>
      </w:pPr>
    </w:p>
    <w:p w14:paraId="261D36F8" w14:textId="7A6B95CE" w:rsidR="00640A43" w:rsidRDefault="00640A43" w:rsidP="00640A43">
      <w:pPr>
        <w:spacing w:line="240" w:lineRule="auto"/>
      </w:pPr>
      <w:r w:rsidRPr="00C4098B">
        <w:rPr>
          <w:b/>
          <w:bCs/>
        </w:rPr>
        <w:t>Stage 10:</w:t>
      </w:r>
      <w:r>
        <w:t xml:space="preserve"> Thoroughly test and validate the CI/CD Pipelines to ensure smooth application deployment.</w:t>
      </w:r>
    </w:p>
    <w:p w14:paraId="155A5161" w14:textId="77777777" w:rsidR="00C379C2" w:rsidRDefault="00C379C2" w:rsidP="00640A43">
      <w:pPr>
        <w:spacing w:line="240" w:lineRule="auto"/>
      </w:pPr>
    </w:p>
    <w:p w14:paraId="5FCB41BA" w14:textId="77777777" w:rsidR="00C379C2" w:rsidRDefault="00C379C2" w:rsidP="00640A43">
      <w:pPr>
        <w:spacing w:line="240" w:lineRule="auto"/>
      </w:pPr>
    </w:p>
    <w:p w14:paraId="4D93F667" w14:textId="77777777" w:rsidR="00C379C2" w:rsidRDefault="00C379C2" w:rsidP="00640A43">
      <w:pPr>
        <w:spacing w:line="240" w:lineRule="auto"/>
      </w:pPr>
    </w:p>
    <w:p w14:paraId="5A925764" w14:textId="77777777" w:rsidR="00C379C2" w:rsidRDefault="00C379C2" w:rsidP="00640A43">
      <w:pPr>
        <w:spacing w:line="240" w:lineRule="auto"/>
      </w:pPr>
    </w:p>
    <w:p w14:paraId="2A3A0093" w14:textId="77777777" w:rsidR="00C379C2" w:rsidRDefault="00C379C2" w:rsidP="00640A43">
      <w:pPr>
        <w:spacing w:line="240" w:lineRule="auto"/>
      </w:pPr>
    </w:p>
    <w:p w14:paraId="19F4A443" w14:textId="77777777" w:rsidR="00C379C2" w:rsidRDefault="00C379C2" w:rsidP="00640A43">
      <w:pPr>
        <w:spacing w:line="240" w:lineRule="auto"/>
      </w:pPr>
    </w:p>
    <w:p w14:paraId="3103BE4B" w14:textId="77777777" w:rsidR="00C379C2" w:rsidRDefault="00C379C2" w:rsidP="00640A43">
      <w:pPr>
        <w:spacing w:line="240" w:lineRule="auto"/>
      </w:pPr>
    </w:p>
    <w:p w14:paraId="40796D06" w14:textId="77777777" w:rsidR="00DD0BB3" w:rsidRDefault="00DD0BB3" w:rsidP="003F4631">
      <w:pPr>
        <w:spacing w:line="240" w:lineRule="auto"/>
      </w:pPr>
    </w:p>
    <w:p w14:paraId="1596F46F" w14:textId="77777777" w:rsidR="00643723" w:rsidRDefault="00643723" w:rsidP="003F4631">
      <w:pPr>
        <w:spacing w:line="240" w:lineRule="auto"/>
        <w:jc w:val="center"/>
        <w:rPr>
          <w:rFonts w:cs="Arial"/>
          <w:color w:val="0E101A"/>
          <w:lang w:val="en-IN" w:eastAsia="en-IN"/>
        </w:rPr>
      </w:pPr>
    </w:p>
    <w:p w14:paraId="5A9BFAD9" w14:textId="77777777" w:rsidR="00BE2113" w:rsidRDefault="00450404" w:rsidP="00BE2113">
      <w:pPr>
        <w:pStyle w:val="Heading2"/>
        <w:numPr>
          <w:ilvl w:val="1"/>
          <w:numId w:val="20"/>
        </w:numPr>
        <w:ind w:left="426" w:hanging="426"/>
      </w:pPr>
      <w:bookmarkStart w:id="17" w:name="_Toc140789890"/>
      <w:r>
        <w:lastRenderedPageBreak/>
        <w:t>Deployment Workflow</w:t>
      </w:r>
      <w:bookmarkEnd w:id="17"/>
    </w:p>
    <w:p w14:paraId="6808E9BD" w14:textId="7FD70463" w:rsidR="00BE2113" w:rsidRDefault="00BE2113" w:rsidP="00054927">
      <w:pPr>
        <w:pStyle w:val="BodyText"/>
        <w:ind w:left="0"/>
        <w:jc w:val="both"/>
      </w:pPr>
      <w:r>
        <w:t xml:space="preserve">The diagram </w:t>
      </w:r>
      <w:r w:rsidR="00757483">
        <w:t>illustrates</w:t>
      </w:r>
      <w:r w:rsidR="00443C0C">
        <w:t xml:space="preserve"> </w:t>
      </w:r>
      <w:r w:rsidR="00ED2FAE">
        <w:t>the</w:t>
      </w:r>
      <w:r w:rsidR="00443C0C">
        <w:t xml:space="preserve"> high-level workflow for developers to deploy</w:t>
      </w:r>
      <w:r w:rsidR="00862965">
        <w:t xml:space="preserve"> AWS ECS container applications:</w:t>
      </w:r>
    </w:p>
    <w:p w14:paraId="24FCAF7F" w14:textId="72A3D33D" w:rsidR="00BE2113" w:rsidRDefault="003F52C1" w:rsidP="00125823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207CD133" wp14:editId="22FA291F">
            <wp:extent cx="5302250" cy="4297116"/>
            <wp:effectExtent l="0" t="0" r="0" b="8255"/>
            <wp:docPr id="13053209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5320973" name="Picture 130532097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8638" cy="43022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9FDADE" w14:textId="77777777" w:rsidR="00FD04C0" w:rsidRDefault="00FD04C0" w:rsidP="00125823">
      <w:pPr>
        <w:pStyle w:val="BodyText"/>
        <w:ind w:left="0"/>
        <w:jc w:val="center"/>
      </w:pPr>
    </w:p>
    <w:p w14:paraId="41206FFE" w14:textId="6AC8D2D5" w:rsidR="00465930" w:rsidRDefault="00465930" w:rsidP="00465930">
      <w:pPr>
        <w:pStyle w:val="Heading2"/>
        <w:numPr>
          <w:ilvl w:val="1"/>
          <w:numId w:val="20"/>
        </w:numPr>
        <w:ind w:left="426" w:hanging="426"/>
      </w:pPr>
      <w:bookmarkStart w:id="18" w:name="_Toc140789891"/>
      <w:r>
        <w:t>Deployment Steps</w:t>
      </w:r>
      <w:bookmarkEnd w:id="18"/>
    </w:p>
    <w:p w14:paraId="3619E5D6" w14:textId="20E1E225" w:rsidR="00B017CA" w:rsidRPr="00B017CA" w:rsidRDefault="00B017CA" w:rsidP="00B017CA">
      <w:pPr>
        <w:pStyle w:val="BodyText"/>
        <w:ind w:left="0"/>
      </w:pPr>
      <w:r>
        <w:t xml:space="preserve">Developers must </w:t>
      </w:r>
      <w:r w:rsidR="00757483">
        <w:t xml:space="preserve">follow these </w:t>
      </w:r>
      <w:r>
        <w:t>steps to deploy container applications in AWS ECS:</w:t>
      </w:r>
    </w:p>
    <w:p w14:paraId="77E74ACD" w14:textId="250CB632" w:rsidR="001D2EF5" w:rsidRDefault="006235F6" w:rsidP="006235F6">
      <w:pPr>
        <w:pStyle w:val="BodyText"/>
        <w:ind w:left="0"/>
      </w:pPr>
      <w:r w:rsidRPr="008559E1">
        <w:rPr>
          <w:b/>
          <w:bCs/>
        </w:rPr>
        <w:t>Step 1</w:t>
      </w:r>
      <w:r w:rsidRPr="008559E1">
        <w:rPr>
          <w:b/>
          <w:bCs/>
        </w:rPr>
        <w:sym w:font="Wingdings" w:char="F0E0"/>
      </w:r>
      <w:r w:rsidR="008559E1">
        <w:t xml:space="preserve"> </w:t>
      </w:r>
      <w:r w:rsidR="00B24EE9" w:rsidRPr="00B24EE9">
        <w:t>Log</w:t>
      </w:r>
      <w:r w:rsidR="008625F3">
        <w:t xml:space="preserve"> </w:t>
      </w:r>
      <w:r w:rsidR="00B24EE9" w:rsidRPr="00B24EE9">
        <w:t xml:space="preserve">in to </w:t>
      </w:r>
      <w:r w:rsidR="00917530">
        <w:t xml:space="preserve">the </w:t>
      </w:r>
      <w:r w:rsidR="00B24EE9" w:rsidRPr="00B24EE9">
        <w:t xml:space="preserve">AWS Dev Management console </w:t>
      </w:r>
      <w:r w:rsidR="00B017CA">
        <w:t>via</w:t>
      </w:r>
      <w:r w:rsidR="00B24EE9" w:rsidRPr="00B24EE9">
        <w:t xml:space="preserve"> Okta:</w:t>
      </w:r>
    </w:p>
    <w:p w14:paraId="6266D765" w14:textId="1BAE62DB" w:rsidR="00FD04C0" w:rsidRPr="00FD04C0" w:rsidRDefault="008518F2" w:rsidP="00FD04C0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2AB221E1" wp14:editId="4EA5D66E">
            <wp:extent cx="4030394" cy="3476863"/>
            <wp:effectExtent l="0" t="0" r="8255" b="9525"/>
            <wp:docPr id="31835673" name="Picture 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835673" name="Picture 1" descr="A screenshot of a computer&#10;&#10;Description automatically generated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40916" cy="348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A11B11" w14:textId="7439A473" w:rsidR="00B24EE9" w:rsidRDefault="008D1E04" w:rsidP="006235F6">
      <w:pPr>
        <w:pStyle w:val="BodyText"/>
        <w:ind w:left="0"/>
      </w:pPr>
      <w:r w:rsidRPr="008518F2">
        <w:rPr>
          <w:b/>
          <w:bCs/>
        </w:rPr>
        <w:lastRenderedPageBreak/>
        <w:t>Step 2</w:t>
      </w:r>
      <w:r w:rsidRPr="008518F2">
        <w:rPr>
          <w:b/>
          <w:bCs/>
        </w:rPr>
        <w:sym w:font="Wingdings" w:char="F0E0"/>
      </w:r>
      <w:r>
        <w:t xml:space="preserve"> Navigate to ECS:</w:t>
      </w:r>
    </w:p>
    <w:p w14:paraId="6B86F5FC" w14:textId="501B7D9E" w:rsidR="007960AB" w:rsidRDefault="001F0A89" w:rsidP="007960AB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0C6FB1D0" wp14:editId="25A09798">
            <wp:extent cx="5486682" cy="1733639"/>
            <wp:effectExtent l="0" t="0" r="0" b="0"/>
            <wp:docPr id="55648494" name="Picture 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648494" name="Picture 2" descr="A screenshot of a computer&#10;&#10;Description automatically generated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86682" cy="17336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02F2A5" w14:textId="0601B432" w:rsidR="008D1E04" w:rsidRDefault="008D1E04" w:rsidP="006235F6">
      <w:pPr>
        <w:pStyle w:val="BodyText"/>
        <w:ind w:left="0"/>
      </w:pPr>
      <w:r w:rsidRPr="001F0A89">
        <w:rPr>
          <w:b/>
          <w:bCs/>
        </w:rPr>
        <w:t>Step 3</w:t>
      </w:r>
      <w:r w:rsidRPr="001F0A89">
        <w:rPr>
          <w:b/>
          <w:bCs/>
        </w:rPr>
        <w:sym w:font="Wingdings" w:char="F0E0"/>
      </w:r>
      <w:r w:rsidR="00FE4CCC">
        <w:t xml:space="preserve"> Create </w:t>
      </w:r>
      <w:r w:rsidR="00B96231">
        <w:t xml:space="preserve">a new </w:t>
      </w:r>
      <w:r w:rsidR="00B83B14">
        <w:t>ECS cluster or use</w:t>
      </w:r>
      <w:r w:rsidR="00700660">
        <w:t xml:space="preserve"> </w:t>
      </w:r>
      <w:r w:rsidR="00970A70">
        <w:t>an</w:t>
      </w:r>
      <w:r w:rsidR="00700660">
        <w:t xml:space="preserve"> existing one</w:t>
      </w:r>
      <w:r w:rsidR="00970A70">
        <w:t>:</w:t>
      </w:r>
    </w:p>
    <w:p w14:paraId="5B105902" w14:textId="03901C4B" w:rsidR="00924A1E" w:rsidRDefault="00872E38" w:rsidP="00546E1F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74E6E474" wp14:editId="455C7DAB">
            <wp:extent cx="5486400" cy="1930400"/>
            <wp:effectExtent l="0" t="0" r="0" b="0"/>
            <wp:docPr id="299676008" name="Picture 3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676008" name="Picture 3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930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8A10FD" w14:textId="1656270A" w:rsidR="00DD16B9" w:rsidRDefault="00DD16B9" w:rsidP="006235F6">
      <w:pPr>
        <w:pStyle w:val="BodyText"/>
        <w:ind w:left="0"/>
      </w:pPr>
      <w:r w:rsidRPr="004D78D9">
        <w:rPr>
          <w:b/>
          <w:bCs/>
        </w:rPr>
        <w:t>Step 4</w:t>
      </w:r>
      <w:r w:rsidRPr="004D78D9">
        <w:rPr>
          <w:b/>
          <w:bCs/>
        </w:rPr>
        <w:sym w:font="Wingdings" w:char="F0E0"/>
      </w:r>
      <w:r w:rsidR="000209C8">
        <w:t xml:space="preserve"> Create a task definition for the application:</w:t>
      </w:r>
    </w:p>
    <w:p w14:paraId="17E4B902" w14:textId="3C9A3BDF" w:rsidR="00546E1F" w:rsidRDefault="00546E1F" w:rsidP="00546E1F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03F7B20E" wp14:editId="507686F8">
            <wp:extent cx="5486400" cy="1111250"/>
            <wp:effectExtent l="0" t="0" r="0" b="0"/>
            <wp:docPr id="1310289507" name="Picture 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0289507" name="Picture 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111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8064BF3" w14:textId="67863AF6" w:rsidR="004D78D9" w:rsidRDefault="004D78D9" w:rsidP="00CC4F5F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2EC851E6" wp14:editId="6907B3B6">
            <wp:extent cx="5486400" cy="3136900"/>
            <wp:effectExtent l="0" t="0" r="0" b="6350"/>
            <wp:docPr id="1529093032" name="Picture 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9093032" name="Picture 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36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C7113C" w14:textId="77777777" w:rsidR="00BD1409" w:rsidRDefault="00BD1409" w:rsidP="007442C2">
      <w:pPr>
        <w:pStyle w:val="BodyText"/>
        <w:ind w:left="0"/>
        <w:rPr>
          <w:b/>
          <w:bCs/>
        </w:rPr>
      </w:pPr>
    </w:p>
    <w:p w14:paraId="0BD90BEE" w14:textId="63058B8A" w:rsidR="00B1087C" w:rsidRDefault="005C0D6D" w:rsidP="007442C2">
      <w:pPr>
        <w:pStyle w:val="BodyText"/>
        <w:ind w:left="0"/>
        <w:rPr>
          <w:b/>
          <w:bCs/>
        </w:rPr>
      </w:pPr>
      <w:r w:rsidRPr="005C0D6D">
        <w:rPr>
          <w:b/>
          <w:bCs/>
        </w:rPr>
        <w:lastRenderedPageBreak/>
        <w:t>Step 5</w:t>
      </w:r>
      <w:r w:rsidRPr="005C0D6D">
        <w:rPr>
          <w:b/>
          <w:bCs/>
        </w:rPr>
        <w:sym w:font="Wingdings" w:char="F0E0"/>
      </w:r>
      <w:r w:rsidR="0067664D">
        <w:t xml:space="preserve"> </w:t>
      </w:r>
      <w:r w:rsidR="006B18BB" w:rsidRPr="006B18BB">
        <w:t xml:space="preserve">Copy the image URI from the ECR dashboard, keep port mappings and other information </w:t>
      </w:r>
      <w:r w:rsidR="003D558D">
        <w:t>as follows</w:t>
      </w:r>
      <w:r w:rsidR="006B18BB" w:rsidRPr="006B18BB">
        <w:t xml:space="preserve">, and click </w:t>
      </w:r>
      <w:r w:rsidR="005578C1" w:rsidRPr="005578C1">
        <w:rPr>
          <w:b/>
          <w:bCs/>
        </w:rPr>
        <w:t>Next</w:t>
      </w:r>
      <w:r w:rsidR="005578C1">
        <w:rPr>
          <w:b/>
          <w:bCs/>
        </w:rPr>
        <w:t>:</w:t>
      </w:r>
    </w:p>
    <w:p w14:paraId="7C4732E7" w14:textId="1AE92832" w:rsidR="005F043D" w:rsidRDefault="005F043D" w:rsidP="00EE7B24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47889412" wp14:editId="12CB437F">
            <wp:extent cx="5486400" cy="1663700"/>
            <wp:effectExtent l="0" t="0" r="0" b="0"/>
            <wp:docPr id="150800619" name="Picture 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800619" name="Picture 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663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03C47C" w14:textId="5CDF9166" w:rsidR="00EE7B24" w:rsidRDefault="00EE7B24" w:rsidP="008C0039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6BDE8D27" wp14:editId="0188E032">
            <wp:extent cx="5486400" cy="1352550"/>
            <wp:effectExtent l="0" t="0" r="0" b="0"/>
            <wp:docPr id="1109854128" name="Picture 7" descr="A screen 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9854128" name="Picture 7" descr="A screen 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BCC4DB" w14:textId="3C6F30B3" w:rsidR="006733F4" w:rsidRDefault="006733F4" w:rsidP="008C0039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6B0CA50D" wp14:editId="2FA14E0C">
            <wp:extent cx="4649372" cy="3253392"/>
            <wp:effectExtent l="0" t="0" r="0" b="4445"/>
            <wp:docPr id="1347711388" name="Picture 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7711388" name="Picture 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55408" cy="32576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C9F6A8" w14:textId="1840B27C" w:rsidR="009C38F4" w:rsidRDefault="00B753D3" w:rsidP="00B753D3">
      <w:pPr>
        <w:pStyle w:val="BodyText"/>
        <w:ind w:left="0"/>
        <w:rPr>
          <w:b/>
          <w:bCs/>
        </w:rPr>
      </w:pPr>
      <w:r w:rsidRPr="005C0D6D">
        <w:rPr>
          <w:b/>
          <w:bCs/>
        </w:rPr>
        <w:t xml:space="preserve">Step </w:t>
      </w:r>
      <w:r w:rsidR="003F6EF7">
        <w:rPr>
          <w:b/>
          <w:bCs/>
        </w:rPr>
        <w:t>6</w:t>
      </w:r>
      <w:r w:rsidRPr="005C0D6D">
        <w:rPr>
          <w:b/>
          <w:bCs/>
        </w:rPr>
        <w:sym w:font="Wingdings" w:char="F0E0"/>
      </w:r>
      <w:r>
        <w:t xml:space="preserve"> Add mandatory tags</w:t>
      </w:r>
      <w:r w:rsidR="00A87CEE">
        <w:t xml:space="preserve"> (as highlighted)</w:t>
      </w:r>
      <w:r>
        <w:t xml:space="preserve"> and click </w:t>
      </w:r>
      <w:r>
        <w:rPr>
          <w:b/>
          <w:bCs/>
        </w:rPr>
        <w:t>Next:</w:t>
      </w:r>
    </w:p>
    <w:p w14:paraId="2DBEE50A" w14:textId="2CC7518A" w:rsidR="00B753D3" w:rsidRDefault="0008754D" w:rsidP="0008754D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12BBC91" wp14:editId="7E91D233">
            <wp:extent cx="4235657" cy="2426677"/>
            <wp:effectExtent l="0" t="0" r="0" b="0"/>
            <wp:docPr id="94219348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3603" cy="245414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0317C04" w14:textId="77159890" w:rsidR="0008754D" w:rsidRDefault="0008754D" w:rsidP="0008754D">
      <w:pPr>
        <w:pStyle w:val="BodyText"/>
        <w:ind w:left="0"/>
        <w:rPr>
          <w:b/>
          <w:bCs/>
        </w:rPr>
      </w:pPr>
      <w:r w:rsidRPr="005C0D6D">
        <w:rPr>
          <w:b/>
          <w:bCs/>
        </w:rPr>
        <w:lastRenderedPageBreak/>
        <w:t xml:space="preserve">Step </w:t>
      </w:r>
      <w:r w:rsidR="003F6EF7">
        <w:rPr>
          <w:b/>
          <w:bCs/>
        </w:rPr>
        <w:t>7</w:t>
      </w:r>
      <w:r w:rsidRPr="005C0D6D">
        <w:rPr>
          <w:b/>
          <w:bCs/>
        </w:rPr>
        <w:sym w:font="Wingdings" w:char="F0E0"/>
      </w:r>
      <w:r>
        <w:t xml:space="preserve"> </w:t>
      </w:r>
      <w:r w:rsidR="001A21A7">
        <w:t>Review the information and c</w:t>
      </w:r>
      <w:r w:rsidR="00A87CEE">
        <w:t>lick</w:t>
      </w:r>
      <w:r>
        <w:t xml:space="preserve"> </w:t>
      </w:r>
      <w:r w:rsidR="003F6EF7">
        <w:rPr>
          <w:b/>
          <w:bCs/>
        </w:rPr>
        <w:t>Create</w:t>
      </w:r>
      <w:r>
        <w:rPr>
          <w:b/>
          <w:bCs/>
        </w:rPr>
        <w:t>:</w:t>
      </w:r>
    </w:p>
    <w:p w14:paraId="39686F90" w14:textId="53066036" w:rsidR="00E55B86" w:rsidRDefault="00E55B86" w:rsidP="003F6EF7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484B897" wp14:editId="0F949AE1">
            <wp:extent cx="2279650" cy="476250"/>
            <wp:effectExtent l="0" t="0" r="6350" b="0"/>
            <wp:docPr id="1728385281" name="Picture 10" descr="A close-up of a sig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8385281" name="Picture 10" descr="A close-up of a sig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9650" cy="476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3A49C" w14:textId="5749762E" w:rsidR="003F6EF7" w:rsidRDefault="003F6EF7" w:rsidP="003F6EF7">
      <w:pPr>
        <w:pStyle w:val="BodyText"/>
        <w:ind w:left="0"/>
      </w:pPr>
      <w:r w:rsidRPr="005C0D6D">
        <w:rPr>
          <w:b/>
          <w:bCs/>
        </w:rPr>
        <w:t xml:space="preserve">Step </w:t>
      </w:r>
      <w:r w:rsidR="0018716F">
        <w:rPr>
          <w:b/>
          <w:bCs/>
        </w:rPr>
        <w:t>8</w:t>
      </w:r>
      <w:r w:rsidRPr="005C0D6D">
        <w:rPr>
          <w:b/>
          <w:bCs/>
        </w:rPr>
        <w:sym w:font="Wingdings" w:char="F0E0"/>
      </w:r>
      <w:r>
        <w:t xml:space="preserve"> </w:t>
      </w:r>
      <w:r w:rsidR="00652784">
        <w:t xml:space="preserve">Create a Service within the newly </w:t>
      </w:r>
      <w:r w:rsidR="001F0550">
        <w:t>generated task definition:</w:t>
      </w:r>
    </w:p>
    <w:p w14:paraId="03D5B5CA" w14:textId="6F09CF05" w:rsidR="001F0550" w:rsidRDefault="0018716F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C0F9880" wp14:editId="1107B079">
            <wp:extent cx="5486400" cy="889000"/>
            <wp:effectExtent l="0" t="0" r="0" b="6350"/>
            <wp:docPr id="1510686482" name="Picture 1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0686482" name="Picture 1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889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142AB" w14:textId="0B19AB74" w:rsidR="001E0F28" w:rsidRPr="00D2111A" w:rsidRDefault="00D2111A" w:rsidP="00666F79">
      <w:pPr>
        <w:pStyle w:val="BodyText"/>
        <w:ind w:left="0"/>
        <w:jc w:val="both"/>
      </w:pPr>
      <w:r w:rsidRPr="00D2111A">
        <w:t>While creati</w:t>
      </w:r>
      <w:r>
        <w:t xml:space="preserve">ng </w:t>
      </w:r>
      <w:r w:rsidR="00177205">
        <w:t>a</w:t>
      </w:r>
      <w:r w:rsidR="00F238D0">
        <w:t xml:space="preserve"> </w:t>
      </w:r>
      <w:r w:rsidR="00600F66">
        <w:t>ppsr service</w:t>
      </w:r>
      <w:r w:rsidR="00230AAA">
        <w:t>, ensur</w:t>
      </w:r>
      <w:r w:rsidR="00177205">
        <w:t>e</w:t>
      </w:r>
      <w:r w:rsidR="00230AAA">
        <w:t xml:space="preserve"> </w:t>
      </w:r>
      <w:r w:rsidR="00917530">
        <w:t>to keep</w:t>
      </w:r>
      <w:r w:rsidR="00177205">
        <w:t xml:space="preserve"> the required info</w:t>
      </w:r>
      <w:r w:rsidR="00CD4AD7">
        <w:t>rmation</w:t>
      </w:r>
      <w:r w:rsidR="00177205">
        <w:t xml:space="preserve"> </w:t>
      </w:r>
      <w:r w:rsidR="000B2727">
        <w:t xml:space="preserve">and settings </w:t>
      </w:r>
      <w:r w:rsidR="00177205">
        <w:t>as illustrated in the screenshots below:</w:t>
      </w:r>
    </w:p>
    <w:p w14:paraId="7E3C84D2" w14:textId="597C5762" w:rsidR="00D07D6A" w:rsidRDefault="00D07D6A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244988E4" wp14:editId="35A09084">
            <wp:extent cx="5205047" cy="4235125"/>
            <wp:effectExtent l="0" t="0" r="0" b="0"/>
            <wp:docPr id="334982025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16788" cy="424467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9A302" w14:textId="095F7141" w:rsidR="00D07D6A" w:rsidRDefault="00F907B3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1568884C" wp14:editId="35279460">
            <wp:extent cx="3228536" cy="2778992"/>
            <wp:effectExtent l="0" t="0" r="0" b="2540"/>
            <wp:docPr id="2049836994" name="Picture 1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9836994" name="Picture 1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70989" cy="28155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062B3F" w14:textId="39DC5216" w:rsidR="00F907B3" w:rsidRDefault="00F907B3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94C3213" wp14:editId="25E76A0E">
            <wp:extent cx="5124450" cy="4641850"/>
            <wp:effectExtent l="0" t="0" r="0" b="6350"/>
            <wp:docPr id="847556129" name="Picture 1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7556129" name="Picture 1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244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BFCCD" w14:textId="0277AAC1" w:rsidR="00F907B3" w:rsidRDefault="00F907B3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BCAFB90" wp14:editId="72069B10">
            <wp:extent cx="5283200" cy="4572000"/>
            <wp:effectExtent l="0" t="0" r="0" b="0"/>
            <wp:docPr id="908877721" name="Picture 1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8877721" name="Picture 1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C8B5BD" w14:textId="07BF9320" w:rsidR="00F907B3" w:rsidRDefault="00F907B3" w:rsidP="0018716F">
      <w:pPr>
        <w:pStyle w:val="BodyText"/>
        <w:ind w:left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0EE0D48B" wp14:editId="0413D42E">
            <wp:extent cx="4953000" cy="4127500"/>
            <wp:effectExtent l="0" t="0" r="0" b="6350"/>
            <wp:docPr id="937737252" name="Picture 1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7737252" name="Picture 1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4127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17E741" w14:textId="4B8A9E3B" w:rsidR="003F52C1" w:rsidRDefault="009667A7" w:rsidP="00D02481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0BEF73D6" wp14:editId="1B8C14F0">
            <wp:extent cx="4425950" cy="3727450"/>
            <wp:effectExtent l="0" t="0" r="0" b="6350"/>
            <wp:docPr id="378469767" name="Picture 1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8469767" name="Picture 1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25950" cy="3727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96E90D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19B314C8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204DA4F2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4E598D51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7B3BD63A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440978A9" w14:textId="77777777" w:rsidR="00B0334E" w:rsidRDefault="00B0334E" w:rsidP="0018716F">
      <w:pPr>
        <w:pStyle w:val="BodyText"/>
        <w:ind w:left="0"/>
        <w:rPr>
          <w:b/>
          <w:bCs/>
        </w:rPr>
      </w:pPr>
    </w:p>
    <w:p w14:paraId="10CD9C8F" w14:textId="1D4E5709" w:rsidR="0018716F" w:rsidRPr="00B0334E" w:rsidRDefault="0018716F" w:rsidP="0018716F">
      <w:pPr>
        <w:pStyle w:val="BodyText"/>
        <w:ind w:left="0"/>
      </w:pPr>
      <w:r w:rsidRPr="005C0D6D">
        <w:rPr>
          <w:b/>
          <w:bCs/>
        </w:rPr>
        <w:lastRenderedPageBreak/>
        <w:t xml:space="preserve">Step </w:t>
      </w:r>
      <w:r w:rsidR="00346531">
        <w:rPr>
          <w:b/>
          <w:bCs/>
        </w:rPr>
        <w:t>9</w:t>
      </w:r>
      <w:r w:rsidRPr="005C0D6D">
        <w:rPr>
          <w:b/>
          <w:bCs/>
        </w:rPr>
        <w:sym w:font="Wingdings" w:char="F0E0"/>
      </w:r>
      <w:r>
        <w:t xml:space="preserve"> </w:t>
      </w:r>
      <w:r w:rsidR="00F707DC">
        <w:t xml:space="preserve">Click </w:t>
      </w:r>
      <w:r w:rsidR="00F707DC">
        <w:rPr>
          <w:b/>
          <w:bCs/>
        </w:rPr>
        <w:t>Create</w:t>
      </w:r>
      <w:r w:rsidR="00B0334E">
        <w:rPr>
          <w:b/>
          <w:bCs/>
        </w:rPr>
        <w:t xml:space="preserve"> </w:t>
      </w:r>
      <w:r w:rsidR="00B0334E">
        <w:t xml:space="preserve">and review the </w:t>
      </w:r>
      <w:r w:rsidR="00752410">
        <w:t>service status</w:t>
      </w:r>
      <w:r w:rsidR="00B0334E">
        <w:t>:</w:t>
      </w:r>
    </w:p>
    <w:p w14:paraId="47F4CC30" w14:textId="6AF5F059" w:rsidR="00AF4D50" w:rsidRDefault="002D36FA" w:rsidP="00D76C11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D9A821C" wp14:editId="2CC70ACC">
            <wp:extent cx="5486400" cy="4298950"/>
            <wp:effectExtent l="0" t="0" r="0" b="6350"/>
            <wp:docPr id="17739021" name="Picture 1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39021" name="Picture 1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2989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891DF7" w14:textId="51239054" w:rsidR="00BA6EE5" w:rsidRPr="00980891" w:rsidRDefault="00FF641B" w:rsidP="00BA6EE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2B75727E" wp14:editId="39F5BF07">
            <wp:extent cx="4978400" cy="1371365"/>
            <wp:effectExtent l="0" t="0" r="0" b="635"/>
            <wp:docPr id="1038944122" name="Picture 2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944122" name="Picture 2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78400" cy="1371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783C252" w14:textId="4EE0BD8E" w:rsidR="0018716F" w:rsidRDefault="0018716F" w:rsidP="0018716F">
      <w:pPr>
        <w:pStyle w:val="BodyText"/>
        <w:ind w:left="0"/>
      </w:pPr>
      <w:r w:rsidRPr="005C0D6D">
        <w:rPr>
          <w:b/>
          <w:bCs/>
        </w:rPr>
        <w:t xml:space="preserve">Step </w:t>
      </w:r>
      <w:r w:rsidR="00C256BF">
        <w:rPr>
          <w:b/>
          <w:bCs/>
        </w:rPr>
        <w:t>10</w:t>
      </w:r>
      <w:r w:rsidRPr="005C0D6D">
        <w:rPr>
          <w:b/>
          <w:bCs/>
        </w:rPr>
        <w:sym w:font="Wingdings" w:char="F0E0"/>
      </w:r>
      <w:r>
        <w:t xml:space="preserve"> </w:t>
      </w:r>
      <w:r w:rsidR="00ED0922">
        <w:t>Access the application using the task’s IP</w:t>
      </w:r>
      <w:r w:rsidR="00D1433C">
        <w:t xml:space="preserve"> address</w:t>
      </w:r>
      <w:r w:rsidR="00797ABC">
        <w:t>:</w:t>
      </w:r>
    </w:p>
    <w:p w14:paraId="5F70F9C6" w14:textId="79CD93F4" w:rsidR="00D76C11" w:rsidRDefault="00D76C11" w:rsidP="00BE3488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093CE02E" wp14:editId="43FDC724">
            <wp:extent cx="5486400" cy="2120900"/>
            <wp:effectExtent l="0" t="0" r="0" b="0"/>
            <wp:docPr id="773033028" name="Picture 2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3033028" name="Picture 2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120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EB3543" w14:textId="77777777" w:rsidR="00642B0B" w:rsidRDefault="00642B0B" w:rsidP="0018716F">
      <w:pPr>
        <w:pStyle w:val="BodyText"/>
        <w:ind w:left="0"/>
        <w:rPr>
          <w:b/>
          <w:bCs/>
        </w:rPr>
      </w:pPr>
    </w:p>
    <w:p w14:paraId="347F7FA0" w14:textId="77777777" w:rsidR="00642B0B" w:rsidRDefault="00642B0B" w:rsidP="0018716F">
      <w:pPr>
        <w:pStyle w:val="BodyText"/>
        <w:ind w:left="0"/>
        <w:rPr>
          <w:b/>
          <w:bCs/>
        </w:rPr>
      </w:pPr>
    </w:p>
    <w:p w14:paraId="093DCDD8" w14:textId="77777777" w:rsidR="00642B0B" w:rsidRDefault="00642B0B" w:rsidP="0018716F">
      <w:pPr>
        <w:pStyle w:val="BodyText"/>
        <w:ind w:left="0"/>
        <w:rPr>
          <w:b/>
          <w:bCs/>
        </w:rPr>
      </w:pPr>
    </w:p>
    <w:p w14:paraId="02147F26" w14:textId="77777777" w:rsidR="00642B0B" w:rsidRDefault="00642B0B" w:rsidP="0018716F">
      <w:pPr>
        <w:pStyle w:val="BodyText"/>
        <w:ind w:left="0"/>
        <w:rPr>
          <w:b/>
          <w:bCs/>
        </w:rPr>
      </w:pPr>
    </w:p>
    <w:p w14:paraId="1AA6E4D1" w14:textId="1161363C" w:rsidR="0018716F" w:rsidRDefault="0018716F" w:rsidP="0018716F">
      <w:pPr>
        <w:pStyle w:val="BodyText"/>
        <w:ind w:left="0"/>
        <w:rPr>
          <w:b/>
          <w:bCs/>
        </w:rPr>
      </w:pPr>
      <w:r w:rsidRPr="005C0D6D">
        <w:rPr>
          <w:b/>
          <w:bCs/>
        </w:rPr>
        <w:lastRenderedPageBreak/>
        <w:t xml:space="preserve">Step </w:t>
      </w:r>
      <w:r w:rsidR="00642442">
        <w:rPr>
          <w:b/>
          <w:bCs/>
        </w:rPr>
        <w:t>11</w:t>
      </w:r>
      <w:r w:rsidRPr="005C0D6D">
        <w:rPr>
          <w:b/>
          <w:bCs/>
        </w:rPr>
        <w:sym w:font="Wingdings" w:char="F0E0"/>
      </w:r>
      <w:r>
        <w:t xml:space="preserve"> </w:t>
      </w:r>
      <w:r w:rsidR="00A2178D">
        <w:t>N</w:t>
      </w:r>
      <w:r w:rsidR="003F430E">
        <w:t xml:space="preserve">avigate to </w:t>
      </w:r>
      <w:r w:rsidR="00675E69">
        <w:t xml:space="preserve">the </w:t>
      </w:r>
      <w:proofErr w:type="spellStart"/>
      <w:r w:rsidR="006A541C">
        <w:rPr>
          <w:b/>
          <w:bCs/>
        </w:rPr>
        <w:t>Code</w:t>
      </w:r>
      <w:r w:rsidR="008810B4">
        <w:rPr>
          <w:b/>
          <w:bCs/>
        </w:rPr>
        <w:t>P</w:t>
      </w:r>
      <w:r w:rsidR="006A541C">
        <w:rPr>
          <w:b/>
          <w:bCs/>
        </w:rPr>
        <w:t>ipeline</w:t>
      </w:r>
      <w:proofErr w:type="spellEnd"/>
      <w:r w:rsidR="003770FF">
        <w:rPr>
          <w:b/>
          <w:bCs/>
        </w:rPr>
        <w:t xml:space="preserve"> </w:t>
      </w:r>
      <w:r w:rsidR="00675E69" w:rsidRPr="00675E69">
        <w:t>service</w:t>
      </w:r>
      <w:r w:rsidR="00A2178D">
        <w:t xml:space="preserve"> to deploy the pipeline</w:t>
      </w:r>
      <w:r w:rsidR="00263EE9">
        <w:t>:</w:t>
      </w:r>
    </w:p>
    <w:p w14:paraId="344A0329" w14:textId="14310760" w:rsidR="008810B4" w:rsidRPr="006A541C" w:rsidRDefault="00BE3488" w:rsidP="00BE3488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746945EF" wp14:editId="3EE1AB3D">
            <wp:extent cx="5486400" cy="1809750"/>
            <wp:effectExtent l="0" t="0" r="0" b="0"/>
            <wp:docPr id="568855148" name="Picture 2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8855148" name="Picture 2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8097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732685" w14:textId="5137EF34" w:rsidR="0018716F" w:rsidRDefault="0018716F" w:rsidP="0018716F">
      <w:pPr>
        <w:pStyle w:val="BodyText"/>
        <w:ind w:left="0"/>
        <w:rPr>
          <w:b/>
          <w:bCs/>
        </w:rPr>
      </w:pPr>
      <w:r w:rsidRPr="005C0D6D">
        <w:rPr>
          <w:b/>
          <w:bCs/>
        </w:rPr>
        <w:t xml:space="preserve">Step </w:t>
      </w:r>
      <w:r w:rsidR="00AF5396">
        <w:rPr>
          <w:b/>
          <w:bCs/>
        </w:rPr>
        <w:t>12</w:t>
      </w:r>
      <w:r w:rsidRPr="005C0D6D">
        <w:rPr>
          <w:b/>
          <w:bCs/>
        </w:rPr>
        <w:sym w:font="Wingdings" w:char="F0E0"/>
      </w:r>
      <w:r>
        <w:t xml:space="preserve"> </w:t>
      </w:r>
      <w:r w:rsidR="00E61DA8">
        <w:t xml:space="preserve">Click </w:t>
      </w:r>
      <w:r w:rsidR="00E61DA8">
        <w:rPr>
          <w:b/>
          <w:bCs/>
        </w:rPr>
        <w:t>Create Pipeline</w:t>
      </w:r>
      <w:r w:rsidR="006162CE">
        <w:t>:</w:t>
      </w:r>
    </w:p>
    <w:p w14:paraId="789611A6" w14:textId="59C87FEA" w:rsidR="003F19E9" w:rsidRDefault="00946788" w:rsidP="006162CE">
      <w:pPr>
        <w:pStyle w:val="BodyText"/>
        <w:ind w:left="0"/>
        <w:rPr>
          <w:b/>
          <w:bCs/>
        </w:rPr>
      </w:pPr>
      <w:r>
        <w:rPr>
          <w:noProof/>
        </w:rPr>
        <w:drawing>
          <wp:inline distT="0" distB="0" distL="0" distR="0" wp14:anchorId="1E66EB31" wp14:editId="2C4B6C8B">
            <wp:extent cx="5486400" cy="520700"/>
            <wp:effectExtent l="0" t="0" r="0" b="0"/>
            <wp:docPr id="18090641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520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4F96CCD" w14:textId="6833DD0D" w:rsidR="006162CE" w:rsidRPr="003F19E9" w:rsidRDefault="006162CE" w:rsidP="0018716F">
      <w:pPr>
        <w:pStyle w:val="BodyText"/>
        <w:ind w:left="0"/>
      </w:pPr>
      <w:r w:rsidRPr="005C0D6D">
        <w:rPr>
          <w:b/>
          <w:bCs/>
        </w:rPr>
        <w:t xml:space="preserve">Step </w:t>
      </w:r>
      <w:r w:rsidR="00EF64CC">
        <w:rPr>
          <w:b/>
          <w:bCs/>
        </w:rPr>
        <w:t>13</w:t>
      </w:r>
      <w:r w:rsidRPr="005C0D6D">
        <w:rPr>
          <w:b/>
          <w:bCs/>
        </w:rPr>
        <w:sym w:font="Wingdings" w:char="F0E0"/>
      </w:r>
      <w:r>
        <w:t xml:space="preserve"> </w:t>
      </w:r>
      <w:r w:rsidR="00813538">
        <w:t xml:space="preserve">Configure </w:t>
      </w:r>
      <w:r w:rsidR="003F19E9">
        <w:t>pipeline settings</w:t>
      </w:r>
      <w:r w:rsidR="00946788">
        <w:t xml:space="preserve"> </w:t>
      </w:r>
      <w:r w:rsidR="00813538">
        <w:t>as</w:t>
      </w:r>
      <w:r w:rsidR="00EF64CC">
        <w:t xml:space="preserve"> </w:t>
      </w:r>
      <w:r w:rsidR="00FA6036">
        <w:t>described</w:t>
      </w:r>
      <w:r w:rsidR="00AD0E39">
        <w:t xml:space="preserve"> </w:t>
      </w:r>
      <w:r w:rsidR="00946788">
        <w:t xml:space="preserve">and </w:t>
      </w:r>
      <w:r w:rsidR="00030E9A">
        <w:t>proceed</w:t>
      </w:r>
      <w:r w:rsidR="003F19E9">
        <w:t>:</w:t>
      </w:r>
    </w:p>
    <w:p w14:paraId="2D1C7A6E" w14:textId="2A7C6501" w:rsidR="00986F7B" w:rsidRDefault="00986F7B" w:rsidP="00BA5D7B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3F746DC" wp14:editId="6B014336">
            <wp:extent cx="5486400" cy="2501900"/>
            <wp:effectExtent l="0" t="0" r="0" b="0"/>
            <wp:docPr id="1657504664" name="Picture 2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57504664" name="Picture 2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50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BE2D8B" w14:textId="59CCA630" w:rsidR="00D23F8B" w:rsidRPr="00FD0D46" w:rsidRDefault="00D23F8B" w:rsidP="0018716F">
      <w:pPr>
        <w:pStyle w:val="BodyText"/>
        <w:ind w:left="0"/>
        <w:rPr>
          <w:b/>
          <w:bCs/>
        </w:rPr>
      </w:pPr>
      <w:r w:rsidRPr="005C0D6D">
        <w:rPr>
          <w:b/>
          <w:bCs/>
        </w:rPr>
        <w:t xml:space="preserve">Step </w:t>
      </w:r>
      <w:r w:rsidR="00EF64CC">
        <w:rPr>
          <w:b/>
          <w:bCs/>
        </w:rPr>
        <w:t>14</w:t>
      </w:r>
      <w:r w:rsidRPr="005C0D6D">
        <w:rPr>
          <w:b/>
          <w:bCs/>
        </w:rPr>
        <w:sym w:font="Wingdings" w:char="F0E0"/>
      </w:r>
      <w:r>
        <w:t xml:space="preserve"> </w:t>
      </w:r>
      <w:r w:rsidR="00FD0D46">
        <w:t xml:space="preserve">Mention the source info </w:t>
      </w:r>
      <w:r w:rsidR="00030E9A">
        <w:t xml:space="preserve">described </w:t>
      </w:r>
      <w:r w:rsidR="00FD0D46">
        <w:t xml:space="preserve">and </w:t>
      </w:r>
      <w:r w:rsidR="00030E9A">
        <w:t>proceed</w:t>
      </w:r>
      <w:r w:rsidR="00FD0D46">
        <w:rPr>
          <w:b/>
          <w:bCs/>
        </w:rPr>
        <w:t>:</w:t>
      </w:r>
    </w:p>
    <w:p w14:paraId="53FE9852" w14:textId="20DEA7F8" w:rsidR="007900F2" w:rsidRPr="00E61DA8" w:rsidRDefault="007900F2" w:rsidP="00BA5D7B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84E23AE" wp14:editId="3799C31B">
            <wp:extent cx="5486400" cy="3111500"/>
            <wp:effectExtent l="0" t="0" r="0" b="0"/>
            <wp:docPr id="609726685" name="Picture 25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726685" name="Picture 25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1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C2BBB9" w14:textId="77777777" w:rsidR="00795ECC" w:rsidRDefault="00795ECC" w:rsidP="00346531">
      <w:pPr>
        <w:pStyle w:val="BodyText"/>
        <w:ind w:left="0"/>
        <w:rPr>
          <w:b/>
          <w:bCs/>
        </w:rPr>
      </w:pPr>
    </w:p>
    <w:p w14:paraId="49B1EB83" w14:textId="77FD9ED1" w:rsidR="00346531" w:rsidRDefault="00346531" w:rsidP="00346531">
      <w:pPr>
        <w:pStyle w:val="BodyText"/>
        <w:ind w:left="0"/>
      </w:pPr>
      <w:r w:rsidRPr="005C0D6D">
        <w:rPr>
          <w:b/>
          <w:bCs/>
        </w:rPr>
        <w:lastRenderedPageBreak/>
        <w:t xml:space="preserve">Step </w:t>
      </w:r>
      <w:r w:rsidR="005A3B35">
        <w:rPr>
          <w:b/>
          <w:bCs/>
        </w:rPr>
        <w:t>15</w:t>
      </w:r>
      <w:r w:rsidRPr="005C0D6D">
        <w:rPr>
          <w:b/>
          <w:bCs/>
        </w:rPr>
        <w:sym w:font="Wingdings" w:char="F0E0"/>
      </w:r>
      <w:r>
        <w:t xml:space="preserve"> </w:t>
      </w:r>
      <w:r w:rsidR="009C7E17">
        <w:t>Create a new code</w:t>
      </w:r>
      <w:r w:rsidR="0012262C">
        <w:t xml:space="preserve"> </w:t>
      </w:r>
      <w:r w:rsidR="009C7E17">
        <w:t>build project</w:t>
      </w:r>
      <w:r w:rsidR="00F45953">
        <w:t xml:space="preserve"> as illustrated in the screenshots below:</w:t>
      </w:r>
    </w:p>
    <w:p w14:paraId="13E9200B" w14:textId="3B509ED8" w:rsidR="004341E9" w:rsidRPr="00530D55" w:rsidRDefault="004341E9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6D730C0C" wp14:editId="71C0B743">
            <wp:extent cx="5486400" cy="2692400"/>
            <wp:effectExtent l="0" t="0" r="0" b="0"/>
            <wp:docPr id="820066571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0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69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251B9F" w14:textId="211E3C45" w:rsidR="006D7C81" w:rsidRDefault="00152A95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430BA457" wp14:editId="77F585E3">
            <wp:extent cx="5486400" cy="2844800"/>
            <wp:effectExtent l="0" t="0" r="0" b="0"/>
            <wp:docPr id="449151296" name="Picture 28" descr="A screenshot of a projec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151296" name="Picture 28" descr="A screenshot of a projec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844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63BD633" w14:textId="78F62E5C" w:rsidR="00152A95" w:rsidRDefault="00152A95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450A2B58" wp14:editId="1F0409BC">
            <wp:extent cx="5283200" cy="2019300"/>
            <wp:effectExtent l="0" t="0" r="0" b="0"/>
            <wp:docPr id="2090141942" name="Picture 2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0141942" name="Picture 2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01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C8C7D" w14:textId="33C69B30" w:rsidR="00152A95" w:rsidRDefault="00152A95" w:rsidP="00530D55">
      <w:pPr>
        <w:pStyle w:val="BodyText"/>
        <w:ind w:left="0"/>
        <w:jc w:val="center"/>
      </w:pPr>
      <w:r>
        <w:rPr>
          <w:noProof/>
        </w:rPr>
        <w:lastRenderedPageBreak/>
        <w:drawing>
          <wp:inline distT="0" distB="0" distL="0" distR="0" wp14:anchorId="50CA15DF" wp14:editId="6D781B92">
            <wp:extent cx="5086350" cy="4641850"/>
            <wp:effectExtent l="0" t="0" r="0" b="6350"/>
            <wp:docPr id="1903956813" name="Picture 30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03956813" name="Picture 30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635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FA89502" w14:textId="4BCA7C66" w:rsidR="00413641" w:rsidRDefault="00413641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3ED535AD" wp14:editId="21441446">
            <wp:extent cx="5486400" cy="4559300"/>
            <wp:effectExtent l="0" t="0" r="0" b="0"/>
            <wp:docPr id="1506583655" name="Picture 3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6583655" name="Picture 3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4559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083FD" w14:textId="29A61E70" w:rsidR="006648E2" w:rsidRDefault="006648E2" w:rsidP="00530D55">
      <w:pPr>
        <w:pStyle w:val="BodyText"/>
        <w:ind w:left="0"/>
        <w:jc w:val="center"/>
      </w:pPr>
      <w:r>
        <w:rPr>
          <w:noProof/>
        </w:rPr>
        <w:lastRenderedPageBreak/>
        <w:drawing>
          <wp:inline distT="0" distB="0" distL="0" distR="0" wp14:anchorId="74F24D7A" wp14:editId="738753C8">
            <wp:extent cx="5486400" cy="2743200"/>
            <wp:effectExtent l="0" t="0" r="0" b="0"/>
            <wp:docPr id="299793879" name="Picture 32" descr="A screenshot of a certificate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9793879" name="Picture 32" descr="A screenshot of a certificate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D16AC7" w14:textId="3B9F400A" w:rsidR="0042507C" w:rsidRDefault="0042507C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4E43EE3F" wp14:editId="3A6E7C31">
            <wp:extent cx="5486400" cy="2743200"/>
            <wp:effectExtent l="0" t="0" r="0" b="0"/>
            <wp:docPr id="2122232386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E3509F" w14:textId="5319381C" w:rsidR="00491928" w:rsidRDefault="00491928" w:rsidP="00530D55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62239CA4" wp14:editId="5D7B026F">
            <wp:extent cx="5486400" cy="3143250"/>
            <wp:effectExtent l="0" t="0" r="0" b="0"/>
            <wp:docPr id="39091444" name="Picture 34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091444" name="Picture 34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43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D602398" w14:textId="77777777" w:rsidR="007E7928" w:rsidRDefault="007E7928" w:rsidP="00346531">
      <w:pPr>
        <w:pStyle w:val="BodyText"/>
        <w:ind w:left="0"/>
        <w:rPr>
          <w:b/>
          <w:bCs/>
        </w:rPr>
      </w:pPr>
    </w:p>
    <w:p w14:paraId="27F12C5B" w14:textId="77777777" w:rsidR="007E7928" w:rsidRDefault="007E7928" w:rsidP="00346531">
      <w:pPr>
        <w:pStyle w:val="BodyText"/>
        <w:ind w:left="0"/>
        <w:rPr>
          <w:b/>
          <w:bCs/>
        </w:rPr>
      </w:pPr>
    </w:p>
    <w:p w14:paraId="673F5DFF" w14:textId="4D76895A" w:rsidR="00540620" w:rsidRDefault="00346531" w:rsidP="002E0786">
      <w:pPr>
        <w:pStyle w:val="BodyText"/>
        <w:ind w:left="0"/>
        <w:jc w:val="both"/>
        <w:rPr>
          <w:b/>
          <w:bCs/>
        </w:rPr>
      </w:pPr>
      <w:r w:rsidRPr="005C0D6D">
        <w:rPr>
          <w:b/>
          <w:bCs/>
        </w:rPr>
        <w:lastRenderedPageBreak/>
        <w:t xml:space="preserve">Step </w:t>
      </w:r>
      <w:r w:rsidR="00C86F62">
        <w:rPr>
          <w:b/>
          <w:bCs/>
        </w:rPr>
        <w:t>16</w:t>
      </w:r>
      <w:r w:rsidRPr="005C0D6D">
        <w:rPr>
          <w:b/>
          <w:bCs/>
        </w:rPr>
        <w:sym w:font="Wingdings" w:char="F0E0"/>
      </w:r>
      <w:r>
        <w:t xml:space="preserve"> </w:t>
      </w:r>
      <w:r w:rsidR="00896636" w:rsidRPr="00896636">
        <w:t xml:space="preserve">Click </w:t>
      </w:r>
      <w:r w:rsidR="00896636" w:rsidRPr="00896636">
        <w:rPr>
          <w:b/>
          <w:bCs/>
        </w:rPr>
        <w:t xml:space="preserve">Continue to </w:t>
      </w:r>
      <w:proofErr w:type="spellStart"/>
      <w:r w:rsidR="00896636" w:rsidRPr="00896636">
        <w:rPr>
          <w:b/>
          <w:bCs/>
        </w:rPr>
        <w:t>CodePipeline</w:t>
      </w:r>
      <w:proofErr w:type="spellEnd"/>
      <w:r w:rsidR="00896636" w:rsidRPr="00896636">
        <w:t xml:space="preserve"> to see the Code Pipeline dashboard, and then click Next until you reach </w:t>
      </w:r>
      <w:r w:rsidR="00896636" w:rsidRPr="00896636">
        <w:rPr>
          <w:b/>
          <w:bCs/>
        </w:rPr>
        <w:t>Step 4: Add deploy stage</w:t>
      </w:r>
      <w:r w:rsidR="00896636" w:rsidRPr="00896636">
        <w:t>:</w:t>
      </w:r>
    </w:p>
    <w:p w14:paraId="51CFAEFF" w14:textId="789A05B2" w:rsidR="002A3C38" w:rsidRDefault="002A3C38" w:rsidP="00EC5E89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6D8F3822" wp14:editId="1BC35F0B">
            <wp:extent cx="5434147" cy="3302000"/>
            <wp:effectExtent l="0" t="0" r="0" b="0"/>
            <wp:docPr id="804104632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62012" cy="331893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BA3A7E" w14:textId="0155F50B" w:rsidR="00892CD3" w:rsidRDefault="00892CD3" w:rsidP="00EC5E89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55FB0E73" wp14:editId="22891E23">
            <wp:extent cx="5486400" cy="3194050"/>
            <wp:effectExtent l="0" t="0" r="0" b="6350"/>
            <wp:docPr id="661012034" name="Picture 36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1012034" name="Picture 36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3194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7AAE84" w14:textId="257BD804" w:rsidR="00892CD3" w:rsidRDefault="00892CD3" w:rsidP="00EC5E89">
      <w:pPr>
        <w:pStyle w:val="BodyText"/>
        <w:ind w:left="0"/>
        <w:jc w:val="center"/>
        <w:rPr>
          <w:b/>
          <w:bCs/>
        </w:rPr>
      </w:pPr>
      <w:r>
        <w:rPr>
          <w:noProof/>
        </w:rPr>
        <w:lastRenderedPageBreak/>
        <w:drawing>
          <wp:inline distT="0" distB="0" distL="0" distR="0" wp14:anchorId="7D22DF84" wp14:editId="29825ECF">
            <wp:extent cx="5194300" cy="4641850"/>
            <wp:effectExtent l="0" t="0" r="6350" b="6350"/>
            <wp:docPr id="1448850427" name="Picture 37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8850427" name="Picture 37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94300" cy="4641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27E4299" w14:textId="0DF9E2DC" w:rsidR="0018716F" w:rsidRPr="00B04899" w:rsidRDefault="00346531" w:rsidP="00BA5D7B">
      <w:pPr>
        <w:pStyle w:val="BodyText"/>
        <w:ind w:left="0"/>
        <w:rPr>
          <w:b/>
          <w:bCs/>
        </w:rPr>
      </w:pPr>
      <w:r w:rsidRPr="005C0D6D">
        <w:rPr>
          <w:b/>
          <w:bCs/>
        </w:rPr>
        <w:t xml:space="preserve">Step </w:t>
      </w:r>
      <w:r w:rsidR="00EC5E89">
        <w:rPr>
          <w:b/>
          <w:bCs/>
        </w:rPr>
        <w:t>17</w:t>
      </w:r>
      <w:r w:rsidRPr="005C0D6D">
        <w:rPr>
          <w:b/>
          <w:bCs/>
        </w:rPr>
        <w:sym w:font="Wingdings" w:char="F0E0"/>
      </w:r>
      <w:r>
        <w:t xml:space="preserve"> </w:t>
      </w:r>
      <w:r w:rsidR="00892CD3">
        <w:t>Review</w:t>
      </w:r>
      <w:r w:rsidR="00B04899">
        <w:t xml:space="preserve"> </w:t>
      </w:r>
      <w:r w:rsidR="00703EE4">
        <w:t xml:space="preserve">deployment details </w:t>
      </w:r>
      <w:r w:rsidR="00B04899">
        <w:t xml:space="preserve">and click </w:t>
      </w:r>
      <w:r w:rsidR="00B04899">
        <w:rPr>
          <w:b/>
          <w:bCs/>
        </w:rPr>
        <w:t>Create pipeline:</w:t>
      </w:r>
    </w:p>
    <w:p w14:paraId="0BEBE620" w14:textId="67608D78" w:rsidR="00892CD3" w:rsidRDefault="00892CD3" w:rsidP="00E10F8B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4E030B3A" wp14:editId="38BA8A83">
            <wp:extent cx="5283200" cy="2330450"/>
            <wp:effectExtent l="0" t="0" r="0" b="0"/>
            <wp:docPr id="1809634228" name="Picture 38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9634228" name="Picture 38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83200" cy="2330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689C26" w14:textId="77719633" w:rsidR="00777D8C" w:rsidRDefault="00777D8C" w:rsidP="00901F59">
      <w:pPr>
        <w:pStyle w:val="BodyText"/>
        <w:ind w:left="0"/>
        <w:jc w:val="both"/>
      </w:pPr>
      <w:r w:rsidRPr="00777D8C">
        <w:t xml:space="preserve">To test </w:t>
      </w:r>
      <w:r>
        <w:t xml:space="preserve">the </w:t>
      </w:r>
      <w:r w:rsidR="00611D47">
        <w:t>“Stage”</w:t>
      </w:r>
      <w:r>
        <w:t xml:space="preserve"> </w:t>
      </w:r>
      <w:r w:rsidRPr="00777D8C">
        <w:t xml:space="preserve">pipeline, ask the developer to push a sample change to </w:t>
      </w:r>
      <w:r w:rsidR="005A3148">
        <w:t xml:space="preserve">the </w:t>
      </w:r>
      <w:r w:rsidRPr="00777D8C">
        <w:t>stag</w:t>
      </w:r>
      <w:r w:rsidR="00F90B6D">
        <w:t>ing</w:t>
      </w:r>
      <w:r w:rsidRPr="00777D8C">
        <w:t xml:space="preserve"> branch of the CodeCommit repo</w:t>
      </w:r>
      <w:r w:rsidR="005A3148">
        <w:t>, which</w:t>
      </w:r>
      <w:r w:rsidRPr="00777D8C">
        <w:t xml:space="preserve"> should trigger the pipeline and deploy the new code on the site.</w:t>
      </w:r>
    </w:p>
    <w:p w14:paraId="774EC43E" w14:textId="422AF897" w:rsidR="00176903" w:rsidRDefault="000227AF" w:rsidP="00BA5D7B">
      <w:pPr>
        <w:pStyle w:val="BodyText"/>
        <w:ind w:left="0"/>
        <w:rPr>
          <w:b/>
          <w:bCs/>
        </w:rPr>
      </w:pPr>
      <w:r w:rsidRPr="005C0D6D">
        <w:rPr>
          <w:b/>
          <w:bCs/>
        </w:rPr>
        <w:t xml:space="preserve">Step </w:t>
      </w:r>
      <w:r w:rsidR="00901F59">
        <w:rPr>
          <w:b/>
          <w:bCs/>
        </w:rPr>
        <w:t>1</w:t>
      </w:r>
      <w:r>
        <w:rPr>
          <w:b/>
          <w:bCs/>
        </w:rPr>
        <w:t>8</w:t>
      </w:r>
      <w:r w:rsidRPr="005C0D6D">
        <w:rPr>
          <w:b/>
          <w:bCs/>
        </w:rPr>
        <w:sym w:font="Wingdings" w:char="F0E0"/>
      </w:r>
      <w:r w:rsidR="00412152">
        <w:t xml:space="preserve"> On the </w:t>
      </w:r>
      <w:r w:rsidR="003F0252">
        <w:t>internal AWS load balancer</w:t>
      </w:r>
      <w:r w:rsidR="005068BD">
        <w:t xml:space="preserve">, configure the </w:t>
      </w:r>
      <w:r w:rsidR="005068BD">
        <w:rPr>
          <w:b/>
          <w:bCs/>
        </w:rPr>
        <w:t>L</w:t>
      </w:r>
      <w:r w:rsidR="006F2842">
        <w:rPr>
          <w:b/>
          <w:bCs/>
        </w:rPr>
        <w:t>isteners</w:t>
      </w:r>
      <w:r w:rsidR="008610A3" w:rsidRPr="008610A3">
        <w:t>, as illustrated below:</w:t>
      </w:r>
    </w:p>
    <w:p w14:paraId="0934EF40" w14:textId="6CB5B71A" w:rsidR="008610A3" w:rsidRDefault="00B17C2B" w:rsidP="00E10F8B">
      <w:pPr>
        <w:pStyle w:val="BodyText"/>
        <w:ind w:left="0"/>
        <w:jc w:val="center"/>
        <w:rPr>
          <w:b/>
          <w:bCs/>
        </w:rPr>
      </w:pPr>
      <w:r>
        <w:rPr>
          <w:noProof/>
        </w:rPr>
        <w:drawing>
          <wp:inline distT="0" distB="0" distL="0" distR="0" wp14:anchorId="4656108C" wp14:editId="1CC7CA2E">
            <wp:extent cx="5248527" cy="1603717"/>
            <wp:effectExtent l="0" t="0" r="0" b="0"/>
            <wp:docPr id="1882476017" name="Picture 39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2476017" name="Picture 39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3362" cy="1608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3A3703" w14:textId="3086D0EF" w:rsidR="00955306" w:rsidRDefault="00553961" w:rsidP="00BA5D7B">
      <w:pPr>
        <w:pStyle w:val="BodyText"/>
        <w:ind w:left="0"/>
      </w:pPr>
      <w:r>
        <w:lastRenderedPageBreak/>
        <w:t>Monitor the Load Balancer target group</w:t>
      </w:r>
      <w:r w:rsidR="00955306">
        <w:t>s as follows:</w:t>
      </w:r>
    </w:p>
    <w:p w14:paraId="0670BDD2" w14:textId="20627D54" w:rsidR="00033D2B" w:rsidRDefault="00033D2B" w:rsidP="00E10F8B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6D4253AA" wp14:editId="173326C1">
            <wp:extent cx="5486400" cy="1257300"/>
            <wp:effectExtent l="0" t="0" r="0" b="0"/>
            <wp:docPr id="1394817577" name="Picture 41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94817577" name="Picture 41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257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6F9BFF" w14:textId="3E42DA66" w:rsidR="00E10F8B" w:rsidRDefault="00E10F8B" w:rsidP="00E10F8B">
      <w:pPr>
        <w:pStyle w:val="BodyText"/>
        <w:ind w:left="0"/>
        <w:jc w:val="center"/>
      </w:pPr>
      <w:r>
        <w:rPr>
          <w:noProof/>
        </w:rPr>
        <w:drawing>
          <wp:inline distT="0" distB="0" distL="0" distR="0" wp14:anchorId="33CDF106" wp14:editId="2215ED71">
            <wp:extent cx="5486400" cy="1441450"/>
            <wp:effectExtent l="0" t="0" r="0" b="6350"/>
            <wp:docPr id="1116170660" name="Picture 42" descr="A screenshot of a computer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170660" name="Picture 42" descr="A screenshot of a computer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1441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48B079" w14:textId="01A02534" w:rsidR="002273D5" w:rsidRPr="00553961" w:rsidRDefault="002273D5" w:rsidP="002E0786">
      <w:pPr>
        <w:pStyle w:val="BodyText"/>
        <w:ind w:left="0"/>
        <w:jc w:val="both"/>
      </w:pPr>
      <w:r w:rsidRPr="00334DE0">
        <w:rPr>
          <w:b/>
          <w:bCs/>
        </w:rPr>
        <w:t xml:space="preserve">Step </w:t>
      </w:r>
      <w:r w:rsidR="00FF64B7">
        <w:rPr>
          <w:b/>
          <w:bCs/>
        </w:rPr>
        <w:t>19</w:t>
      </w:r>
      <w:r w:rsidR="00334DE0" w:rsidRPr="00334DE0">
        <w:rPr>
          <w:b/>
          <w:bCs/>
        </w:rPr>
        <w:sym w:font="Wingdings" w:char="F0E0"/>
      </w:r>
      <w:r w:rsidR="00334DE0">
        <w:t xml:space="preserve"> </w:t>
      </w:r>
      <w:r w:rsidR="00334DE0" w:rsidRPr="00334DE0">
        <w:t xml:space="preserve">Create </w:t>
      </w:r>
      <w:r w:rsidR="00F90B6D">
        <w:t xml:space="preserve">a </w:t>
      </w:r>
      <w:r w:rsidR="00334DE0" w:rsidRPr="00334DE0">
        <w:t>DNS entry in Infoblox to point the Internal Load Balancer CNAME to a</w:t>
      </w:r>
      <w:r w:rsidR="00BE77D9">
        <w:t>n</w:t>
      </w:r>
      <w:r w:rsidR="00334DE0" w:rsidRPr="00334DE0">
        <w:t xml:space="preserve"> FQDN (example: env.app.gtlaw.com.au).</w:t>
      </w:r>
    </w:p>
    <w:p w14:paraId="5C4FA235" w14:textId="4ECC6A2E" w:rsidR="008669D0" w:rsidRDefault="008669D0" w:rsidP="008669D0">
      <w:pPr>
        <w:pStyle w:val="Heading2"/>
        <w:numPr>
          <w:ilvl w:val="1"/>
          <w:numId w:val="20"/>
        </w:numPr>
        <w:ind w:left="426" w:hanging="426"/>
      </w:pPr>
      <w:bookmarkStart w:id="19" w:name="_Toc140789892"/>
      <w:bookmarkStart w:id="20" w:name="_Hlk140662084"/>
      <w:r>
        <w:t>Developers’</w:t>
      </w:r>
      <w:r w:rsidR="00365C5A">
        <w:t xml:space="preserve"> Trigger Process</w:t>
      </w:r>
      <w:r w:rsidR="00A95249">
        <w:t xml:space="preserve"> for Production Pipeline</w:t>
      </w:r>
      <w:r w:rsidR="007B6258">
        <w:t xml:space="preserve"> in AWS Production Environment</w:t>
      </w:r>
      <w:bookmarkEnd w:id="19"/>
    </w:p>
    <w:bookmarkEnd w:id="20"/>
    <w:p w14:paraId="78B3D967" w14:textId="4191707E" w:rsidR="007B6258" w:rsidRPr="007B6258" w:rsidRDefault="00BE77D9" w:rsidP="00AE3A84">
      <w:pPr>
        <w:pStyle w:val="BodyText"/>
        <w:ind w:left="0"/>
      </w:pPr>
      <w:r w:rsidRPr="00BE77D9">
        <w:t>After verifying the UAT image for deployment in Prod, developers manually trigger production pipelines.</w:t>
      </w:r>
    </w:p>
    <w:p w14:paraId="6C04B670" w14:textId="2B42B4CC" w:rsidR="00F450F3" w:rsidRPr="00B32305" w:rsidRDefault="006C3B60" w:rsidP="00F450F3">
      <w:pPr>
        <w:pStyle w:val="Heading2"/>
        <w:numPr>
          <w:ilvl w:val="2"/>
          <w:numId w:val="20"/>
        </w:numPr>
        <w:rPr>
          <w:b w:val="0"/>
          <w:bCs/>
          <w:u w:val="single"/>
        </w:rPr>
      </w:pPr>
      <w:bookmarkStart w:id="21" w:name="_Toc140789893"/>
      <w:r w:rsidRPr="00B32305">
        <w:rPr>
          <w:b w:val="0"/>
          <w:bCs/>
          <w:u w:val="single"/>
        </w:rPr>
        <w:t xml:space="preserve">Manual </w:t>
      </w:r>
      <w:proofErr w:type="spellStart"/>
      <w:r w:rsidRPr="00B32305">
        <w:rPr>
          <w:b w:val="0"/>
          <w:bCs/>
          <w:u w:val="single"/>
        </w:rPr>
        <w:t>CodePipe</w:t>
      </w:r>
      <w:r w:rsidR="00033CB0" w:rsidRPr="00B32305">
        <w:rPr>
          <w:b w:val="0"/>
          <w:bCs/>
          <w:u w:val="single"/>
        </w:rPr>
        <w:t>line</w:t>
      </w:r>
      <w:proofErr w:type="spellEnd"/>
      <w:r w:rsidR="00033CB0" w:rsidRPr="00B32305">
        <w:rPr>
          <w:b w:val="0"/>
          <w:bCs/>
          <w:u w:val="single"/>
        </w:rPr>
        <w:t xml:space="preserve"> </w:t>
      </w:r>
      <w:r w:rsidR="00221140" w:rsidRPr="00B32305">
        <w:rPr>
          <w:b w:val="0"/>
          <w:bCs/>
          <w:u w:val="single"/>
        </w:rPr>
        <w:t xml:space="preserve">Trigger Process for </w:t>
      </w:r>
      <w:r w:rsidR="00CA3DDD" w:rsidRPr="00B32305">
        <w:rPr>
          <w:b w:val="0"/>
          <w:bCs/>
          <w:u w:val="single"/>
        </w:rPr>
        <w:t>P</w:t>
      </w:r>
      <w:r w:rsidR="00F10CD6" w:rsidRPr="00B32305">
        <w:rPr>
          <w:b w:val="0"/>
          <w:bCs/>
          <w:u w:val="single"/>
        </w:rPr>
        <w:t xml:space="preserve">roduction </w:t>
      </w:r>
      <w:r w:rsidR="00CA3DDD" w:rsidRPr="00B32305">
        <w:rPr>
          <w:b w:val="0"/>
          <w:bCs/>
          <w:u w:val="single"/>
        </w:rPr>
        <w:t>P</w:t>
      </w:r>
      <w:r w:rsidR="00F10CD6" w:rsidRPr="00B32305">
        <w:rPr>
          <w:b w:val="0"/>
          <w:bCs/>
          <w:u w:val="single"/>
        </w:rPr>
        <w:t>ipeline</w:t>
      </w:r>
      <w:r w:rsidR="00934CF8" w:rsidRPr="00B32305">
        <w:rPr>
          <w:b w:val="0"/>
          <w:bCs/>
          <w:u w:val="single"/>
        </w:rPr>
        <w:t>s (ppsr &amp;</w:t>
      </w:r>
      <w:r w:rsidR="000C3AE0" w:rsidRPr="00B32305">
        <w:rPr>
          <w:b w:val="0"/>
          <w:bCs/>
          <w:u w:val="single"/>
        </w:rPr>
        <w:t xml:space="preserve"> </w:t>
      </w:r>
      <w:proofErr w:type="spellStart"/>
      <w:r w:rsidR="000C3AE0" w:rsidRPr="00B32305">
        <w:rPr>
          <w:b w:val="0"/>
          <w:bCs/>
          <w:u w:val="single"/>
        </w:rPr>
        <w:t>ipbulksearch</w:t>
      </w:r>
      <w:proofErr w:type="spellEnd"/>
      <w:r w:rsidR="000C3AE0" w:rsidRPr="00B32305">
        <w:rPr>
          <w:b w:val="0"/>
          <w:bCs/>
          <w:u w:val="single"/>
        </w:rPr>
        <w:t>)</w:t>
      </w:r>
      <w:bookmarkEnd w:id="21"/>
    </w:p>
    <w:p w14:paraId="094EB922" w14:textId="59C2DC08" w:rsidR="00D11708" w:rsidRDefault="009216C5" w:rsidP="00D11708">
      <w:pPr>
        <w:pStyle w:val="ListParagraph"/>
        <w:numPr>
          <w:ilvl w:val="0"/>
          <w:numId w:val="29"/>
        </w:numPr>
        <w:rPr>
          <w:color w:val="auto"/>
        </w:rPr>
      </w:pPr>
      <w:r w:rsidRPr="009216C5">
        <w:rPr>
          <w:color w:val="auto"/>
        </w:rPr>
        <w:t xml:space="preserve">Verify the latest AWS ECR </w:t>
      </w:r>
      <w:r w:rsidR="001D0145">
        <w:rPr>
          <w:color w:val="auto"/>
        </w:rPr>
        <w:t>Docker</w:t>
      </w:r>
      <w:r w:rsidRPr="009216C5">
        <w:rPr>
          <w:color w:val="auto"/>
        </w:rPr>
        <w:t xml:space="preserve"> image for UAT and log in to the Dev Instance.</w:t>
      </w:r>
    </w:p>
    <w:p w14:paraId="096E9396" w14:textId="77777777" w:rsidR="00D11708" w:rsidRDefault="00D11708" w:rsidP="00D11708">
      <w:pPr>
        <w:pStyle w:val="ListParagraph"/>
        <w:ind w:left="1353"/>
        <w:rPr>
          <w:color w:val="auto"/>
        </w:rPr>
      </w:pPr>
    </w:p>
    <w:p w14:paraId="18DC87F4" w14:textId="65A1BFFA" w:rsidR="00B226AF" w:rsidRPr="00D11708" w:rsidRDefault="003A72D2" w:rsidP="00D11708">
      <w:pPr>
        <w:pStyle w:val="ListParagraph"/>
        <w:numPr>
          <w:ilvl w:val="0"/>
          <w:numId w:val="29"/>
        </w:numPr>
        <w:rPr>
          <w:color w:val="auto"/>
        </w:rPr>
      </w:pPr>
      <w:r>
        <w:t xml:space="preserve">SSH </w:t>
      </w:r>
      <w:r w:rsidR="00127EA1">
        <w:t>to the prod instance from your dev instance</w:t>
      </w:r>
      <w:r w:rsidR="00F937AD">
        <w:t>, run</w:t>
      </w:r>
      <w:r w:rsidR="00127EA1">
        <w:t xml:space="preserve">: </w:t>
      </w:r>
      <w:proofErr w:type="spellStart"/>
      <w:r w:rsidR="00127EA1">
        <w:t>sshprod</w:t>
      </w:r>
      <w:proofErr w:type="spellEnd"/>
      <w:r w:rsidR="00437B90">
        <w:t>.</w:t>
      </w:r>
    </w:p>
    <w:p w14:paraId="695B649B" w14:textId="77777777" w:rsidR="00D11708" w:rsidRPr="00D11708" w:rsidRDefault="00D11708" w:rsidP="00D11708">
      <w:pPr>
        <w:pStyle w:val="ListParagraph"/>
        <w:ind w:left="1353"/>
        <w:rPr>
          <w:color w:val="auto"/>
        </w:rPr>
      </w:pPr>
    </w:p>
    <w:p w14:paraId="42A1E664" w14:textId="541A8B8F" w:rsidR="00B226AF" w:rsidRDefault="00E97DD0" w:rsidP="00E9275D">
      <w:pPr>
        <w:pStyle w:val="ListParagraph"/>
        <w:numPr>
          <w:ilvl w:val="0"/>
          <w:numId w:val="29"/>
        </w:numPr>
        <w:jc w:val="both"/>
        <w:rPr>
          <w:color w:val="auto"/>
        </w:rPr>
      </w:pPr>
      <w:r w:rsidRPr="00E97DD0">
        <w:rPr>
          <w:color w:val="auto"/>
        </w:rPr>
        <w:t xml:space="preserve">Remove the "latest" tag from the image in AWS ECR in Prod (run: </w:t>
      </w:r>
      <w:proofErr w:type="spellStart"/>
      <w:r w:rsidRPr="00E97DD0">
        <w:rPr>
          <w:color w:val="auto"/>
        </w:rPr>
        <w:t>ppsruntagimg</w:t>
      </w:r>
      <w:proofErr w:type="spellEnd"/>
      <w:r w:rsidRPr="00E97DD0">
        <w:rPr>
          <w:color w:val="auto"/>
        </w:rPr>
        <w:t xml:space="preserve"> for ppsr, </w:t>
      </w:r>
      <w:proofErr w:type="spellStart"/>
      <w:r w:rsidRPr="00E97DD0">
        <w:rPr>
          <w:color w:val="auto"/>
        </w:rPr>
        <w:t>ipuntagimg</w:t>
      </w:r>
      <w:proofErr w:type="spellEnd"/>
      <w:r w:rsidRPr="00E97DD0">
        <w:rPr>
          <w:color w:val="auto"/>
        </w:rPr>
        <w:t xml:space="preserve"> for </w:t>
      </w:r>
      <w:proofErr w:type="spellStart"/>
      <w:r w:rsidRPr="00E97DD0">
        <w:rPr>
          <w:color w:val="auto"/>
        </w:rPr>
        <w:t>ipbulksearch</w:t>
      </w:r>
      <w:proofErr w:type="spellEnd"/>
      <w:r w:rsidRPr="00E97DD0">
        <w:rPr>
          <w:color w:val="auto"/>
        </w:rPr>
        <w:t>).</w:t>
      </w:r>
    </w:p>
    <w:p w14:paraId="66200837" w14:textId="77777777" w:rsidR="00E97DD0" w:rsidRPr="00E97DD0" w:rsidRDefault="00E97DD0" w:rsidP="00E97DD0"/>
    <w:p w14:paraId="2B9DD06A" w14:textId="4006F2D2" w:rsidR="00E97DD0" w:rsidRDefault="00E97DD0" w:rsidP="00C773D6">
      <w:pPr>
        <w:pStyle w:val="BodyText"/>
        <w:numPr>
          <w:ilvl w:val="0"/>
          <w:numId w:val="29"/>
        </w:numPr>
        <w:jc w:val="both"/>
      </w:pPr>
      <w:r w:rsidRPr="00E97DD0">
        <w:t xml:space="preserve">Copy the latest ECR Prod image 'Digest' (run: </w:t>
      </w:r>
      <w:proofErr w:type="spellStart"/>
      <w:r w:rsidRPr="00E97DD0">
        <w:t>ppsrlatimg</w:t>
      </w:r>
      <w:proofErr w:type="spellEnd"/>
      <w:r w:rsidRPr="00E97DD0">
        <w:t xml:space="preserve"> for ppsr, </w:t>
      </w:r>
      <w:proofErr w:type="spellStart"/>
      <w:r w:rsidRPr="00E97DD0">
        <w:t>ipuntagimg</w:t>
      </w:r>
      <w:proofErr w:type="spellEnd"/>
      <w:r w:rsidRPr="00E97DD0">
        <w:t xml:space="preserve"> for </w:t>
      </w:r>
      <w:proofErr w:type="spellStart"/>
      <w:r w:rsidRPr="00E97DD0">
        <w:t>ipbulksearch</w:t>
      </w:r>
      <w:proofErr w:type="spellEnd"/>
      <w:r w:rsidRPr="00E97DD0">
        <w:t xml:space="preserve">). </w:t>
      </w:r>
      <w:r>
        <w:t xml:space="preserve">Hit </w:t>
      </w:r>
      <w:r w:rsidR="00722728">
        <w:t xml:space="preserve">the </w:t>
      </w:r>
      <w:r>
        <w:t xml:space="preserve">spacebar until you reach the end of </w:t>
      </w:r>
      <w:r w:rsidR="008A65F8">
        <w:t xml:space="preserve">the </w:t>
      </w:r>
      <w:r>
        <w:t xml:space="preserve">page to get the latest image details. </w:t>
      </w:r>
    </w:p>
    <w:p w14:paraId="60ADE3AF" w14:textId="71BAB90F" w:rsidR="00B226AF" w:rsidRDefault="00264D58" w:rsidP="00C773D6">
      <w:pPr>
        <w:pStyle w:val="BodyText"/>
        <w:numPr>
          <w:ilvl w:val="0"/>
          <w:numId w:val="29"/>
        </w:numPr>
        <w:jc w:val="both"/>
      </w:pPr>
      <w:r w:rsidRPr="00264D58">
        <w:t xml:space="preserve">Update the bash script to tag the latest image with 'latest' tag (vim ppsrtag.sh for ppsr, vim iptag.sh for </w:t>
      </w:r>
      <w:proofErr w:type="spellStart"/>
      <w:r w:rsidRPr="00264D58">
        <w:t>ipbulksearch</w:t>
      </w:r>
      <w:proofErr w:type="spellEnd"/>
      <w:r w:rsidRPr="00264D58">
        <w:t>)</w:t>
      </w:r>
      <w:r w:rsidR="00B021FB">
        <w:t>.</w:t>
      </w:r>
      <w:r w:rsidR="00E33AF7">
        <w:t xml:space="preserve"> </w:t>
      </w:r>
      <w:r w:rsidR="00127EA1">
        <w:t>Replace the existing digest with the one you copied. Save &amp; quit.</w:t>
      </w:r>
    </w:p>
    <w:p w14:paraId="100EC6A0" w14:textId="401FB2E6" w:rsidR="00B226AF" w:rsidRDefault="00CE61B5" w:rsidP="00E9275D">
      <w:pPr>
        <w:pStyle w:val="BodyText"/>
        <w:numPr>
          <w:ilvl w:val="0"/>
          <w:numId w:val="29"/>
        </w:numPr>
        <w:jc w:val="both"/>
      </w:pPr>
      <w:r w:rsidRPr="00CE61B5">
        <w:t xml:space="preserve">Apply the 'latest' tag </w:t>
      </w:r>
      <w:r w:rsidR="000E5CAB">
        <w:t>by running</w:t>
      </w:r>
      <w:r w:rsidRPr="00CE61B5">
        <w:t xml:space="preserve"> the bash script (./ppsrtag.sh for ppsr, ./iptag.sh for </w:t>
      </w:r>
      <w:proofErr w:type="spellStart"/>
      <w:r w:rsidRPr="00CE61B5">
        <w:t>ipbulksearch</w:t>
      </w:r>
      <w:proofErr w:type="spellEnd"/>
      <w:r w:rsidRPr="00CE61B5">
        <w:t>)</w:t>
      </w:r>
      <w:r>
        <w:t xml:space="preserve">. </w:t>
      </w:r>
      <w:r w:rsidR="00C96C7D">
        <w:t xml:space="preserve">It </w:t>
      </w:r>
      <w:r w:rsidR="009132BA">
        <w:t xml:space="preserve">will </w:t>
      </w:r>
      <w:r w:rsidR="00127EA1">
        <w:t>only work in your home directory</w:t>
      </w:r>
      <w:r w:rsidR="009132BA">
        <w:t>.</w:t>
      </w:r>
    </w:p>
    <w:p w14:paraId="6098B48E" w14:textId="77777777" w:rsidR="000E5CAB" w:rsidRDefault="000E5CAB" w:rsidP="000E5CAB">
      <w:pPr>
        <w:pStyle w:val="ListParagraph"/>
        <w:numPr>
          <w:ilvl w:val="0"/>
          <w:numId w:val="29"/>
        </w:numPr>
        <w:rPr>
          <w:color w:val="auto"/>
        </w:rPr>
      </w:pPr>
      <w:r w:rsidRPr="000E5CAB">
        <w:rPr>
          <w:color w:val="auto"/>
        </w:rPr>
        <w:t xml:space="preserve">Check pipeline status (run: </w:t>
      </w:r>
      <w:proofErr w:type="spellStart"/>
      <w:r w:rsidRPr="000E5CAB">
        <w:rPr>
          <w:color w:val="auto"/>
        </w:rPr>
        <w:t>ppsrstatus</w:t>
      </w:r>
      <w:proofErr w:type="spellEnd"/>
      <w:r w:rsidRPr="000E5CAB">
        <w:rPr>
          <w:color w:val="auto"/>
        </w:rPr>
        <w:t xml:space="preserve"> for ppsr, </w:t>
      </w:r>
      <w:proofErr w:type="spellStart"/>
      <w:r w:rsidRPr="000E5CAB">
        <w:rPr>
          <w:color w:val="auto"/>
        </w:rPr>
        <w:t>ipstatus</w:t>
      </w:r>
      <w:proofErr w:type="spellEnd"/>
      <w:r w:rsidRPr="000E5CAB">
        <w:rPr>
          <w:color w:val="auto"/>
        </w:rPr>
        <w:t xml:space="preserve"> for </w:t>
      </w:r>
      <w:proofErr w:type="spellStart"/>
      <w:r w:rsidRPr="000E5CAB">
        <w:rPr>
          <w:color w:val="auto"/>
        </w:rPr>
        <w:t>ipbulksearch</w:t>
      </w:r>
      <w:proofErr w:type="spellEnd"/>
      <w:r w:rsidRPr="000E5CAB">
        <w:rPr>
          <w:color w:val="auto"/>
        </w:rPr>
        <w:t>).</w:t>
      </w:r>
    </w:p>
    <w:p w14:paraId="51794A97" w14:textId="77777777" w:rsidR="000E5CAB" w:rsidRPr="000E5CAB" w:rsidRDefault="000E5CAB" w:rsidP="000E5CAB">
      <w:pPr>
        <w:pStyle w:val="ListParagraph"/>
        <w:ind w:left="1353"/>
        <w:rPr>
          <w:color w:val="auto"/>
        </w:rPr>
      </w:pPr>
    </w:p>
    <w:p w14:paraId="6F1BF1F7" w14:textId="177FA454" w:rsidR="00300C51" w:rsidRDefault="00127EA1" w:rsidP="00300C51">
      <w:pPr>
        <w:pStyle w:val="BodyText"/>
        <w:numPr>
          <w:ilvl w:val="0"/>
          <w:numId w:val="29"/>
        </w:numPr>
      </w:pPr>
      <w:r>
        <w:t xml:space="preserve">For ppsr, if you do not see any 'InProgress" pipeline execution ID, run: </w:t>
      </w:r>
      <w:proofErr w:type="spellStart"/>
      <w:r>
        <w:t>ppsrstart</w:t>
      </w:r>
      <w:proofErr w:type="spellEnd"/>
      <w:r>
        <w:t>.</w:t>
      </w:r>
    </w:p>
    <w:p w14:paraId="4997034B" w14:textId="00495AC0" w:rsidR="00AE729E" w:rsidRDefault="00127EA1" w:rsidP="00300C51">
      <w:pPr>
        <w:pStyle w:val="BodyText"/>
        <w:numPr>
          <w:ilvl w:val="0"/>
          <w:numId w:val="29"/>
        </w:numPr>
      </w:pPr>
      <w:r>
        <w:t xml:space="preserve">Check again </w:t>
      </w:r>
      <w:r w:rsidR="008A65F8">
        <w:t xml:space="preserve">for </w:t>
      </w:r>
      <w:r>
        <w:t>the "InProgress" execution ID</w:t>
      </w:r>
      <w:r w:rsidR="00DB091A">
        <w:t>, run</w:t>
      </w:r>
      <w:r>
        <w:t xml:space="preserve">: </w:t>
      </w:r>
      <w:proofErr w:type="spellStart"/>
      <w:r>
        <w:t>ppsrstatus</w:t>
      </w:r>
      <w:proofErr w:type="spellEnd"/>
      <w:r w:rsidR="00F14EB2">
        <w:t>.</w:t>
      </w:r>
    </w:p>
    <w:p w14:paraId="27F6547F" w14:textId="438121D0" w:rsidR="0042517B" w:rsidRDefault="0042517B" w:rsidP="00E9275D">
      <w:pPr>
        <w:pStyle w:val="BodyText"/>
        <w:numPr>
          <w:ilvl w:val="0"/>
          <w:numId w:val="29"/>
        </w:numPr>
        <w:jc w:val="both"/>
      </w:pPr>
      <w:r>
        <w:t>Check the execution ID at the top, which is the latest one. When the pipeline finishes successfully, you will see the "status" as "Succeeded."</w:t>
      </w:r>
    </w:p>
    <w:p w14:paraId="4D78278C" w14:textId="37416B9D" w:rsidR="00497131" w:rsidRPr="0027297D" w:rsidRDefault="002107DB" w:rsidP="00B4013A">
      <w:pPr>
        <w:pStyle w:val="BodyText"/>
        <w:ind w:left="993"/>
      </w:pPr>
      <w:r w:rsidRPr="0027297D">
        <w:t>Please not</w:t>
      </w:r>
      <w:r w:rsidR="00B7463F" w:rsidRPr="0027297D">
        <w:t>e that</w:t>
      </w:r>
      <w:r w:rsidRPr="0027297D">
        <w:t xml:space="preserve"> </w:t>
      </w:r>
      <w:r w:rsidR="0027297D" w:rsidRPr="0027297D">
        <w:t>t</w:t>
      </w:r>
      <w:r w:rsidRPr="0027297D">
        <w:t>he steps above might vary for different applications.</w:t>
      </w:r>
    </w:p>
    <w:p w14:paraId="1795FBE6" w14:textId="3071B347" w:rsidR="0004402D" w:rsidRPr="00AD578A" w:rsidRDefault="00A028E8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22" w:name="_Toc467503567"/>
      <w:bookmarkStart w:id="23" w:name="_Toc140789894"/>
      <w:r w:rsidRPr="00AD578A">
        <w:rPr>
          <w:rFonts w:cs="Arial"/>
        </w:rPr>
        <w:t>Revisions</w:t>
      </w:r>
      <w:bookmarkEnd w:id="22"/>
      <w:bookmarkEnd w:id="23"/>
    </w:p>
    <w:p w14:paraId="1795FBE7" w14:textId="6EF6B590" w:rsidR="0004402D" w:rsidRPr="003261B0" w:rsidRDefault="002311B3" w:rsidP="00A05B33">
      <w:pPr>
        <w:pStyle w:val="BodyText"/>
        <w:ind w:left="0"/>
        <w:jc w:val="both"/>
        <w:rPr>
          <w:rFonts w:cs="Arial"/>
        </w:rPr>
      </w:pPr>
      <w:r w:rsidRPr="002311B3">
        <w:rPr>
          <w:rFonts w:cs="Arial"/>
        </w:rPr>
        <w:t xml:space="preserve">The </w:t>
      </w:r>
      <w:r w:rsidR="00931714">
        <w:rPr>
          <w:rFonts w:cs="Arial"/>
        </w:rPr>
        <w:t>Infrastructure</w:t>
      </w:r>
      <w:r w:rsidR="00054644">
        <w:rPr>
          <w:rFonts w:cs="Arial"/>
        </w:rPr>
        <w:t>, Business System</w:t>
      </w:r>
      <w:r w:rsidR="00B7463F">
        <w:rPr>
          <w:rFonts w:cs="Arial"/>
        </w:rPr>
        <w:t>s,</w:t>
      </w:r>
      <w:r w:rsidR="00931714">
        <w:rPr>
          <w:rFonts w:cs="Arial"/>
        </w:rPr>
        <w:t xml:space="preserve"> </w:t>
      </w:r>
      <w:r w:rsidR="00AC7CCF">
        <w:rPr>
          <w:rFonts w:cs="Arial"/>
        </w:rPr>
        <w:t>and Technical Writing</w:t>
      </w:r>
      <w:r w:rsidRPr="002311B3">
        <w:rPr>
          <w:rFonts w:cs="Arial"/>
        </w:rPr>
        <w:t xml:space="preserve"> team</w:t>
      </w:r>
      <w:r w:rsidR="00AC7CCF">
        <w:rPr>
          <w:rFonts w:cs="Arial"/>
        </w:rPr>
        <w:t>s</w:t>
      </w:r>
      <w:r w:rsidRPr="002311B3">
        <w:rPr>
          <w:rFonts w:cs="Arial"/>
        </w:rPr>
        <w:t xml:space="preserve"> review, test, and</w:t>
      </w:r>
      <w:r w:rsidR="005358E0">
        <w:rPr>
          <w:rFonts w:cs="Arial"/>
        </w:rPr>
        <w:t xml:space="preserve"> </w:t>
      </w:r>
      <w:r w:rsidRPr="002311B3">
        <w:rPr>
          <w:rFonts w:cs="Arial"/>
        </w:rPr>
        <w:t>revise this document as risks, systems, and business practices change.</w:t>
      </w:r>
    </w:p>
    <w:p w14:paraId="1795FBE8" w14:textId="1D403EE9" w:rsidR="002302AD" w:rsidRPr="00AD578A" w:rsidRDefault="00A028E8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24" w:name="_Toc170611797"/>
      <w:bookmarkStart w:id="25" w:name="_Toc170612001"/>
      <w:bookmarkStart w:id="26" w:name="_Toc170612189"/>
      <w:bookmarkStart w:id="27" w:name="_Toc170717678"/>
      <w:bookmarkStart w:id="28" w:name="_Toc170719527"/>
      <w:bookmarkStart w:id="29" w:name="_Toc170899629"/>
      <w:bookmarkStart w:id="30" w:name="_Toc170899697"/>
      <w:bookmarkStart w:id="31" w:name="_Toc170926469"/>
      <w:bookmarkStart w:id="32" w:name="_Toc170927313"/>
      <w:bookmarkStart w:id="33" w:name="_Toc170927726"/>
      <w:bookmarkStart w:id="34" w:name="_Toc435608335"/>
      <w:bookmarkStart w:id="35" w:name="_Toc435610525"/>
      <w:bookmarkStart w:id="36" w:name="_Toc467503568"/>
      <w:bookmarkStart w:id="37" w:name="_Toc140789895"/>
      <w:r w:rsidRPr="00AD578A">
        <w:rPr>
          <w:rFonts w:cs="Arial"/>
        </w:rPr>
        <w:lastRenderedPageBreak/>
        <w:t>Document Histor</w:t>
      </w:r>
      <w:bookmarkEnd w:id="24"/>
      <w:bookmarkEnd w:id="25"/>
      <w:bookmarkEnd w:id="26"/>
      <w:bookmarkEnd w:id="27"/>
      <w:bookmarkEnd w:id="28"/>
      <w:bookmarkEnd w:id="29"/>
      <w:bookmarkEnd w:id="30"/>
      <w:bookmarkEnd w:id="31"/>
      <w:bookmarkEnd w:id="32"/>
      <w:bookmarkEnd w:id="33"/>
      <w:bookmarkEnd w:id="34"/>
      <w:bookmarkEnd w:id="35"/>
      <w:r w:rsidRPr="00AD578A">
        <w:rPr>
          <w:rFonts w:cs="Arial"/>
        </w:rPr>
        <w:t>y</w:t>
      </w:r>
      <w:bookmarkEnd w:id="36"/>
      <w:bookmarkEnd w:id="37"/>
    </w:p>
    <w:tbl>
      <w:tblPr>
        <w:tblpPr w:leftFromText="180" w:rightFromText="180" w:vertAnchor="text" w:horzAnchor="margin" w:tblpY="95"/>
        <w:tblW w:w="0" w:type="auto"/>
        <w:tblBorders>
          <w:top w:val="single" w:sz="4" w:space="0" w:color="BFBFBF"/>
          <w:left w:val="single" w:sz="4" w:space="0" w:color="BFBFBF"/>
          <w:bottom w:val="single" w:sz="4" w:space="0" w:color="BFBFBF"/>
          <w:right w:val="single" w:sz="4" w:space="0" w:color="BFBFBF"/>
          <w:insideH w:val="single" w:sz="4" w:space="0" w:color="BFBFBF"/>
          <w:insideV w:val="single" w:sz="4" w:space="0" w:color="BFBFBF"/>
        </w:tblBorders>
        <w:tblLayout w:type="fixed"/>
        <w:tblLook w:val="0000" w:firstRow="0" w:lastRow="0" w:firstColumn="0" w:lastColumn="0" w:noHBand="0" w:noVBand="0"/>
      </w:tblPr>
      <w:tblGrid>
        <w:gridCol w:w="2167"/>
        <w:gridCol w:w="3895"/>
      </w:tblGrid>
      <w:tr w:rsidR="00DA7856" w14:paraId="7E6E37C0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1C2DCB0C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Title</w:t>
            </w:r>
          </w:p>
        </w:tc>
        <w:tc>
          <w:tcPr>
            <w:tcW w:w="3895" w:type="dxa"/>
            <w:shd w:val="clear" w:color="auto" w:fill="F2F2F2" w:themeFill="background1" w:themeFillShade="F2"/>
          </w:tcPr>
          <w:p w14:paraId="23D35B9C" w14:textId="2E6B9300" w:rsidR="00DA7856" w:rsidRPr="003261B0" w:rsidRDefault="00931714" w:rsidP="00BD02AE">
            <w:pPr>
              <w:rPr>
                <w:rFonts w:cs="Arial"/>
              </w:rPr>
            </w:pPr>
            <w:r w:rsidRPr="00931714">
              <w:rPr>
                <w:rFonts w:cs="Arial"/>
              </w:rPr>
              <w:t>AWS ECS Container Deployment- Technical Document</w:t>
            </w:r>
          </w:p>
        </w:tc>
      </w:tr>
      <w:tr w:rsidR="00DA7856" w14:paraId="2518A2FA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655DB6E9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Version</w:t>
            </w:r>
          </w:p>
        </w:tc>
        <w:tc>
          <w:tcPr>
            <w:tcW w:w="3895" w:type="dxa"/>
            <w:shd w:val="clear" w:color="auto" w:fill="F2F2F2" w:themeFill="background1" w:themeFillShade="F2"/>
          </w:tcPr>
          <w:p w14:paraId="573EF3B7" w14:textId="625046AC" w:rsidR="00DA7856" w:rsidRPr="003261B0" w:rsidRDefault="00DA7856" w:rsidP="00BD02AE">
            <w:pPr>
              <w:rPr>
                <w:rFonts w:cs="Arial"/>
              </w:rPr>
            </w:pPr>
            <w:r>
              <w:rPr>
                <w:rFonts w:cs="Arial"/>
              </w:rPr>
              <w:t>0.</w:t>
            </w:r>
            <w:r w:rsidR="00931714">
              <w:rPr>
                <w:rFonts w:cs="Arial"/>
              </w:rPr>
              <w:t>1</w:t>
            </w:r>
          </w:p>
        </w:tc>
      </w:tr>
      <w:tr w:rsidR="00DA7856" w14:paraId="49CC98CD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3D310F16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Classification</w:t>
            </w:r>
          </w:p>
        </w:tc>
        <w:tc>
          <w:tcPr>
            <w:tcW w:w="3895" w:type="dxa"/>
          </w:tcPr>
          <w:p w14:paraId="1E1C96A9" w14:textId="36D4DE41" w:rsidR="00DA7856" w:rsidRPr="003261B0" w:rsidRDefault="00DA7856" w:rsidP="00BD02AE">
            <w:pPr>
              <w:rPr>
                <w:rFonts w:cs="Arial"/>
              </w:rPr>
            </w:pPr>
            <w:r>
              <w:rPr>
                <w:rFonts w:cs="Arial"/>
              </w:rPr>
              <w:t>Internal</w:t>
            </w:r>
            <w:r w:rsidR="00044B76">
              <w:rPr>
                <w:rFonts w:cs="Arial"/>
              </w:rPr>
              <w:t xml:space="preserve">, </w:t>
            </w:r>
            <w:r w:rsidR="00931714">
              <w:rPr>
                <w:rFonts w:cs="Arial"/>
              </w:rPr>
              <w:t>Infrastructure</w:t>
            </w:r>
          </w:p>
        </w:tc>
      </w:tr>
      <w:tr w:rsidR="00DA7856" w14:paraId="741261E3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490ECE48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Creation Date</w:t>
            </w:r>
          </w:p>
        </w:tc>
        <w:tc>
          <w:tcPr>
            <w:tcW w:w="3895" w:type="dxa"/>
            <w:shd w:val="clear" w:color="auto" w:fill="F2F2F2" w:themeFill="background1" w:themeFillShade="F2"/>
          </w:tcPr>
          <w:p w14:paraId="580C89E1" w14:textId="39059445" w:rsidR="00DA7856" w:rsidRPr="003261B0" w:rsidRDefault="00931714" w:rsidP="00BD02AE">
            <w:pPr>
              <w:rPr>
                <w:rFonts w:cs="Arial"/>
              </w:rPr>
            </w:pPr>
            <w:r>
              <w:rPr>
                <w:rFonts w:cs="Arial"/>
              </w:rPr>
              <w:t>July 18, 2023</w:t>
            </w:r>
          </w:p>
        </w:tc>
      </w:tr>
      <w:tr w:rsidR="00DA7856" w14:paraId="2C2EBAFB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004249EA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Last Review Date</w:t>
            </w:r>
          </w:p>
        </w:tc>
        <w:tc>
          <w:tcPr>
            <w:tcW w:w="3895" w:type="dxa"/>
          </w:tcPr>
          <w:p w14:paraId="0A1A40A5" w14:textId="41BBD567" w:rsidR="00DA7856" w:rsidRPr="003261B0" w:rsidRDefault="00596F47" w:rsidP="00BD02AE">
            <w:pPr>
              <w:rPr>
                <w:rFonts w:cs="Arial"/>
              </w:rPr>
            </w:pPr>
            <w:r w:rsidRPr="00596F47">
              <w:rPr>
                <w:rFonts w:cs="Arial"/>
              </w:rPr>
              <w:t>July 20, 2023</w:t>
            </w:r>
          </w:p>
        </w:tc>
      </w:tr>
      <w:tr w:rsidR="00DA7856" w14:paraId="19BEE526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17C80A84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Author</w:t>
            </w:r>
          </w:p>
        </w:tc>
        <w:tc>
          <w:tcPr>
            <w:tcW w:w="3895" w:type="dxa"/>
            <w:shd w:val="clear" w:color="auto" w:fill="F2F2F2" w:themeFill="background1" w:themeFillShade="F2"/>
          </w:tcPr>
          <w:p w14:paraId="70481E4A" w14:textId="77FD2D94" w:rsidR="00DA7856" w:rsidRPr="003261B0" w:rsidRDefault="00EE5A8A" w:rsidP="00BD02AE">
            <w:pPr>
              <w:rPr>
                <w:rFonts w:cs="Arial"/>
              </w:rPr>
            </w:pPr>
            <w:r>
              <w:rPr>
                <w:rFonts w:cs="Arial"/>
              </w:rPr>
              <w:t>Priya Bhatia</w:t>
            </w:r>
          </w:p>
        </w:tc>
      </w:tr>
      <w:tr w:rsidR="00DA7856" w14:paraId="07287932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4B69A005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Custodian</w:t>
            </w:r>
          </w:p>
        </w:tc>
        <w:tc>
          <w:tcPr>
            <w:tcW w:w="3895" w:type="dxa"/>
          </w:tcPr>
          <w:p w14:paraId="2E2CC904" w14:textId="66FCD2BE" w:rsidR="00DA7856" w:rsidRPr="003261B0" w:rsidRDefault="00931714" w:rsidP="00BD02AE">
            <w:pPr>
              <w:rPr>
                <w:rFonts w:cs="Arial"/>
              </w:rPr>
            </w:pPr>
            <w:r>
              <w:rPr>
                <w:rFonts w:cs="Arial"/>
              </w:rPr>
              <w:t>Infrastructure Team</w:t>
            </w:r>
          </w:p>
        </w:tc>
      </w:tr>
      <w:tr w:rsidR="00DA7856" w14:paraId="6956EF7F" w14:textId="77777777" w:rsidTr="0FD0FFD0">
        <w:trPr>
          <w:trHeight w:val="96"/>
        </w:trPr>
        <w:tc>
          <w:tcPr>
            <w:tcW w:w="2167" w:type="dxa"/>
            <w:shd w:val="clear" w:color="auto" w:fill="F2F2F2" w:themeFill="background1" w:themeFillShade="F2"/>
          </w:tcPr>
          <w:p w14:paraId="36BE255E" w14:textId="77777777" w:rsidR="00DA7856" w:rsidRPr="00DA7856" w:rsidRDefault="00DA7856" w:rsidP="00DA7856">
            <w:pPr>
              <w:jc w:val="both"/>
              <w:rPr>
                <w:rFonts w:cs="Arial"/>
                <w:b/>
                <w:bCs/>
              </w:rPr>
            </w:pPr>
            <w:r w:rsidRPr="00DA7856">
              <w:rPr>
                <w:rFonts w:cs="Arial"/>
                <w:b/>
                <w:bCs/>
              </w:rPr>
              <w:t>Document Number</w:t>
            </w:r>
          </w:p>
        </w:tc>
        <w:tc>
          <w:tcPr>
            <w:tcW w:w="3895" w:type="dxa"/>
          </w:tcPr>
          <w:p w14:paraId="37AC5573" w14:textId="08860AA8" w:rsidR="00DA7856" w:rsidRPr="003261B0" w:rsidRDefault="00DA7856" w:rsidP="00BD02AE">
            <w:pPr>
              <w:rPr>
                <w:rFonts w:cs="Arial"/>
              </w:rPr>
            </w:pPr>
            <w:r>
              <w:fldChar w:fldCharType="begin" w:fldLock="1"/>
            </w:r>
            <w:r>
              <w:instrText xml:space="preserve"> DOCVARIABLE  xFooterText  \* MERGEFORMAT </w:instrText>
            </w:r>
            <w:r>
              <w:fldChar w:fldCharType="end"/>
            </w:r>
          </w:p>
        </w:tc>
      </w:tr>
    </w:tbl>
    <w:p w14:paraId="1795FBE9" w14:textId="472EC95B" w:rsidR="002302AD" w:rsidRDefault="002302AD" w:rsidP="00A05B33">
      <w:pPr>
        <w:jc w:val="both"/>
        <w:rPr>
          <w:rFonts w:cs="Arial"/>
        </w:rPr>
      </w:pPr>
    </w:p>
    <w:p w14:paraId="68EF8950" w14:textId="1F6B792B" w:rsidR="00DA7856" w:rsidRDefault="00DA7856" w:rsidP="00A05B33">
      <w:pPr>
        <w:jc w:val="both"/>
        <w:rPr>
          <w:rFonts w:cs="Arial"/>
        </w:rPr>
      </w:pPr>
    </w:p>
    <w:p w14:paraId="79142F00" w14:textId="165BFEAD" w:rsidR="00DA7856" w:rsidRDefault="00DA7856" w:rsidP="00A05B33">
      <w:pPr>
        <w:jc w:val="both"/>
        <w:rPr>
          <w:rFonts w:cs="Arial"/>
        </w:rPr>
      </w:pPr>
    </w:p>
    <w:p w14:paraId="6245E712" w14:textId="2EBE8E88" w:rsidR="00DA7856" w:rsidRDefault="00DA7856" w:rsidP="00A05B33">
      <w:pPr>
        <w:jc w:val="both"/>
        <w:rPr>
          <w:rFonts w:cs="Arial"/>
        </w:rPr>
      </w:pPr>
    </w:p>
    <w:p w14:paraId="5F6ECDF2" w14:textId="38DFB540" w:rsidR="00DA7856" w:rsidRDefault="00DA7856" w:rsidP="00A05B33">
      <w:pPr>
        <w:jc w:val="both"/>
        <w:rPr>
          <w:rFonts w:cs="Arial"/>
        </w:rPr>
      </w:pPr>
    </w:p>
    <w:p w14:paraId="79392725" w14:textId="209FC0E9" w:rsidR="00DA7856" w:rsidRDefault="00DA7856" w:rsidP="00A05B33">
      <w:pPr>
        <w:jc w:val="both"/>
        <w:rPr>
          <w:rFonts w:cs="Arial"/>
        </w:rPr>
      </w:pPr>
    </w:p>
    <w:p w14:paraId="2BB877E6" w14:textId="5EDC7072" w:rsidR="00DA7856" w:rsidRDefault="00DA7856" w:rsidP="00A05B33">
      <w:pPr>
        <w:jc w:val="both"/>
        <w:rPr>
          <w:rFonts w:cs="Arial"/>
        </w:rPr>
      </w:pPr>
    </w:p>
    <w:p w14:paraId="49D2A09A" w14:textId="30680FF5" w:rsidR="00DA7856" w:rsidRDefault="00DA7856" w:rsidP="00A05B33">
      <w:pPr>
        <w:jc w:val="both"/>
        <w:rPr>
          <w:rFonts w:cs="Arial"/>
        </w:rPr>
      </w:pPr>
    </w:p>
    <w:p w14:paraId="233905F1" w14:textId="77777777" w:rsidR="00DA7856" w:rsidRDefault="00DA7856" w:rsidP="00A05B33">
      <w:pPr>
        <w:jc w:val="both"/>
        <w:rPr>
          <w:rFonts w:cs="Arial"/>
        </w:rPr>
      </w:pPr>
    </w:p>
    <w:p w14:paraId="33E2CAA4" w14:textId="77777777" w:rsidR="00053DCC" w:rsidRPr="003261B0" w:rsidRDefault="00053DCC" w:rsidP="00A05B33">
      <w:pPr>
        <w:jc w:val="both"/>
        <w:rPr>
          <w:rFonts w:cs="Arial"/>
        </w:rPr>
      </w:pPr>
    </w:p>
    <w:p w14:paraId="1795FC02" w14:textId="77777777" w:rsidR="002302AD" w:rsidRPr="003261B0" w:rsidRDefault="002302AD" w:rsidP="00A05B33">
      <w:pPr>
        <w:jc w:val="both"/>
        <w:rPr>
          <w:rFonts w:cs="Arial"/>
        </w:rPr>
      </w:pPr>
    </w:p>
    <w:p w14:paraId="1795FC29" w14:textId="13A4FF6E" w:rsidR="002302AD" w:rsidRDefault="00A028E8" w:rsidP="00442386">
      <w:pPr>
        <w:pStyle w:val="Heading1"/>
        <w:numPr>
          <w:ilvl w:val="0"/>
          <w:numId w:val="20"/>
        </w:numPr>
        <w:rPr>
          <w:rFonts w:cs="Arial"/>
        </w:rPr>
      </w:pPr>
      <w:bookmarkStart w:id="38" w:name="_Toc170611811"/>
      <w:bookmarkStart w:id="39" w:name="_Toc170611907"/>
      <w:bookmarkStart w:id="40" w:name="_Toc170612015"/>
      <w:bookmarkStart w:id="41" w:name="_Toc170612203"/>
      <w:bookmarkStart w:id="42" w:name="_Toc170717692"/>
      <w:bookmarkStart w:id="43" w:name="_Toc170719541"/>
      <w:bookmarkStart w:id="44" w:name="_Toc170899644"/>
      <w:bookmarkStart w:id="45" w:name="_Toc170899712"/>
      <w:bookmarkStart w:id="46" w:name="_Toc170926484"/>
      <w:bookmarkStart w:id="47" w:name="_Toc170927328"/>
      <w:bookmarkStart w:id="48" w:name="_Toc170927741"/>
      <w:bookmarkStart w:id="49" w:name="_Toc435608336"/>
      <w:bookmarkStart w:id="50" w:name="_Toc435610526"/>
      <w:bookmarkStart w:id="51" w:name="_Toc467503569"/>
      <w:bookmarkStart w:id="52" w:name="_Toc140789896"/>
      <w:r w:rsidRPr="00AD578A">
        <w:rPr>
          <w:rFonts w:cs="Arial"/>
        </w:rPr>
        <w:t>Document Control Log</w:t>
      </w:r>
      <w:bookmarkEnd w:id="38"/>
      <w:bookmarkEnd w:id="39"/>
      <w:bookmarkEnd w:id="40"/>
      <w:bookmarkEnd w:id="41"/>
      <w:bookmarkEnd w:id="42"/>
      <w:bookmarkEnd w:id="43"/>
      <w:bookmarkEnd w:id="44"/>
      <w:bookmarkEnd w:id="45"/>
      <w:bookmarkEnd w:id="46"/>
      <w:bookmarkEnd w:id="47"/>
      <w:bookmarkEnd w:id="48"/>
      <w:bookmarkEnd w:id="49"/>
      <w:bookmarkEnd w:id="50"/>
      <w:bookmarkEnd w:id="51"/>
      <w:bookmarkEnd w:id="52"/>
      <w:r w:rsidRPr="00AD578A">
        <w:rPr>
          <w:rFonts w:cs="Arial"/>
        </w:rPr>
        <w:tab/>
      </w:r>
    </w:p>
    <w:tbl>
      <w:tblPr>
        <w:tblpPr w:leftFromText="180" w:rightFromText="180" w:vertAnchor="text" w:horzAnchor="margin" w:tblpY="72"/>
        <w:tblW w:w="9747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1047"/>
        <w:gridCol w:w="2746"/>
        <w:gridCol w:w="1701"/>
        <w:gridCol w:w="2128"/>
        <w:gridCol w:w="2125"/>
      </w:tblGrid>
      <w:tr w:rsidR="00CA3B43" w14:paraId="1E1E4481" w14:textId="77777777" w:rsidTr="00DA7856">
        <w:trPr>
          <w:trHeight w:val="436"/>
        </w:trPr>
        <w:tc>
          <w:tcPr>
            <w:tcW w:w="1047" w:type="dxa"/>
            <w:vAlign w:val="center"/>
          </w:tcPr>
          <w:p w14:paraId="6CB5859F" w14:textId="77777777" w:rsidR="00CA3B43" w:rsidRPr="00AD78A1" w:rsidRDefault="00CA3B43" w:rsidP="00DA7856">
            <w:pPr>
              <w:jc w:val="both"/>
              <w:rPr>
                <w:rFonts w:cs="Arial"/>
                <w:b/>
                <w:bCs/>
              </w:rPr>
            </w:pPr>
            <w:bookmarkStart w:id="53" w:name="_Toc435608337"/>
            <w:r w:rsidRPr="00AD78A1">
              <w:rPr>
                <w:rFonts w:cs="Arial"/>
                <w:b/>
                <w:bCs/>
              </w:rPr>
              <w:t>Version</w:t>
            </w:r>
            <w:bookmarkEnd w:id="53"/>
          </w:p>
        </w:tc>
        <w:tc>
          <w:tcPr>
            <w:tcW w:w="2746" w:type="dxa"/>
            <w:vAlign w:val="center"/>
          </w:tcPr>
          <w:p w14:paraId="0AD4098B" w14:textId="77777777" w:rsidR="00CA3B43" w:rsidRPr="00AD78A1" w:rsidRDefault="00CA3B43" w:rsidP="00DA7856">
            <w:pPr>
              <w:jc w:val="both"/>
              <w:rPr>
                <w:rFonts w:cs="Arial"/>
                <w:b/>
                <w:bCs/>
              </w:rPr>
            </w:pPr>
            <w:bookmarkStart w:id="54" w:name="_Toc170611813"/>
            <w:bookmarkStart w:id="55" w:name="_Toc170611909"/>
            <w:bookmarkStart w:id="56" w:name="_Toc170612017"/>
            <w:bookmarkStart w:id="57" w:name="_Toc170612205"/>
            <w:bookmarkStart w:id="58" w:name="_Toc170717694"/>
            <w:bookmarkStart w:id="59" w:name="_Toc170719543"/>
            <w:bookmarkStart w:id="60" w:name="_Toc170899646"/>
            <w:bookmarkStart w:id="61" w:name="_Toc170899714"/>
            <w:bookmarkStart w:id="62" w:name="_Toc170926486"/>
            <w:bookmarkStart w:id="63" w:name="_Toc170927330"/>
            <w:bookmarkStart w:id="64" w:name="_Toc170927743"/>
            <w:bookmarkStart w:id="65" w:name="_Toc435608338"/>
            <w:r w:rsidRPr="00AD78A1">
              <w:rPr>
                <w:rFonts w:cs="Arial"/>
                <w:b/>
                <w:bCs/>
              </w:rPr>
              <w:t>Change Description</w:t>
            </w:r>
            <w:bookmarkEnd w:id="54"/>
            <w:bookmarkEnd w:id="55"/>
            <w:bookmarkEnd w:id="56"/>
            <w:bookmarkEnd w:id="57"/>
            <w:bookmarkEnd w:id="58"/>
            <w:bookmarkEnd w:id="59"/>
            <w:bookmarkEnd w:id="60"/>
            <w:bookmarkEnd w:id="61"/>
            <w:bookmarkEnd w:id="62"/>
            <w:bookmarkEnd w:id="63"/>
            <w:bookmarkEnd w:id="64"/>
            <w:bookmarkEnd w:id="65"/>
          </w:p>
        </w:tc>
        <w:tc>
          <w:tcPr>
            <w:tcW w:w="1701" w:type="dxa"/>
            <w:vAlign w:val="center"/>
          </w:tcPr>
          <w:p w14:paraId="037ED8D1" w14:textId="3FD5049C" w:rsidR="00CA3B43" w:rsidRPr="00AD78A1" w:rsidRDefault="004A1FE1" w:rsidP="00DA7856">
            <w:pPr>
              <w:jc w:val="both"/>
              <w:rPr>
                <w:rFonts w:cs="Arial"/>
                <w:b/>
                <w:bCs/>
              </w:rPr>
            </w:pPr>
            <w:r>
              <w:rPr>
                <w:rFonts w:cs="Arial"/>
                <w:b/>
                <w:bCs/>
              </w:rPr>
              <w:t>Created by</w:t>
            </w:r>
          </w:p>
        </w:tc>
        <w:tc>
          <w:tcPr>
            <w:tcW w:w="2128" w:type="dxa"/>
            <w:vAlign w:val="center"/>
          </w:tcPr>
          <w:p w14:paraId="345069B2" w14:textId="239689AF" w:rsidR="00CA3B43" w:rsidRPr="00AD78A1" w:rsidRDefault="004A1FE1" w:rsidP="00DA7856">
            <w:pPr>
              <w:jc w:val="both"/>
              <w:rPr>
                <w:rFonts w:cs="Arial"/>
                <w:b/>
                <w:bCs/>
              </w:rPr>
            </w:pPr>
            <w:bookmarkStart w:id="66" w:name="_Toc435608340"/>
            <w:r>
              <w:rPr>
                <w:rFonts w:cs="Arial"/>
                <w:b/>
                <w:bCs/>
              </w:rPr>
              <w:t>Reviewed/</w:t>
            </w:r>
            <w:r w:rsidR="00CA3B43" w:rsidRPr="00AD78A1">
              <w:rPr>
                <w:rFonts w:cs="Arial"/>
                <w:b/>
                <w:bCs/>
              </w:rPr>
              <w:t>Approved by</w:t>
            </w:r>
            <w:bookmarkEnd w:id="66"/>
          </w:p>
        </w:tc>
        <w:tc>
          <w:tcPr>
            <w:tcW w:w="2125" w:type="dxa"/>
            <w:vAlign w:val="center"/>
          </w:tcPr>
          <w:p w14:paraId="0BF3AC1B" w14:textId="4B767178" w:rsidR="00CA3B43" w:rsidRPr="00AD78A1" w:rsidRDefault="00CA3B43" w:rsidP="00DA7856">
            <w:pPr>
              <w:jc w:val="both"/>
              <w:rPr>
                <w:rFonts w:cs="Arial"/>
                <w:b/>
                <w:bCs/>
              </w:rPr>
            </w:pPr>
            <w:bookmarkStart w:id="67" w:name="_Toc435608341"/>
            <w:r w:rsidRPr="00AD78A1">
              <w:rPr>
                <w:rFonts w:cs="Arial"/>
                <w:b/>
                <w:bCs/>
              </w:rPr>
              <w:t>Date</w:t>
            </w:r>
            <w:bookmarkEnd w:id="67"/>
            <w:r w:rsidR="00022342">
              <w:rPr>
                <w:rFonts w:cs="Arial"/>
                <w:b/>
                <w:bCs/>
              </w:rPr>
              <w:t xml:space="preserve"> </w:t>
            </w:r>
            <w:r w:rsidR="00D9451E">
              <w:rPr>
                <w:rFonts w:cs="Arial"/>
                <w:b/>
                <w:bCs/>
              </w:rPr>
              <w:t xml:space="preserve">of </w:t>
            </w:r>
            <w:r w:rsidR="00854728">
              <w:rPr>
                <w:rFonts w:cs="Arial"/>
                <w:b/>
                <w:bCs/>
              </w:rPr>
              <w:t>Creation</w:t>
            </w:r>
          </w:p>
        </w:tc>
      </w:tr>
      <w:tr w:rsidR="00A05B33" w14:paraId="6E19859A" w14:textId="77777777" w:rsidTr="00DA7856">
        <w:trPr>
          <w:trHeight w:val="436"/>
        </w:trPr>
        <w:tc>
          <w:tcPr>
            <w:tcW w:w="1047" w:type="dxa"/>
            <w:vAlign w:val="center"/>
          </w:tcPr>
          <w:p w14:paraId="5439E620" w14:textId="4D6A6691" w:rsidR="00A05B33" w:rsidRPr="004A1FE1" w:rsidRDefault="004A1FE1" w:rsidP="00E94590">
            <w:pPr>
              <w:rPr>
                <w:rFonts w:cs="Arial"/>
              </w:rPr>
            </w:pPr>
            <w:r w:rsidRPr="004A1FE1">
              <w:rPr>
                <w:rFonts w:cs="Arial"/>
              </w:rPr>
              <w:t>0.</w:t>
            </w:r>
            <w:r>
              <w:rPr>
                <w:rFonts w:cs="Arial"/>
              </w:rPr>
              <w:t>1</w:t>
            </w:r>
          </w:p>
        </w:tc>
        <w:tc>
          <w:tcPr>
            <w:tcW w:w="2746" w:type="dxa"/>
            <w:vAlign w:val="center"/>
          </w:tcPr>
          <w:p w14:paraId="4C3E3CC1" w14:textId="27A155CE" w:rsidR="00A05B33" w:rsidRPr="004A1FE1" w:rsidRDefault="004A1FE1" w:rsidP="00E94590">
            <w:pPr>
              <w:rPr>
                <w:rFonts w:cs="Arial"/>
              </w:rPr>
            </w:pPr>
            <w:r>
              <w:rPr>
                <w:rFonts w:cs="Arial"/>
              </w:rPr>
              <w:t>Created the first final draft</w:t>
            </w:r>
          </w:p>
        </w:tc>
        <w:tc>
          <w:tcPr>
            <w:tcW w:w="1701" w:type="dxa"/>
            <w:vAlign w:val="center"/>
          </w:tcPr>
          <w:p w14:paraId="0AAD9DDF" w14:textId="0F207BD4" w:rsidR="00A05B33" w:rsidRPr="004A1FE1" w:rsidRDefault="00403BDD" w:rsidP="00E94590">
            <w:pPr>
              <w:rPr>
                <w:rFonts w:cs="Arial"/>
              </w:rPr>
            </w:pPr>
            <w:r>
              <w:rPr>
                <w:rFonts w:cs="Arial"/>
              </w:rPr>
              <w:t>Priya Bhatia</w:t>
            </w:r>
          </w:p>
        </w:tc>
        <w:tc>
          <w:tcPr>
            <w:tcW w:w="2128" w:type="dxa"/>
            <w:vAlign w:val="center"/>
          </w:tcPr>
          <w:p w14:paraId="418E1AC0" w14:textId="4952E9B9" w:rsidR="00A05B33" w:rsidRPr="004A1FE1" w:rsidRDefault="00596F47" w:rsidP="00E94590">
            <w:pPr>
              <w:rPr>
                <w:rFonts w:cs="Arial"/>
              </w:rPr>
            </w:pPr>
            <w:r>
              <w:rPr>
                <w:rFonts w:cs="Arial"/>
              </w:rPr>
              <w:t xml:space="preserve">Vikram Yadav, </w:t>
            </w:r>
            <w:r w:rsidR="004475BE">
              <w:rPr>
                <w:rFonts w:cs="Arial"/>
              </w:rPr>
              <w:t>Bhavuk Mudgal</w:t>
            </w:r>
          </w:p>
        </w:tc>
        <w:tc>
          <w:tcPr>
            <w:tcW w:w="2125" w:type="dxa"/>
            <w:vAlign w:val="center"/>
          </w:tcPr>
          <w:p w14:paraId="03A50E12" w14:textId="446C2707" w:rsidR="00A05B33" w:rsidRPr="004A1FE1" w:rsidRDefault="00931714" w:rsidP="00E94590">
            <w:pPr>
              <w:rPr>
                <w:rFonts w:cs="Arial"/>
              </w:rPr>
            </w:pPr>
            <w:r w:rsidRPr="00931714">
              <w:rPr>
                <w:rFonts w:cs="Arial"/>
              </w:rPr>
              <w:t>July 18, 2023</w:t>
            </w:r>
          </w:p>
        </w:tc>
      </w:tr>
    </w:tbl>
    <w:p w14:paraId="3BE7D429" w14:textId="77777777" w:rsidR="00CA3B43" w:rsidRPr="00CA3B43" w:rsidRDefault="00CA3B43" w:rsidP="00A05B33">
      <w:pPr>
        <w:pStyle w:val="BodyText"/>
        <w:jc w:val="both"/>
      </w:pPr>
    </w:p>
    <w:sectPr w:rsidR="00CA3B43" w:rsidRPr="00CA3B43" w:rsidSect="00363F6F">
      <w:footerReference w:type="default" r:id="rId53"/>
      <w:pgSz w:w="11907" w:h="16840" w:code="9"/>
      <w:pgMar w:top="426" w:right="1134" w:bottom="142" w:left="1701" w:header="567" w:footer="567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40CA7F9" w14:textId="77777777" w:rsidR="00164ABE" w:rsidRDefault="00164ABE">
      <w:pPr>
        <w:spacing w:line="240" w:lineRule="auto"/>
      </w:pPr>
      <w:r>
        <w:separator/>
      </w:r>
    </w:p>
  </w:endnote>
  <w:endnote w:type="continuationSeparator" w:id="0">
    <w:p w14:paraId="7242572B" w14:textId="77777777" w:rsidR="00164ABE" w:rsidRDefault="00164ABE">
      <w:pPr>
        <w:spacing w:line="240" w:lineRule="auto"/>
      </w:pPr>
      <w:r>
        <w:continuationSeparator/>
      </w:r>
    </w:p>
  </w:endnote>
  <w:endnote w:type="continuationNotice" w:id="1">
    <w:p w14:paraId="6AD5A91B" w14:textId="77777777" w:rsidR="00164ABE" w:rsidRDefault="00164AB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Times">
    <w:altName w:val="Sylfaen"/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Baskerville Old Face">
    <w:panose1 w:val="02020602080505020303"/>
    <w:charset w:val="00"/>
    <w:family w:val="roman"/>
    <w:pitch w:val="variable"/>
    <w:sig w:usb0="00000003" w:usb1="00000000" w:usb2="00000000" w:usb3="00000000" w:csb0="00000001" w:csb1="00000000"/>
  </w:font>
  <w:font w:name="GillSans">
    <w:altName w:val="Calibri"/>
    <w:panose1 w:val="00000000000000000000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Lucida Sans Unicode">
    <w:panose1 w:val="020B0602030504020204"/>
    <w:charset w:val="00"/>
    <w:family w:val="swiss"/>
    <w:pitch w:val="variable"/>
    <w:sig w:usb0="80000AFF" w:usb1="0000396B" w:usb2="00000000" w:usb3="00000000" w:csb0="000000B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FC2D" w14:textId="77777777" w:rsidR="00A96ADA" w:rsidRDefault="00A96ADA">
    <w:pPr>
      <w:pStyle w:val="AddressFooter"/>
      <w:spacing w:before="60"/>
      <w:rPr>
        <w:b/>
      </w:rPr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795FC33" w14:textId="77777777" w:rsidR="00A96ADA" w:rsidRPr="008F006A" w:rsidRDefault="00A96ADA" w:rsidP="008F006A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9A293D1" w14:textId="77777777" w:rsidR="00164ABE" w:rsidRDefault="00164ABE">
      <w:pPr>
        <w:spacing w:line="240" w:lineRule="auto"/>
      </w:pPr>
      <w:r>
        <w:separator/>
      </w:r>
    </w:p>
  </w:footnote>
  <w:footnote w:type="continuationSeparator" w:id="0">
    <w:p w14:paraId="5A2F189E" w14:textId="77777777" w:rsidR="00164ABE" w:rsidRDefault="00164ABE">
      <w:pPr>
        <w:spacing w:line="240" w:lineRule="auto"/>
      </w:pPr>
      <w:r>
        <w:continuationSeparator/>
      </w:r>
    </w:p>
  </w:footnote>
  <w:footnote w:type="continuationNotice" w:id="1">
    <w:p w14:paraId="63162ACA" w14:textId="77777777" w:rsidR="00164ABE" w:rsidRDefault="00164ABE">
      <w:pPr>
        <w:spacing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167042F" w14:textId="312B7D7B" w:rsidR="00A96ADA" w:rsidRDefault="00A96ADA">
    <w:pPr>
      <w:pStyle w:val="Header"/>
    </w:pPr>
    <w:r>
      <w:rPr>
        <w:noProof/>
      </w:rPr>
      <w:drawing>
        <wp:anchor distT="0" distB="0" distL="114300" distR="114300" simplePos="0" relativeHeight="251658240" behindDoc="1" locked="0" layoutInCell="1" allowOverlap="1" wp14:anchorId="6C79B6EA" wp14:editId="17287A90">
          <wp:simplePos x="0" y="0"/>
          <wp:positionH relativeFrom="margin">
            <wp:posOffset>3581400</wp:posOffset>
          </wp:positionH>
          <wp:positionV relativeFrom="paragraph">
            <wp:posOffset>619125</wp:posOffset>
          </wp:positionV>
          <wp:extent cx="1402080" cy="428625"/>
          <wp:effectExtent l="0" t="0" r="7620" b="9525"/>
          <wp:wrapTight wrapText="bothSides">
            <wp:wrapPolygon edited="0">
              <wp:start x="1174" y="0"/>
              <wp:lineTo x="0" y="3840"/>
              <wp:lineTo x="0" y="17280"/>
              <wp:lineTo x="1174" y="21120"/>
              <wp:lineTo x="7337" y="21120"/>
              <wp:lineTo x="20837" y="19200"/>
              <wp:lineTo x="21424" y="7680"/>
              <wp:lineTo x="21424" y="1920"/>
              <wp:lineTo x="7337" y="0"/>
              <wp:lineTo x="1174" y="0"/>
            </wp:wrapPolygon>
          </wp:wrapTight>
          <wp:docPr id="1" name="Picture 1" descr="Icon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 descr="Icon&#10;&#10;Description automatically generated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402080" cy="42862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0E2C1A5E"/>
    <w:lvl w:ilvl="0">
      <w:start w:val="1"/>
      <w:numFmt w:val="decimal"/>
      <w:pStyle w:val="ListNumber5"/>
      <w:lvlText w:val="%1."/>
      <w:lvlJc w:val="left"/>
      <w:pPr>
        <w:tabs>
          <w:tab w:val="num" w:pos="1492"/>
        </w:tabs>
        <w:ind w:left="1492" w:hanging="360"/>
      </w:pPr>
    </w:lvl>
  </w:abstractNum>
  <w:abstractNum w:abstractNumId="1" w15:restartNumberingAfterBreak="0">
    <w:nsid w:val="FFFFFF7D"/>
    <w:multiLevelType w:val="singleLevel"/>
    <w:tmpl w:val="F26CA75C"/>
    <w:lvl w:ilvl="0">
      <w:start w:val="1"/>
      <w:numFmt w:val="decimal"/>
      <w:pStyle w:val="ListNumber4"/>
      <w:lvlText w:val="%1."/>
      <w:lvlJc w:val="left"/>
      <w:pPr>
        <w:tabs>
          <w:tab w:val="num" w:pos="1209"/>
        </w:tabs>
        <w:ind w:left="1209" w:hanging="360"/>
      </w:pPr>
    </w:lvl>
  </w:abstractNum>
  <w:abstractNum w:abstractNumId="2" w15:restartNumberingAfterBreak="0">
    <w:nsid w:val="FFFFFF7E"/>
    <w:multiLevelType w:val="singleLevel"/>
    <w:tmpl w:val="4E706E1C"/>
    <w:lvl w:ilvl="0">
      <w:start w:val="1"/>
      <w:numFmt w:val="decimal"/>
      <w:pStyle w:val="ListNumber3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3" w15:restartNumberingAfterBreak="0">
    <w:nsid w:val="FFFFFF7F"/>
    <w:multiLevelType w:val="singleLevel"/>
    <w:tmpl w:val="60086F0E"/>
    <w:lvl w:ilvl="0">
      <w:start w:val="1"/>
      <w:numFmt w:val="decimal"/>
      <w:pStyle w:val="ListNumber2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4" w15:restartNumberingAfterBreak="0">
    <w:nsid w:val="022A22D0"/>
    <w:multiLevelType w:val="hybridMultilevel"/>
    <w:tmpl w:val="C5C0134A"/>
    <w:lvl w:ilvl="0" w:tplc="6F381BB2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color w:val="000000" w:themeColor="text1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0B114237"/>
    <w:multiLevelType w:val="hybridMultilevel"/>
    <w:tmpl w:val="253847CC"/>
    <w:lvl w:ilvl="0" w:tplc="B64E875C">
      <w:start w:val="1"/>
      <w:numFmt w:val="upperLetter"/>
      <w:pStyle w:val="DeedAttachment"/>
      <w:lvlText w:val="Attachment %1 "/>
      <w:lvlJc w:val="left"/>
      <w:pPr>
        <w:tabs>
          <w:tab w:val="num" w:pos="284"/>
        </w:tabs>
        <w:ind w:left="2268" w:hanging="1908"/>
      </w:pPr>
      <w:rPr>
        <w:rFonts w:hint="default"/>
      </w:rPr>
    </w:lvl>
    <w:lvl w:ilvl="1" w:tplc="5EF44B68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59AA27CA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F45E4B36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D8FE155C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B4C2FD3A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40FEE6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332A894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EA44F342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6" w15:restartNumberingAfterBreak="0">
    <w:nsid w:val="102209DF"/>
    <w:multiLevelType w:val="multilevel"/>
    <w:tmpl w:val="8E724BA4"/>
    <w:lvl w:ilvl="0">
      <w:start w:val="1"/>
      <w:numFmt w:val="decimal"/>
      <w:pStyle w:val="PrecInstructionNumber"/>
      <w:lvlText w:val="%1"/>
      <w:lvlJc w:val="left"/>
      <w:pPr>
        <w:tabs>
          <w:tab w:val="num" w:pos="284"/>
        </w:tabs>
        <w:ind w:left="284" w:hanging="284"/>
      </w:pPr>
      <w:rPr>
        <w:rFonts w:hint="default"/>
        <w:sz w:val="16"/>
      </w:rPr>
    </w:lvl>
    <w:lvl w:ilvl="1">
      <w:start w:val="1"/>
      <w:numFmt w:val="lowerLetter"/>
      <w:lvlText w:val="(%2)"/>
      <w:lvlJc w:val="left"/>
      <w:pPr>
        <w:tabs>
          <w:tab w:val="num" w:pos="568"/>
        </w:tabs>
        <w:ind w:left="568" w:hanging="284"/>
      </w:pPr>
      <w:rPr>
        <w:rFonts w:hint="default"/>
        <w:sz w:val="16"/>
      </w:rPr>
    </w:lvl>
    <w:lvl w:ilvl="2">
      <w:start w:val="1"/>
      <w:numFmt w:val="none"/>
      <w:lvlText w:val="%3"/>
      <w:lvlJc w:val="left"/>
      <w:pPr>
        <w:tabs>
          <w:tab w:val="num" w:pos="852"/>
        </w:tabs>
        <w:ind w:left="852" w:hanging="284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1136"/>
        </w:tabs>
        <w:ind w:left="1136" w:hanging="284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420"/>
        </w:tabs>
        <w:ind w:left="1420" w:hanging="284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4"/>
        </w:tabs>
        <w:ind w:left="1704" w:hanging="284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988"/>
        </w:tabs>
        <w:ind w:left="1988" w:hanging="284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2272"/>
        </w:tabs>
        <w:ind w:left="2272" w:hanging="284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2556"/>
        </w:tabs>
        <w:ind w:left="2556" w:hanging="284"/>
      </w:pPr>
      <w:rPr>
        <w:rFonts w:hint="default"/>
      </w:rPr>
    </w:lvl>
  </w:abstractNum>
  <w:abstractNum w:abstractNumId="7" w15:restartNumberingAfterBreak="0">
    <w:nsid w:val="130E20E3"/>
    <w:multiLevelType w:val="hybridMultilevel"/>
    <w:tmpl w:val="B5DC55C4"/>
    <w:lvl w:ilvl="0" w:tplc="0C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C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3FD5900"/>
    <w:multiLevelType w:val="hybridMultilevel"/>
    <w:tmpl w:val="0E2623D6"/>
    <w:lvl w:ilvl="0" w:tplc="4009000B">
      <w:start w:val="1"/>
      <w:numFmt w:val="bullet"/>
      <w:lvlText w:val=""/>
      <w:lvlJc w:val="left"/>
      <w:pPr>
        <w:ind w:left="1353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07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79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1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23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95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67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39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13" w:hanging="360"/>
      </w:pPr>
      <w:rPr>
        <w:rFonts w:ascii="Wingdings" w:hAnsi="Wingdings" w:hint="default"/>
      </w:rPr>
    </w:lvl>
  </w:abstractNum>
  <w:abstractNum w:abstractNumId="9" w15:restartNumberingAfterBreak="0">
    <w:nsid w:val="24604005"/>
    <w:multiLevelType w:val="hybridMultilevel"/>
    <w:tmpl w:val="D122A720"/>
    <w:lvl w:ilvl="0" w:tplc="67E40150">
      <w:start w:val="1"/>
      <w:numFmt w:val="decimal"/>
      <w:pStyle w:val="Header1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92E856DC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2" w:tplc="AA04D8EE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DD9C307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22F0A6A8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1EEED1D0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AC604A6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EEDC12D0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135E5A0A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10" w15:restartNumberingAfterBreak="0">
    <w:nsid w:val="24840B28"/>
    <w:multiLevelType w:val="multilevel"/>
    <w:tmpl w:val="D32CE7D0"/>
    <w:lvl w:ilvl="0">
      <w:start w:val="1"/>
      <w:numFmt w:val="decimal"/>
      <w:pStyle w:val="ListBullet"/>
      <w:lvlText w:val="%1."/>
      <w:lvlJc w:val="left"/>
      <w:pPr>
        <w:tabs>
          <w:tab w:val="num" w:pos="1134"/>
        </w:tabs>
        <w:ind w:left="1134" w:hanging="567"/>
      </w:pPr>
      <w:rPr>
        <w:rFonts w:ascii="Arial" w:eastAsia="Times New Roman" w:hAnsi="Arial" w:cs="Times New Roman"/>
      </w:rPr>
    </w:lvl>
    <w:lvl w:ilvl="1">
      <w:start w:val="1"/>
      <w:numFmt w:val="bullet"/>
      <w:lvlText w:val=""/>
      <w:lvlJc w:val="left"/>
      <w:pPr>
        <w:tabs>
          <w:tab w:val="num" w:pos="1701"/>
        </w:tabs>
        <w:ind w:left="1701" w:hanging="567"/>
      </w:pPr>
      <w:rPr>
        <w:rFonts w:ascii="Symbol" w:hAnsi="Symbol" w:hint="default"/>
      </w:rPr>
    </w:lvl>
    <w:lvl w:ilvl="2">
      <w:start w:val="1"/>
      <w:numFmt w:val="bullet"/>
      <w:lvlText w:val=""/>
      <w:lvlJc w:val="left"/>
      <w:pPr>
        <w:tabs>
          <w:tab w:val="num" w:pos="2268"/>
        </w:tabs>
        <w:ind w:left="2268" w:hanging="567"/>
      </w:pPr>
      <w:rPr>
        <w:rFonts w:ascii="Symbol" w:hAnsi="Symbol" w:hint="default"/>
      </w:rPr>
    </w:lvl>
    <w:lvl w:ilvl="3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</w:abstractNum>
  <w:abstractNum w:abstractNumId="11" w15:restartNumberingAfterBreak="0">
    <w:nsid w:val="2BCA188D"/>
    <w:multiLevelType w:val="multilevel"/>
    <w:tmpl w:val="8DF6BB0E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ind w:left="928" w:hanging="360"/>
      </w:pPr>
      <w:rPr>
        <w:rFonts w:hint="default"/>
        <w:sz w:val="22"/>
        <w:szCs w:val="22"/>
      </w:rPr>
    </w:lvl>
    <w:lvl w:ilvl="2">
      <w:start w:val="1"/>
      <w:numFmt w:val="decimal"/>
      <w:isLgl/>
      <w:lvlText w:val="%1.%2.%3"/>
      <w:lvlJc w:val="left"/>
      <w:pPr>
        <w:ind w:left="1571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43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3360" w:hanging="108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3930" w:hanging="108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4860" w:hanging="144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5430" w:hanging="144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6360" w:hanging="1800"/>
      </w:pPr>
      <w:rPr>
        <w:rFonts w:hint="default"/>
      </w:rPr>
    </w:lvl>
  </w:abstractNum>
  <w:abstractNum w:abstractNumId="12" w15:restartNumberingAfterBreak="0">
    <w:nsid w:val="2D221FAB"/>
    <w:multiLevelType w:val="hybridMultilevel"/>
    <w:tmpl w:val="260E46D6"/>
    <w:lvl w:ilvl="0" w:tplc="15EA0BB2">
      <w:start w:val="1"/>
      <w:numFmt w:val="upperRoman"/>
      <w:lvlText w:val="%1."/>
      <w:lvlJc w:val="left"/>
      <w:pPr>
        <w:ind w:left="1080" w:hanging="720"/>
      </w:pPr>
      <w:rPr>
        <w:rFonts w:hint="default"/>
        <w:b w:val="0"/>
        <w:color w:val="auto"/>
        <w:sz w:val="21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F9A7347"/>
    <w:multiLevelType w:val="multilevel"/>
    <w:tmpl w:val="AA84141C"/>
    <w:lvl w:ilvl="0">
      <w:start w:val="1"/>
      <w:numFmt w:val="decimal"/>
      <w:pStyle w:val="ListNumber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lowerLetter"/>
      <w:lvlText w:val="(%2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2">
      <w:start w:val="1"/>
      <w:numFmt w:val="lowerRoman"/>
      <w:lvlText w:val="(%3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5670"/>
        </w:tabs>
        <w:ind w:left="5670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5670"/>
        </w:tabs>
        <w:ind w:left="5670" w:hanging="567"/>
      </w:pPr>
      <w:rPr>
        <w:rFonts w:hint="default"/>
      </w:rPr>
    </w:lvl>
  </w:abstractNum>
  <w:abstractNum w:abstractNumId="14" w15:restartNumberingAfterBreak="0">
    <w:nsid w:val="2FFF0758"/>
    <w:multiLevelType w:val="multilevel"/>
    <w:tmpl w:val="397A560C"/>
    <w:lvl w:ilvl="0">
      <w:start w:val="1"/>
      <w:numFmt w:val="decimal"/>
      <w:pStyle w:val="Heading6"/>
      <w:lvlText w:val="Schedule %1"/>
      <w:lvlJc w:val="left"/>
      <w:pPr>
        <w:tabs>
          <w:tab w:val="num" w:pos="1985"/>
        </w:tabs>
        <w:ind w:left="567" w:hanging="567"/>
      </w:pPr>
      <w:rPr>
        <w:rFonts w:cs="Times New Roman" w:hint="default"/>
        <w:b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47BB"/>
        <w:spacing w:val="0"/>
        <w:kern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1">
      <w:start w:val="1"/>
      <w:numFmt w:val="decimal"/>
      <w:pStyle w:val="Sch1"/>
      <w:lvlText w:val="%2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</w:rPr>
    </w:lvl>
    <w:lvl w:ilvl="2">
      <w:start w:val="1"/>
      <w:numFmt w:val="decimal"/>
      <w:pStyle w:val="Sch2"/>
      <w:lvlText w:val="%2.%3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3">
      <w:start w:val="1"/>
      <w:numFmt w:val="lowerLetter"/>
      <w:pStyle w:val="Sch3"/>
      <w:lvlText w:val="(%4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lowerRoman"/>
      <w:pStyle w:val="Sch4"/>
      <w:lvlText w:val="(%5)"/>
      <w:lvlJc w:val="left"/>
      <w:pPr>
        <w:tabs>
          <w:tab w:val="num" w:pos="2268"/>
        </w:tabs>
        <w:ind w:left="2268" w:hanging="567"/>
      </w:pPr>
      <w:rPr>
        <w:rFonts w:cs="Times New Roman" w:hint="default"/>
        <w:bCs w:val="0"/>
        <w:i w:val="0"/>
        <w:iCs w:val="0"/>
        <w:caps w:val="0"/>
        <w:smallCaps w:val="0"/>
        <w:strike w:val="0"/>
        <w:dstrike w:val="0"/>
        <w:noProof w:val="0"/>
        <w:vanish w:val="0"/>
        <w:color w:val="000000"/>
        <w:spacing w:val="0"/>
        <w:position w:val="0"/>
        <w:u w:val="none"/>
        <w:effect w:val="none"/>
        <w:vertAlign w:val="baseline"/>
        <w:specVanish w:val="0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Outline w14:w="0" w14:cap="rnd" w14:cmpd="sng" w14:algn="ctr">
          <w14:noFill/>
          <w14:prstDash w14:val="solid"/>
          <w14:bevel/>
        </w14:textOutline>
        <w14:scene3d>
          <w14:camera w14:prst="orthographicFront"/>
          <w14:lightRig w14:rig="threePt" w14:dir="t">
            <w14:rot w14:lat="0" w14:lon="0" w14:rev="0"/>
          </w14:lightRig>
        </w14:scene3d>
        <w14:props3d w14:extrusionH="0" w14:contourW="0" w14:prstMaterial="warmMatte"/>
        <w14:ligatures w14:val="none"/>
        <w14:numForm w14:val="default"/>
        <w14:numSpacing w14:val="default"/>
        <w14:stylisticSets/>
        <w14:cntxtAlts w14:val="0"/>
      </w:rPr>
    </w:lvl>
    <w:lvl w:ilvl="5">
      <w:start w:val="1"/>
      <w:numFmt w:val="upperLetter"/>
      <w:pStyle w:val="Sch5"/>
      <w:lvlText w:val="(%6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6">
      <w:start w:val="1"/>
      <w:numFmt w:val="upperLetter"/>
      <w:lvlRestart w:val="1"/>
      <w:pStyle w:val="Heading6A"/>
      <w:lvlText w:val="Schedule %1%7"/>
      <w:lvlJc w:val="left"/>
      <w:pPr>
        <w:tabs>
          <w:tab w:val="num" w:pos="1985"/>
        </w:tabs>
        <w:ind w:left="567" w:hanging="567"/>
      </w:pPr>
      <w:rPr>
        <w:rFonts w:hint="default"/>
        <w:b/>
        <w:i w:val="0"/>
        <w:color w:val="195988"/>
      </w:rPr>
    </w:lvl>
    <w:lvl w:ilvl="7">
      <w:start w:val="1"/>
      <w:numFmt w:val="upperLetter"/>
      <w:pStyle w:val="Sch1A"/>
      <w:lvlText w:val="%1%8"/>
      <w:lvlJc w:val="left"/>
      <w:pPr>
        <w:tabs>
          <w:tab w:val="num" w:pos="567"/>
        </w:tabs>
        <w:ind w:left="567" w:hanging="567"/>
      </w:pPr>
      <w:rPr>
        <w:rFonts w:hint="default"/>
        <w:b/>
        <w:i w:val="0"/>
        <w:color w:val="0047BB"/>
      </w:rPr>
    </w:lvl>
    <w:lvl w:ilvl="8">
      <w:start w:val="1"/>
      <w:numFmt w:val="decimal"/>
      <w:pStyle w:val="Sch2A"/>
      <w:lvlText w:val="%3%8.%9"/>
      <w:lvlJc w:val="left"/>
      <w:pPr>
        <w:tabs>
          <w:tab w:val="num" w:pos="1134"/>
        </w:tabs>
        <w:ind w:left="1134" w:hanging="567"/>
      </w:pPr>
      <w:rPr>
        <w:rFonts w:hint="default"/>
      </w:rPr>
    </w:lvl>
  </w:abstractNum>
  <w:abstractNum w:abstractNumId="15" w15:restartNumberingAfterBreak="0">
    <w:nsid w:val="37DE07AF"/>
    <w:multiLevelType w:val="multilevel"/>
    <w:tmpl w:val="B7FCEF8C"/>
    <w:styleLink w:val="111111"/>
    <w:lvl w:ilvl="0">
      <w:start w:val="1"/>
      <w:numFmt w:val="decimal"/>
      <w:lvlText w:val="%1"/>
      <w:lvlJc w:val="left"/>
      <w:pPr>
        <w:tabs>
          <w:tab w:val="num" w:pos="567"/>
        </w:tabs>
        <w:ind w:left="1701" w:hanging="567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567"/>
        </w:tabs>
        <w:ind w:left="1701" w:hanging="567"/>
      </w:pPr>
      <w:rPr>
        <w:rFonts w:hint="default"/>
      </w:rPr>
    </w:lvl>
    <w:lvl w:ilvl="2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0"/>
        </w:tabs>
        <w:ind w:left="1134" w:firstLine="0"/>
      </w:pPr>
      <w:rPr>
        <w:rFonts w:hint="default"/>
      </w:rPr>
    </w:lvl>
  </w:abstractNum>
  <w:abstractNum w:abstractNumId="16" w15:restartNumberingAfterBreak="0">
    <w:nsid w:val="40176545"/>
    <w:multiLevelType w:val="hybridMultilevel"/>
    <w:tmpl w:val="844246A2"/>
    <w:lvl w:ilvl="0" w:tplc="40090001">
      <w:start w:val="1"/>
      <w:numFmt w:val="bullet"/>
      <w:lvlText w:val=""/>
      <w:lvlJc w:val="left"/>
      <w:pPr>
        <w:ind w:left="221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93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5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7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9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81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53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5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74" w:hanging="360"/>
      </w:pPr>
      <w:rPr>
        <w:rFonts w:ascii="Wingdings" w:hAnsi="Wingdings" w:hint="default"/>
      </w:rPr>
    </w:lvl>
  </w:abstractNum>
  <w:abstractNum w:abstractNumId="17" w15:restartNumberingAfterBreak="0">
    <w:nsid w:val="45BE40F0"/>
    <w:multiLevelType w:val="multilevel"/>
    <w:tmpl w:val="5E1CE28A"/>
    <w:lvl w:ilvl="0">
      <w:start w:val="1"/>
      <w:numFmt w:val="bullet"/>
      <w:pStyle w:val="PrecCoverListBullet"/>
      <w:lvlText w:val=""/>
      <w:lvlJc w:val="left"/>
      <w:pPr>
        <w:tabs>
          <w:tab w:val="num" w:pos="567"/>
        </w:tabs>
        <w:ind w:left="567" w:hanging="567"/>
      </w:pPr>
      <w:rPr>
        <w:rFonts w:ascii="Wingdings 2" w:hAnsi="Wingdings 2" w:hint="default"/>
      </w:rPr>
    </w:lvl>
    <w:lvl w:ilvl="1">
      <w:start w:val="1"/>
      <w:numFmt w:val="bullet"/>
      <w:pStyle w:val="PrecCoverListBullet2"/>
      <w:lvlText w:val=""/>
      <w:lvlJc w:val="left"/>
      <w:pPr>
        <w:tabs>
          <w:tab w:val="num" w:pos="1134"/>
        </w:tabs>
        <w:ind w:left="1134" w:hanging="567"/>
      </w:pPr>
      <w:rPr>
        <w:rFonts w:ascii="Symbol" w:hAnsi="Symbol" w:hint="default"/>
      </w:rPr>
    </w:lvl>
    <w:lvl w:ilvl="2">
      <w:start w:val="1"/>
      <w:numFmt w:val="none"/>
      <w:lvlText w:val="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3">
      <w:start w:val="1"/>
      <w:numFmt w:val="none"/>
      <w:lvlText w:val="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6">
      <w:start w:val="1"/>
      <w:numFmt w:val="none"/>
      <w:lvlText w:val="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7">
      <w:start w:val="1"/>
      <w:numFmt w:val="none"/>
      <w:lvlText w:val=""/>
      <w:lvlJc w:val="left"/>
      <w:pPr>
        <w:tabs>
          <w:tab w:val="num" w:pos="5103"/>
        </w:tabs>
        <w:ind w:left="5103" w:hanging="567"/>
      </w:pPr>
      <w:rPr>
        <w:rFonts w:hint="default"/>
      </w:rPr>
    </w:lvl>
    <w:lvl w:ilvl="8">
      <w:start w:val="1"/>
      <w:numFmt w:val="none"/>
      <w:lvlText w:val=""/>
      <w:lvlJc w:val="left"/>
      <w:pPr>
        <w:tabs>
          <w:tab w:val="num" w:pos="6237"/>
        </w:tabs>
        <w:ind w:left="6237" w:hanging="567"/>
      </w:pPr>
      <w:rPr>
        <w:rFonts w:hint="default"/>
      </w:rPr>
    </w:lvl>
  </w:abstractNum>
  <w:abstractNum w:abstractNumId="18" w15:restartNumberingAfterBreak="0">
    <w:nsid w:val="493234A7"/>
    <w:multiLevelType w:val="multilevel"/>
    <w:tmpl w:val="69D6B6DE"/>
    <w:styleLink w:val="1ai"/>
    <w:lvl w:ilvl="0">
      <w:start w:val="1"/>
      <w:numFmt w:val="upperLetter"/>
      <w:pStyle w:val="Heading9"/>
      <w:lvlText w:val="Part 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2268"/>
        </w:tabs>
        <w:ind w:left="2268" w:hanging="567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2835"/>
        </w:tabs>
        <w:ind w:left="2835" w:hanging="567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3402"/>
        </w:tabs>
        <w:ind w:left="3402" w:hanging="567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3969"/>
        </w:tabs>
        <w:ind w:left="3969" w:hanging="567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4536"/>
        </w:tabs>
        <w:ind w:left="4536" w:hanging="567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5103"/>
        </w:tabs>
        <w:ind w:left="5103" w:hanging="567"/>
      </w:pPr>
      <w:rPr>
        <w:rFonts w:hint="default"/>
      </w:rPr>
    </w:lvl>
  </w:abstractNum>
  <w:abstractNum w:abstractNumId="19" w15:restartNumberingAfterBreak="0">
    <w:nsid w:val="4A0C6AE6"/>
    <w:multiLevelType w:val="multilevel"/>
    <w:tmpl w:val="A5344C0C"/>
    <w:lvl w:ilvl="0">
      <w:start w:val="1"/>
      <w:numFmt w:val="upperLetter"/>
      <w:pStyle w:val="DeedBackground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701"/>
        </w:tabs>
        <w:ind w:left="1701" w:hanging="567"/>
      </w:pPr>
      <w:rPr>
        <w:rFonts w:hint="default"/>
        <w:color w:val="auto"/>
        <w:sz w:val="16"/>
        <w:szCs w:val="16"/>
      </w:rPr>
    </w:lvl>
    <w:lvl w:ilvl="3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1701"/>
        </w:tabs>
        <w:ind w:left="1134" w:firstLine="0"/>
      </w:pPr>
      <w:rPr>
        <w:rFonts w:hint="default"/>
      </w:rPr>
    </w:lvl>
  </w:abstractNum>
  <w:abstractNum w:abstractNumId="20" w15:restartNumberingAfterBreak="0">
    <w:nsid w:val="4F715F00"/>
    <w:multiLevelType w:val="hybridMultilevel"/>
    <w:tmpl w:val="947ABA46"/>
    <w:lvl w:ilvl="0" w:tplc="4009000B">
      <w:start w:val="1"/>
      <w:numFmt w:val="bullet"/>
      <w:lvlText w:val=""/>
      <w:lvlJc w:val="left"/>
      <w:pPr>
        <w:ind w:left="1571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2291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011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731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451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171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891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611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331" w:hanging="360"/>
      </w:pPr>
      <w:rPr>
        <w:rFonts w:ascii="Wingdings" w:hAnsi="Wingdings" w:hint="default"/>
      </w:rPr>
    </w:lvl>
  </w:abstractNum>
  <w:abstractNum w:abstractNumId="21" w15:restartNumberingAfterBreak="0">
    <w:nsid w:val="500358D7"/>
    <w:multiLevelType w:val="hybridMultilevel"/>
    <w:tmpl w:val="EB20E116"/>
    <w:lvl w:ilvl="0" w:tplc="1B8ABC20">
      <w:start w:val="1"/>
      <w:numFmt w:val="bullet"/>
      <w:pStyle w:val="PrecListBullet"/>
      <w:lvlText w:val=""/>
      <w:lvlJc w:val="left"/>
      <w:pPr>
        <w:tabs>
          <w:tab w:val="num" w:pos="284"/>
        </w:tabs>
        <w:ind w:left="284" w:hanging="284"/>
      </w:pPr>
      <w:rPr>
        <w:rFonts w:ascii="Wingdings 2" w:hAnsi="Wingdings 2" w:hint="default"/>
      </w:rPr>
    </w:lvl>
    <w:lvl w:ilvl="1" w:tplc="A7A6FD6A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790ADEFC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AD85C86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F07C8F2A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D0EEC2E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FD2298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519C45E8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49F0DAF6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2B220C6"/>
    <w:multiLevelType w:val="hybridMultilevel"/>
    <w:tmpl w:val="3732E4B0"/>
    <w:lvl w:ilvl="0" w:tplc="AD02A0F4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0C090019" w:tentative="1">
      <w:start w:val="1"/>
      <w:numFmt w:val="lowerLetter"/>
      <w:lvlText w:val="%2."/>
      <w:lvlJc w:val="left"/>
      <w:pPr>
        <w:ind w:left="1364" w:hanging="360"/>
      </w:pPr>
    </w:lvl>
    <w:lvl w:ilvl="2" w:tplc="0C09001B" w:tentative="1">
      <w:start w:val="1"/>
      <w:numFmt w:val="lowerRoman"/>
      <w:lvlText w:val="%3."/>
      <w:lvlJc w:val="right"/>
      <w:pPr>
        <w:ind w:left="2084" w:hanging="180"/>
      </w:pPr>
    </w:lvl>
    <w:lvl w:ilvl="3" w:tplc="0C09000F" w:tentative="1">
      <w:start w:val="1"/>
      <w:numFmt w:val="decimal"/>
      <w:lvlText w:val="%4."/>
      <w:lvlJc w:val="left"/>
      <w:pPr>
        <w:ind w:left="2804" w:hanging="360"/>
      </w:pPr>
    </w:lvl>
    <w:lvl w:ilvl="4" w:tplc="0C090019" w:tentative="1">
      <w:start w:val="1"/>
      <w:numFmt w:val="lowerLetter"/>
      <w:lvlText w:val="%5."/>
      <w:lvlJc w:val="left"/>
      <w:pPr>
        <w:ind w:left="3524" w:hanging="360"/>
      </w:pPr>
    </w:lvl>
    <w:lvl w:ilvl="5" w:tplc="0C09001B" w:tentative="1">
      <w:start w:val="1"/>
      <w:numFmt w:val="lowerRoman"/>
      <w:lvlText w:val="%6."/>
      <w:lvlJc w:val="right"/>
      <w:pPr>
        <w:ind w:left="4244" w:hanging="180"/>
      </w:pPr>
    </w:lvl>
    <w:lvl w:ilvl="6" w:tplc="0C09000F" w:tentative="1">
      <w:start w:val="1"/>
      <w:numFmt w:val="decimal"/>
      <w:lvlText w:val="%7."/>
      <w:lvlJc w:val="left"/>
      <w:pPr>
        <w:ind w:left="4964" w:hanging="360"/>
      </w:pPr>
    </w:lvl>
    <w:lvl w:ilvl="7" w:tplc="0C090019" w:tentative="1">
      <w:start w:val="1"/>
      <w:numFmt w:val="lowerLetter"/>
      <w:lvlText w:val="%8."/>
      <w:lvlJc w:val="left"/>
      <w:pPr>
        <w:ind w:left="5684" w:hanging="360"/>
      </w:pPr>
    </w:lvl>
    <w:lvl w:ilvl="8" w:tplc="0C09001B" w:tentative="1">
      <w:start w:val="1"/>
      <w:numFmt w:val="lowerRoman"/>
      <w:lvlText w:val="%9."/>
      <w:lvlJc w:val="right"/>
      <w:pPr>
        <w:ind w:left="6404" w:hanging="180"/>
      </w:pPr>
    </w:lvl>
  </w:abstractNum>
  <w:abstractNum w:abstractNumId="23" w15:restartNumberingAfterBreak="0">
    <w:nsid w:val="648F7CB3"/>
    <w:multiLevelType w:val="multilevel"/>
    <w:tmpl w:val="B6542908"/>
    <w:lvl w:ilvl="0">
      <w:start w:val="1"/>
      <w:numFmt w:val="bullet"/>
      <w:lvlText w:val=""/>
      <w:lvlJc w:val="left"/>
      <w:pPr>
        <w:tabs>
          <w:tab w:val="num" w:pos="1494"/>
        </w:tabs>
        <w:ind w:left="1494" w:hanging="360"/>
      </w:pPr>
      <w:rPr>
        <w:rFonts w:ascii="Wingdings" w:hAnsi="Wingdings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2214"/>
        </w:tabs>
        <w:ind w:left="2214" w:hanging="360"/>
      </w:pPr>
      <w:rPr>
        <w:rFonts w:ascii="Courier New" w:hAnsi="Courier New" w:hint="default"/>
        <w:sz w:val="20"/>
      </w:rPr>
    </w:lvl>
    <w:lvl w:ilvl="2">
      <w:start w:val="1"/>
      <w:numFmt w:val="decimal"/>
      <w:lvlText w:val="%3."/>
      <w:lvlJc w:val="left"/>
      <w:pPr>
        <w:ind w:left="2934" w:hanging="360"/>
      </w:pPr>
      <w:rPr>
        <w:rFonts w:hint="default"/>
      </w:rPr>
    </w:lvl>
    <w:lvl w:ilvl="3" w:tentative="1">
      <w:start w:val="1"/>
      <w:numFmt w:val="bullet"/>
      <w:lvlText w:val=""/>
      <w:lvlJc w:val="left"/>
      <w:pPr>
        <w:tabs>
          <w:tab w:val="num" w:pos="3654"/>
        </w:tabs>
        <w:ind w:left="3654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74"/>
        </w:tabs>
        <w:ind w:left="4374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94"/>
        </w:tabs>
        <w:ind w:left="5094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14"/>
        </w:tabs>
        <w:ind w:left="5814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34"/>
        </w:tabs>
        <w:ind w:left="6534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54"/>
        </w:tabs>
        <w:ind w:left="7254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4D050A2"/>
    <w:multiLevelType w:val="multilevel"/>
    <w:tmpl w:val="87B008E4"/>
    <w:lvl w:ilvl="0">
      <w:start w:val="1"/>
      <w:numFmt w:val="decimal"/>
      <w:pStyle w:val="DeedParties"/>
      <w:lvlText w:val="%1"/>
      <w:lvlJc w:val="left"/>
      <w:pPr>
        <w:tabs>
          <w:tab w:val="num" w:pos="1701"/>
        </w:tabs>
        <w:ind w:left="1701" w:hanging="567"/>
      </w:pPr>
      <w:rPr>
        <w:rFonts w:hint="default"/>
      </w:rPr>
    </w:lvl>
    <w:lvl w:ilvl="1">
      <w:start w:val="1"/>
      <w:numFmt w:val="none"/>
      <w:lvlText w:val="%2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2">
      <w:start w:val="1"/>
      <w:numFmt w:val="none"/>
      <w:lvlText w:val="%3"/>
      <w:lvlJc w:val="left"/>
      <w:pPr>
        <w:tabs>
          <w:tab w:val="num" w:pos="1134"/>
        </w:tabs>
        <w:ind w:left="1134" w:hanging="567"/>
      </w:pPr>
      <w:rPr>
        <w:rFonts w:hint="default"/>
        <w:color w:val="auto"/>
        <w:sz w:val="16"/>
        <w:szCs w:val="16"/>
      </w:rPr>
    </w:lvl>
    <w:lvl w:ilvl="3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4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5">
      <w:start w:val="1"/>
      <w:numFmt w:val="none"/>
      <w:lvlText w:val="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6">
      <w:start w:val="1"/>
      <w:numFmt w:val="none"/>
      <w:lvlText w:val="%7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7">
      <w:start w:val="1"/>
      <w:numFmt w:val="none"/>
      <w:lvlText w:val="%8"/>
      <w:lvlJc w:val="left"/>
      <w:pPr>
        <w:tabs>
          <w:tab w:val="num" w:pos="1134"/>
        </w:tabs>
        <w:ind w:left="1134" w:hanging="567"/>
      </w:pPr>
      <w:rPr>
        <w:rFonts w:hint="default"/>
      </w:rPr>
    </w:lvl>
    <w:lvl w:ilvl="8">
      <w:start w:val="1"/>
      <w:numFmt w:val="none"/>
      <w:lvlText w:val="%9"/>
      <w:lvlJc w:val="left"/>
      <w:pPr>
        <w:tabs>
          <w:tab w:val="num" w:pos="1134"/>
        </w:tabs>
        <w:ind w:left="567" w:firstLine="0"/>
      </w:pPr>
      <w:rPr>
        <w:rFonts w:hint="default"/>
      </w:rPr>
    </w:lvl>
  </w:abstractNum>
  <w:abstractNum w:abstractNumId="25" w15:restartNumberingAfterBreak="0">
    <w:nsid w:val="65A36F9F"/>
    <w:multiLevelType w:val="multilevel"/>
    <w:tmpl w:val="696851AA"/>
    <w:lvl w:ilvl="0">
      <w:start w:val="1"/>
      <w:numFmt w:val="upperLetter"/>
      <w:pStyle w:val="Heading8"/>
      <w:lvlText w:val="Attachment %1"/>
      <w:lvlJc w:val="left"/>
      <w:pPr>
        <w:tabs>
          <w:tab w:val="num" w:pos="567"/>
        </w:tabs>
        <w:ind w:left="567" w:hanging="567"/>
      </w:pPr>
      <w:rPr>
        <w:rFonts w:hint="default"/>
      </w:rPr>
    </w:lvl>
    <w:lvl w:ilvl="1">
      <w:start w:val="1"/>
      <w:numFmt w:val="lowerLetter"/>
      <w:lvlText w:val="%2)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tabs>
          <w:tab w:val="num" w:pos="1440"/>
        </w:tabs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tabs>
          <w:tab w:val="num" w:pos="1800"/>
        </w:tabs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tabs>
          <w:tab w:val="num" w:pos="2160"/>
        </w:tabs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tabs>
          <w:tab w:val="num" w:pos="2520"/>
        </w:tabs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tabs>
          <w:tab w:val="num" w:pos="2880"/>
        </w:tabs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tabs>
          <w:tab w:val="num" w:pos="3240"/>
        </w:tabs>
        <w:ind w:left="3240" w:hanging="360"/>
      </w:pPr>
      <w:rPr>
        <w:rFonts w:hint="default"/>
      </w:rPr>
    </w:lvl>
  </w:abstractNum>
  <w:abstractNum w:abstractNumId="26" w15:restartNumberingAfterBreak="0">
    <w:nsid w:val="66052C5E"/>
    <w:multiLevelType w:val="hybridMultilevel"/>
    <w:tmpl w:val="AD18E574"/>
    <w:lvl w:ilvl="0" w:tplc="40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7" w15:restartNumberingAfterBreak="0">
    <w:nsid w:val="75BE5142"/>
    <w:multiLevelType w:val="multilevel"/>
    <w:tmpl w:val="0C090023"/>
    <w:styleLink w:val="ArticleSection"/>
    <w:lvl w:ilvl="0">
      <w:start w:val="1"/>
      <w:numFmt w:val="upperRoman"/>
      <w:lvlText w:val="Article %1."/>
      <w:lvlJc w:val="left"/>
      <w:pPr>
        <w:tabs>
          <w:tab w:val="num" w:pos="1440"/>
        </w:tabs>
        <w:ind w:left="0" w:firstLine="0"/>
      </w:pPr>
    </w:lvl>
    <w:lvl w:ilvl="1">
      <w:start w:val="1"/>
      <w:numFmt w:val="decimalZero"/>
      <w:isLgl/>
      <w:lvlText w:val="Section %1.%2"/>
      <w:lvlJc w:val="left"/>
      <w:pPr>
        <w:tabs>
          <w:tab w:val="num" w:pos="1080"/>
        </w:tabs>
        <w:ind w:left="0" w:firstLine="0"/>
      </w:pPr>
    </w:lvl>
    <w:lvl w:ilvl="2">
      <w:start w:val="1"/>
      <w:numFmt w:val="lowerLetter"/>
      <w:lvlText w:val="(%3)"/>
      <w:lvlJc w:val="left"/>
      <w:pPr>
        <w:tabs>
          <w:tab w:val="num" w:pos="720"/>
        </w:tabs>
        <w:ind w:left="720" w:hanging="432"/>
      </w:pPr>
    </w:lvl>
    <w:lvl w:ilvl="3">
      <w:start w:val="1"/>
      <w:numFmt w:val="lowerRoman"/>
      <w:lvlText w:val="(%4)"/>
      <w:lvlJc w:val="right"/>
      <w:pPr>
        <w:tabs>
          <w:tab w:val="num" w:pos="864"/>
        </w:tabs>
        <w:ind w:left="864" w:hanging="144"/>
      </w:pPr>
    </w:lvl>
    <w:lvl w:ilvl="4">
      <w:start w:val="1"/>
      <w:numFmt w:val="decimal"/>
      <w:lvlText w:val="%5)"/>
      <w:lvlJc w:val="left"/>
      <w:pPr>
        <w:tabs>
          <w:tab w:val="num" w:pos="1008"/>
        </w:tabs>
        <w:ind w:left="1008" w:hanging="432"/>
      </w:pPr>
    </w:lvl>
    <w:lvl w:ilvl="5">
      <w:start w:val="1"/>
      <w:numFmt w:val="lowerLetter"/>
      <w:lvlText w:val="%6)"/>
      <w:lvlJc w:val="left"/>
      <w:pPr>
        <w:tabs>
          <w:tab w:val="num" w:pos="1152"/>
        </w:tabs>
        <w:ind w:left="1152" w:hanging="432"/>
      </w:pPr>
    </w:lvl>
    <w:lvl w:ilvl="6">
      <w:start w:val="1"/>
      <w:numFmt w:val="lowerRoman"/>
      <w:lvlText w:val="%7)"/>
      <w:lvlJc w:val="right"/>
      <w:pPr>
        <w:tabs>
          <w:tab w:val="num" w:pos="1296"/>
        </w:tabs>
        <w:ind w:left="1296" w:hanging="288"/>
      </w:pPr>
    </w:lvl>
    <w:lvl w:ilvl="7">
      <w:start w:val="1"/>
      <w:numFmt w:val="lowerLetter"/>
      <w:lvlText w:val="%8."/>
      <w:lvlJc w:val="left"/>
      <w:pPr>
        <w:tabs>
          <w:tab w:val="num" w:pos="1440"/>
        </w:tabs>
        <w:ind w:left="1440" w:hanging="432"/>
      </w:pPr>
    </w:lvl>
    <w:lvl w:ilvl="8">
      <w:start w:val="1"/>
      <w:numFmt w:val="lowerRoman"/>
      <w:lvlText w:val="%9."/>
      <w:lvlJc w:val="right"/>
      <w:pPr>
        <w:tabs>
          <w:tab w:val="num" w:pos="1584"/>
        </w:tabs>
        <w:ind w:left="1584" w:hanging="144"/>
      </w:pPr>
    </w:lvl>
  </w:abstractNum>
  <w:abstractNum w:abstractNumId="28" w15:restartNumberingAfterBreak="0">
    <w:nsid w:val="776C46F8"/>
    <w:multiLevelType w:val="hybridMultilevel"/>
    <w:tmpl w:val="74FC7ECA"/>
    <w:lvl w:ilvl="0" w:tplc="7F9CEAF8">
      <w:start w:val="1"/>
      <w:numFmt w:val="bullet"/>
      <w:pStyle w:val="PrecListBullet2"/>
      <w:lvlText w:val=""/>
      <w:lvlJc w:val="left"/>
      <w:pPr>
        <w:tabs>
          <w:tab w:val="num" w:pos="567"/>
        </w:tabs>
        <w:ind w:left="567" w:hanging="283"/>
      </w:pPr>
      <w:rPr>
        <w:rFonts w:ascii="Symbol" w:hAnsi="Symbol" w:hint="default"/>
      </w:rPr>
    </w:lvl>
    <w:lvl w:ilvl="1" w:tplc="D7E4C876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1BCDD08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FC6EB9D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A6745808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9306E278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CA3CD83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BFFA95B0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A4C4EBE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368380320">
    <w:abstractNumId w:val="13"/>
  </w:num>
  <w:num w:numId="2" w16cid:durableId="1979606505">
    <w:abstractNumId w:val="3"/>
  </w:num>
  <w:num w:numId="3" w16cid:durableId="816610033">
    <w:abstractNumId w:val="2"/>
  </w:num>
  <w:num w:numId="4" w16cid:durableId="767509960">
    <w:abstractNumId w:val="1"/>
  </w:num>
  <w:num w:numId="5" w16cid:durableId="345865516">
    <w:abstractNumId w:val="0"/>
  </w:num>
  <w:num w:numId="6" w16cid:durableId="754979443">
    <w:abstractNumId w:val="18"/>
  </w:num>
  <w:num w:numId="7" w16cid:durableId="1731147280">
    <w:abstractNumId w:val="15"/>
  </w:num>
  <w:num w:numId="8" w16cid:durableId="1668702119">
    <w:abstractNumId w:val="27"/>
  </w:num>
  <w:num w:numId="9" w16cid:durableId="1581015622">
    <w:abstractNumId w:val="24"/>
  </w:num>
  <w:num w:numId="10" w16cid:durableId="1875262871">
    <w:abstractNumId w:val="5"/>
  </w:num>
  <w:num w:numId="11" w16cid:durableId="377168184">
    <w:abstractNumId w:val="21"/>
  </w:num>
  <w:num w:numId="12" w16cid:durableId="1389571753">
    <w:abstractNumId w:val="28"/>
  </w:num>
  <w:num w:numId="13" w16cid:durableId="1680350221">
    <w:abstractNumId w:val="14"/>
  </w:num>
  <w:num w:numId="14" w16cid:durableId="225847524">
    <w:abstractNumId w:val="6"/>
  </w:num>
  <w:num w:numId="15" w16cid:durableId="2114083045">
    <w:abstractNumId w:val="17"/>
  </w:num>
  <w:num w:numId="16" w16cid:durableId="475537512">
    <w:abstractNumId w:val="19"/>
  </w:num>
  <w:num w:numId="17" w16cid:durableId="1729957721">
    <w:abstractNumId w:val="25"/>
  </w:num>
  <w:num w:numId="18" w16cid:durableId="144706642">
    <w:abstractNumId w:val="18"/>
    <w:lvlOverride w:ilvl="0">
      <w:lvl w:ilvl="0">
        <w:start w:val="1"/>
        <w:numFmt w:val="upperLetter"/>
        <w:pStyle w:val="Heading9"/>
        <w:lvlText w:val="Part %1"/>
        <w:lvlJc w:val="left"/>
        <w:pPr>
          <w:tabs>
            <w:tab w:val="num" w:pos="567"/>
          </w:tabs>
          <w:ind w:left="567" w:hanging="567"/>
        </w:pPr>
        <w:rPr>
          <w:rFonts w:hint="default"/>
        </w:rPr>
      </w:lvl>
    </w:lvlOverride>
  </w:num>
  <w:num w:numId="19" w16cid:durableId="157884400">
    <w:abstractNumId w:val="9"/>
  </w:num>
  <w:num w:numId="20" w16cid:durableId="2130122296">
    <w:abstractNumId w:val="11"/>
  </w:num>
  <w:num w:numId="21" w16cid:durableId="1558206874">
    <w:abstractNumId w:val="10"/>
  </w:num>
  <w:num w:numId="22" w16cid:durableId="1532499358">
    <w:abstractNumId w:val="4"/>
  </w:num>
  <w:num w:numId="23" w16cid:durableId="1161626913">
    <w:abstractNumId w:val="22"/>
  </w:num>
  <w:num w:numId="24" w16cid:durableId="604001368">
    <w:abstractNumId w:val="12"/>
  </w:num>
  <w:num w:numId="25" w16cid:durableId="2123529481">
    <w:abstractNumId w:val="23"/>
  </w:num>
  <w:num w:numId="26" w16cid:durableId="666249425">
    <w:abstractNumId w:val="16"/>
  </w:num>
  <w:num w:numId="27" w16cid:durableId="1854303515">
    <w:abstractNumId w:val="26"/>
  </w:num>
  <w:num w:numId="28" w16cid:durableId="808403710">
    <w:abstractNumId w:val="7"/>
  </w:num>
  <w:num w:numId="29" w16cid:durableId="263224012">
    <w:abstractNumId w:val="8"/>
  </w:num>
  <w:num w:numId="30" w16cid:durableId="1876238092">
    <w:abstractNumId w:val="20"/>
  </w:num>
  <w:numIdMacAtCleanup w:val="2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567"/>
  <w:noPunctuationKerning/>
  <w:characterSpacingControl w:val="doNotCompress"/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xFooterText" w:val="3470-4059-0877 v2"/>
  </w:docVars>
  <w:rsids>
    <w:rsidRoot w:val="00B6695E"/>
    <w:rsid w:val="00000642"/>
    <w:rsid w:val="00000A0D"/>
    <w:rsid w:val="000014B6"/>
    <w:rsid w:val="000018F4"/>
    <w:rsid w:val="000020CB"/>
    <w:rsid w:val="000023F1"/>
    <w:rsid w:val="0000261E"/>
    <w:rsid w:val="00002B92"/>
    <w:rsid w:val="00003628"/>
    <w:rsid w:val="000059AE"/>
    <w:rsid w:val="00005DE7"/>
    <w:rsid w:val="00006DA3"/>
    <w:rsid w:val="0000777B"/>
    <w:rsid w:val="00011649"/>
    <w:rsid w:val="0001173C"/>
    <w:rsid w:val="00011C68"/>
    <w:rsid w:val="00012E0E"/>
    <w:rsid w:val="00014079"/>
    <w:rsid w:val="000147F5"/>
    <w:rsid w:val="00014F6C"/>
    <w:rsid w:val="00017213"/>
    <w:rsid w:val="00017246"/>
    <w:rsid w:val="000202C2"/>
    <w:rsid w:val="000209C8"/>
    <w:rsid w:val="00020C60"/>
    <w:rsid w:val="00020CD0"/>
    <w:rsid w:val="00021210"/>
    <w:rsid w:val="000212DE"/>
    <w:rsid w:val="00022342"/>
    <w:rsid w:val="000227AF"/>
    <w:rsid w:val="00022885"/>
    <w:rsid w:val="00022D25"/>
    <w:rsid w:val="00022DE4"/>
    <w:rsid w:val="00024098"/>
    <w:rsid w:val="0002414E"/>
    <w:rsid w:val="00024999"/>
    <w:rsid w:val="00024B8E"/>
    <w:rsid w:val="00024DB1"/>
    <w:rsid w:val="00027551"/>
    <w:rsid w:val="0003087E"/>
    <w:rsid w:val="00030E9A"/>
    <w:rsid w:val="000317AB"/>
    <w:rsid w:val="00031C8B"/>
    <w:rsid w:val="00032413"/>
    <w:rsid w:val="00032DCE"/>
    <w:rsid w:val="00033CB0"/>
    <w:rsid w:val="00033D2B"/>
    <w:rsid w:val="0003520D"/>
    <w:rsid w:val="000361CA"/>
    <w:rsid w:val="00036397"/>
    <w:rsid w:val="00036E41"/>
    <w:rsid w:val="00037010"/>
    <w:rsid w:val="000373E6"/>
    <w:rsid w:val="00037700"/>
    <w:rsid w:val="00037ECF"/>
    <w:rsid w:val="0004056D"/>
    <w:rsid w:val="000407DD"/>
    <w:rsid w:val="00040D83"/>
    <w:rsid w:val="00041244"/>
    <w:rsid w:val="00041AB8"/>
    <w:rsid w:val="00041CA2"/>
    <w:rsid w:val="00041EBF"/>
    <w:rsid w:val="00041F71"/>
    <w:rsid w:val="00042303"/>
    <w:rsid w:val="0004402D"/>
    <w:rsid w:val="00044B76"/>
    <w:rsid w:val="000456AF"/>
    <w:rsid w:val="000458CF"/>
    <w:rsid w:val="000460F9"/>
    <w:rsid w:val="00046B79"/>
    <w:rsid w:val="00046EA5"/>
    <w:rsid w:val="00047A0E"/>
    <w:rsid w:val="00047A25"/>
    <w:rsid w:val="000520BC"/>
    <w:rsid w:val="00052EF3"/>
    <w:rsid w:val="00053DCC"/>
    <w:rsid w:val="00054644"/>
    <w:rsid w:val="00054927"/>
    <w:rsid w:val="00054A33"/>
    <w:rsid w:val="00054FF9"/>
    <w:rsid w:val="00061771"/>
    <w:rsid w:val="00061FC7"/>
    <w:rsid w:val="000622E5"/>
    <w:rsid w:val="0006257A"/>
    <w:rsid w:val="000635C7"/>
    <w:rsid w:val="0006445E"/>
    <w:rsid w:val="00064BFD"/>
    <w:rsid w:val="00065836"/>
    <w:rsid w:val="00066410"/>
    <w:rsid w:val="0006680C"/>
    <w:rsid w:val="00066E04"/>
    <w:rsid w:val="000675CD"/>
    <w:rsid w:val="0006784D"/>
    <w:rsid w:val="0006791E"/>
    <w:rsid w:val="0007044A"/>
    <w:rsid w:val="000705F9"/>
    <w:rsid w:val="00070618"/>
    <w:rsid w:val="00070D70"/>
    <w:rsid w:val="00071951"/>
    <w:rsid w:val="00072829"/>
    <w:rsid w:val="00072928"/>
    <w:rsid w:val="0007351C"/>
    <w:rsid w:val="00073B62"/>
    <w:rsid w:val="00073FCB"/>
    <w:rsid w:val="00074F55"/>
    <w:rsid w:val="00075A7E"/>
    <w:rsid w:val="00075CCC"/>
    <w:rsid w:val="0007625F"/>
    <w:rsid w:val="000764B1"/>
    <w:rsid w:val="0007708B"/>
    <w:rsid w:val="00077E41"/>
    <w:rsid w:val="00080C6F"/>
    <w:rsid w:val="00080F31"/>
    <w:rsid w:val="000813C1"/>
    <w:rsid w:val="000816C8"/>
    <w:rsid w:val="000818A2"/>
    <w:rsid w:val="00081B03"/>
    <w:rsid w:val="00081C85"/>
    <w:rsid w:val="00082E31"/>
    <w:rsid w:val="00083591"/>
    <w:rsid w:val="000845D5"/>
    <w:rsid w:val="00084B6F"/>
    <w:rsid w:val="00085AFA"/>
    <w:rsid w:val="00085D35"/>
    <w:rsid w:val="0008691A"/>
    <w:rsid w:val="00086D8A"/>
    <w:rsid w:val="0008754D"/>
    <w:rsid w:val="00090601"/>
    <w:rsid w:val="0009065F"/>
    <w:rsid w:val="00090A9B"/>
    <w:rsid w:val="00090C7B"/>
    <w:rsid w:val="000928B5"/>
    <w:rsid w:val="0009301D"/>
    <w:rsid w:val="000958EC"/>
    <w:rsid w:val="00095A84"/>
    <w:rsid w:val="00096B94"/>
    <w:rsid w:val="00096E93"/>
    <w:rsid w:val="000A05A6"/>
    <w:rsid w:val="000A0EFD"/>
    <w:rsid w:val="000A147C"/>
    <w:rsid w:val="000A1DFA"/>
    <w:rsid w:val="000A26D3"/>
    <w:rsid w:val="000A39E8"/>
    <w:rsid w:val="000A42FF"/>
    <w:rsid w:val="000A44D6"/>
    <w:rsid w:val="000A47F1"/>
    <w:rsid w:val="000A4811"/>
    <w:rsid w:val="000A576F"/>
    <w:rsid w:val="000A5D79"/>
    <w:rsid w:val="000A7BB2"/>
    <w:rsid w:val="000A7DEC"/>
    <w:rsid w:val="000B0215"/>
    <w:rsid w:val="000B070D"/>
    <w:rsid w:val="000B11C3"/>
    <w:rsid w:val="000B12F7"/>
    <w:rsid w:val="000B17F5"/>
    <w:rsid w:val="000B2499"/>
    <w:rsid w:val="000B24C6"/>
    <w:rsid w:val="000B24F0"/>
    <w:rsid w:val="000B2536"/>
    <w:rsid w:val="000B2727"/>
    <w:rsid w:val="000B33DF"/>
    <w:rsid w:val="000B3546"/>
    <w:rsid w:val="000B48EE"/>
    <w:rsid w:val="000B6789"/>
    <w:rsid w:val="000C01A0"/>
    <w:rsid w:val="000C14D7"/>
    <w:rsid w:val="000C1F54"/>
    <w:rsid w:val="000C268C"/>
    <w:rsid w:val="000C26D7"/>
    <w:rsid w:val="000C2AE4"/>
    <w:rsid w:val="000C3AE0"/>
    <w:rsid w:val="000C452B"/>
    <w:rsid w:val="000C47D0"/>
    <w:rsid w:val="000C499E"/>
    <w:rsid w:val="000C5894"/>
    <w:rsid w:val="000C5ABA"/>
    <w:rsid w:val="000C6215"/>
    <w:rsid w:val="000C6A81"/>
    <w:rsid w:val="000C76F4"/>
    <w:rsid w:val="000D1659"/>
    <w:rsid w:val="000D2C75"/>
    <w:rsid w:val="000D34A4"/>
    <w:rsid w:val="000D36BE"/>
    <w:rsid w:val="000D4395"/>
    <w:rsid w:val="000D58A1"/>
    <w:rsid w:val="000D6EF2"/>
    <w:rsid w:val="000D6F22"/>
    <w:rsid w:val="000D733E"/>
    <w:rsid w:val="000D7A28"/>
    <w:rsid w:val="000E0C8C"/>
    <w:rsid w:val="000E1F65"/>
    <w:rsid w:val="000E2092"/>
    <w:rsid w:val="000E2A42"/>
    <w:rsid w:val="000E32AC"/>
    <w:rsid w:val="000E34A6"/>
    <w:rsid w:val="000E3DBA"/>
    <w:rsid w:val="000E3E05"/>
    <w:rsid w:val="000E3E3B"/>
    <w:rsid w:val="000E3ED2"/>
    <w:rsid w:val="000E43C0"/>
    <w:rsid w:val="000E59F4"/>
    <w:rsid w:val="000E5A86"/>
    <w:rsid w:val="000E5CAB"/>
    <w:rsid w:val="000E5D0F"/>
    <w:rsid w:val="000E602A"/>
    <w:rsid w:val="000E6545"/>
    <w:rsid w:val="000E694D"/>
    <w:rsid w:val="000E6A02"/>
    <w:rsid w:val="000E6AE5"/>
    <w:rsid w:val="000E7D68"/>
    <w:rsid w:val="000F0318"/>
    <w:rsid w:val="000F0F2F"/>
    <w:rsid w:val="000F14A0"/>
    <w:rsid w:val="000F14FB"/>
    <w:rsid w:val="000F1B47"/>
    <w:rsid w:val="000F1C1C"/>
    <w:rsid w:val="000F243B"/>
    <w:rsid w:val="000F265C"/>
    <w:rsid w:val="000F273E"/>
    <w:rsid w:val="000F3E4C"/>
    <w:rsid w:val="000F4671"/>
    <w:rsid w:val="000F4F42"/>
    <w:rsid w:val="000F570C"/>
    <w:rsid w:val="000F5942"/>
    <w:rsid w:val="000F7070"/>
    <w:rsid w:val="000F72BA"/>
    <w:rsid w:val="000F7576"/>
    <w:rsid w:val="00100424"/>
    <w:rsid w:val="00100A95"/>
    <w:rsid w:val="00101850"/>
    <w:rsid w:val="0010413E"/>
    <w:rsid w:val="00104815"/>
    <w:rsid w:val="00104F62"/>
    <w:rsid w:val="00105376"/>
    <w:rsid w:val="00105483"/>
    <w:rsid w:val="0010597B"/>
    <w:rsid w:val="00105AF8"/>
    <w:rsid w:val="00111481"/>
    <w:rsid w:val="00111C87"/>
    <w:rsid w:val="001128D9"/>
    <w:rsid w:val="00112B1B"/>
    <w:rsid w:val="00112C1F"/>
    <w:rsid w:val="00112DBD"/>
    <w:rsid w:val="00113225"/>
    <w:rsid w:val="0011351F"/>
    <w:rsid w:val="00113812"/>
    <w:rsid w:val="001144F5"/>
    <w:rsid w:val="00114964"/>
    <w:rsid w:val="00115097"/>
    <w:rsid w:val="00115362"/>
    <w:rsid w:val="00117556"/>
    <w:rsid w:val="00117947"/>
    <w:rsid w:val="0012048C"/>
    <w:rsid w:val="001220AD"/>
    <w:rsid w:val="0012262C"/>
    <w:rsid w:val="00122EAD"/>
    <w:rsid w:val="00125823"/>
    <w:rsid w:val="00125AB0"/>
    <w:rsid w:val="0012607E"/>
    <w:rsid w:val="001261D2"/>
    <w:rsid w:val="00126521"/>
    <w:rsid w:val="00126656"/>
    <w:rsid w:val="00126856"/>
    <w:rsid w:val="00126F42"/>
    <w:rsid w:val="00127C5D"/>
    <w:rsid w:val="00127EA1"/>
    <w:rsid w:val="001322D1"/>
    <w:rsid w:val="00132F7A"/>
    <w:rsid w:val="00134308"/>
    <w:rsid w:val="0013629F"/>
    <w:rsid w:val="001362F9"/>
    <w:rsid w:val="001369A3"/>
    <w:rsid w:val="0013743A"/>
    <w:rsid w:val="00137794"/>
    <w:rsid w:val="001377B4"/>
    <w:rsid w:val="00140856"/>
    <w:rsid w:val="001422EA"/>
    <w:rsid w:val="0014276D"/>
    <w:rsid w:val="00142928"/>
    <w:rsid w:val="00143507"/>
    <w:rsid w:val="0014399E"/>
    <w:rsid w:val="00143A2A"/>
    <w:rsid w:val="00144E32"/>
    <w:rsid w:val="00145482"/>
    <w:rsid w:val="00145B6F"/>
    <w:rsid w:val="00146C43"/>
    <w:rsid w:val="00147244"/>
    <w:rsid w:val="00147884"/>
    <w:rsid w:val="00150227"/>
    <w:rsid w:val="001510B3"/>
    <w:rsid w:val="00151153"/>
    <w:rsid w:val="001515ED"/>
    <w:rsid w:val="00152A95"/>
    <w:rsid w:val="00153886"/>
    <w:rsid w:val="00153E59"/>
    <w:rsid w:val="00154A4D"/>
    <w:rsid w:val="00156FEA"/>
    <w:rsid w:val="00160BDA"/>
    <w:rsid w:val="0016250F"/>
    <w:rsid w:val="001641D3"/>
    <w:rsid w:val="001647D8"/>
    <w:rsid w:val="00164932"/>
    <w:rsid w:val="00164ABE"/>
    <w:rsid w:val="0016530B"/>
    <w:rsid w:val="0016577F"/>
    <w:rsid w:val="00165F53"/>
    <w:rsid w:val="00166C09"/>
    <w:rsid w:val="00167E1F"/>
    <w:rsid w:val="00170A44"/>
    <w:rsid w:val="00170FB3"/>
    <w:rsid w:val="0017126F"/>
    <w:rsid w:val="00173577"/>
    <w:rsid w:val="00173C3F"/>
    <w:rsid w:val="00174487"/>
    <w:rsid w:val="00175D0A"/>
    <w:rsid w:val="00175DCC"/>
    <w:rsid w:val="00176903"/>
    <w:rsid w:val="00176B70"/>
    <w:rsid w:val="00176F7D"/>
    <w:rsid w:val="001770CA"/>
    <w:rsid w:val="00177205"/>
    <w:rsid w:val="00180311"/>
    <w:rsid w:val="001811D9"/>
    <w:rsid w:val="001812DD"/>
    <w:rsid w:val="001818CA"/>
    <w:rsid w:val="001823E4"/>
    <w:rsid w:val="001829EB"/>
    <w:rsid w:val="00182FC1"/>
    <w:rsid w:val="001832C4"/>
    <w:rsid w:val="00183B1A"/>
    <w:rsid w:val="00183C7F"/>
    <w:rsid w:val="0018411A"/>
    <w:rsid w:val="0018599A"/>
    <w:rsid w:val="00185B88"/>
    <w:rsid w:val="001869C0"/>
    <w:rsid w:val="00186C02"/>
    <w:rsid w:val="0018715E"/>
    <w:rsid w:val="0018716F"/>
    <w:rsid w:val="001873C4"/>
    <w:rsid w:val="00190911"/>
    <w:rsid w:val="0019154D"/>
    <w:rsid w:val="00191871"/>
    <w:rsid w:val="001921F6"/>
    <w:rsid w:val="00193E8E"/>
    <w:rsid w:val="001941D4"/>
    <w:rsid w:val="00194743"/>
    <w:rsid w:val="001960C9"/>
    <w:rsid w:val="00196CB1"/>
    <w:rsid w:val="00197836"/>
    <w:rsid w:val="001A0B1A"/>
    <w:rsid w:val="001A0BEC"/>
    <w:rsid w:val="001A15C7"/>
    <w:rsid w:val="001A1602"/>
    <w:rsid w:val="001A1D9B"/>
    <w:rsid w:val="001A21A7"/>
    <w:rsid w:val="001A5019"/>
    <w:rsid w:val="001A54CB"/>
    <w:rsid w:val="001A5EF1"/>
    <w:rsid w:val="001A6095"/>
    <w:rsid w:val="001A60CC"/>
    <w:rsid w:val="001A6390"/>
    <w:rsid w:val="001A6E4D"/>
    <w:rsid w:val="001A71FD"/>
    <w:rsid w:val="001A7441"/>
    <w:rsid w:val="001A79C4"/>
    <w:rsid w:val="001B0779"/>
    <w:rsid w:val="001B21CD"/>
    <w:rsid w:val="001B2E52"/>
    <w:rsid w:val="001B3214"/>
    <w:rsid w:val="001B39FF"/>
    <w:rsid w:val="001B3D41"/>
    <w:rsid w:val="001B4CC6"/>
    <w:rsid w:val="001B5494"/>
    <w:rsid w:val="001B575B"/>
    <w:rsid w:val="001B6E92"/>
    <w:rsid w:val="001B7DCD"/>
    <w:rsid w:val="001C101A"/>
    <w:rsid w:val="001C2456"/>
    <w:rsid w:val="001C3552"/>
    <w:rsid w:val="001C382B"/>
    <w:rsid w:val="001C58D6"/>
    <w:rsid w:val="001C6278"/>
    <w:rsid w:val="001C6932"/>
    <w:rsid w:val="001D0145"/>
    <w:rsid w:val="001D014C"/>
    <w:rsid w:val="001D0311"/>
    <w:rsid w:val="001D03DA"/>
    <w:rsid w:val="001D0ACB"/>
    <w:rsid w:val="001D1DCD"/>
    <w:rsid w:val="001D29B5"/>
    <w:rsid w:val="001D2EF5"/>
    <w:rsid w:val="001D2FFA"/>
    <w:rsid w:val="001D3235"/>
    <w:rsid w:val="001D353C"/>
    <w:rsid w:val="001D3973"/>
    <w:rsid w:val="001D4320"/>
    <w:rsid w:val="001D4355"/>
    <w:rsid w:val="001D506A"/>
    <w:rsid w:val="001D6F2C"/>
    <w:rsid w:val="001D7751"/>
    <w:rsid w:val="001D7B9C"/>
    <w:rsid w:val="001E0169"/>
    <w:rsid w:val="001E0822"/>
    <w:rsid w:val="001E0A16"/>
    <w:rsid w:val="001E0D9E"/>
    <w:rsid w:val="001E0E71"/>
    <w:rsid w:val="001E0F28"/>
    <w:rsid w:val="001E1780"/>
    <w:rsid w:val="001E2F3E"/>
    <w:rsid w:val="001E3FFB"/>
    <w:rsid w:val="001E4ED9"/>
    <w:rsid w:val="001E4F69"/>
    <w:rsid w:val="001E59FD"/>
    <w:rsid w:val="001E660F"/>
    <w:rsid w:val="001E6CA7"/>
    <w:rsid w:val="001E7A3A"/>
    <w:rsid w:val="001F024D"/>
    <w:rsid w:val="001F0550"/>
    <w:rsid w:val="001F0A89"/>
    <w:rsid w:val="001F1125"/>
    <w:rsid w:val="001F22C1"/>
    <w:rsid w:val="001F275A"/>
    <w:rsid w:val="001F3331"/>
    <w:rsid w:val="001F3476"/>
    <w:rsid w:val="001F69CA"/>
    <w:rsid w:val="001F6AD4"/>
    <w:rsid w:val="001F6F54"/>
    <w:rsid w:val="001F70B5"/>
    <w:rsid w:val="00201020"/>
    <w:rsid w:val="002013DC"/>
    <w:rsid w:val="00201A67"/>
    <w:rsid w:val="002025EC"/>
    <w:rsid w:val="002026EE"/>
    <w:rsid w:val="00202908"/>
    <w:rsid w:val="00202909"/>
    <w:rsid w:val="0020308A"/>
    <w:rsid w:val="0020399A"/>
    <w:rsid w:val="00203E2B"/>
    <w:rsid w:val="00204B3A"/>
    <w:rsid w:val="00204C6B"/>
    <w:rsid w:val="002054EC"/>
    <w:rsid w:val="0020586D"/>
    <w:rsid w:val="00205F59"/>
    <w:rsid w:val="002069AE"/>
    <w:rsid w:val="00207092"/>
    <w:rsid w:val="002071F1"/>
    <w:rsid w:val="0020723B"/>
    <w:rsid w:val="0020772C"/>
    <w:rsid w:val="00207A45"/>
    <w:rsid w:val="00207F9F"/>
    <w:rsid w:val="002100E7"/>
    <w:rsid w:val="0021010F"/>
    <w:rsid w:val="002107DB"/>
    <w:rsid w:val="00210CFE"/>
    <w:rsid w:val="00210F45"/>
    <w:rsid w:val="00211FE4"/>
    <w:rsid w:val="0021209F"/>
    <w:rsid w:val="002127EE"/>
    <w:rsid w:val="00213522"/>
    <w:rsid w:val="002147EB"/>
    <w:rsid w:val="00214AB9"/>
    <w:rsid w:val="0021561A"/>
    <w:rsid w:val="002172C1"/>
    <w:rsid w:val="00217AC4"/>
    <w:rsid w:val="00220250"/>
    <w:rsid w:val="00221140"/>
    <w:rsid w:val="002216FD"/>
    <w:rsid w:val="00221798"/>
    <w:rsid w:val="00221D83"/>
    <w:rsid w:val="00221F32"/>
    <w:rsid w:val="00222ED3"/>
    <w:rsid w:val="00223070"/>
    <w:rsid w:val="0022321C"/>
    <w:rsid w:val="00223A25"/>
    <w:rsid w:val="00223E07"/>
    <w:rsid w:val="00224A36"/>
    <w:rsid w:val="00225EE8"/>
    <w:rsid w:val="0022603E"/>
    <w:rsid w:val="0022622A"/>
    <w:rsid w:val="0022721C"/>
    <w:rsid w:val="002273D5"/>
    <w:rsid w:val="002276A0"/>
    <w:rsid w:val="002276E3"/>
    <w:rsid w:val="00227C9C"/>
    <w:rsid w:val="002302AD"/>
    <w:rsid w:val="00230AAA"/>
    <w:rsid w:val="00230AEC"/>
    <w:rsid w:val="00230FDD"/>
    <w:rsid w:val="002311B3"/>
    <w:rsid w:val="002314C0"/>
    <w:rsid w:val="0023151C"/>
    <w:rsid w:val="00233695"/>
    <w:rsid w:val="002336FA"/>
    <w:rsid w:val="002337EC"/>
    <w:rsid w:val="00234009"/>
    <w:rsid w:val="00234A84"/>
    <w:rsid w:val="00236A95"/>
    <w:rsid w:val="00236EE9"/>
    <w:rsid w:val="00237256"/>
    <w:rsid w:val="002373EF"/>
    <w:rsid w:val="002402D1"/>
    <w:rsid w:val="00241F73"/>
    <w:rsid w:val="00242212"/>
    <w:rsid w:val="00242D67"/>
    <w:rsid w:val="00243B66"/>
    <w:rsid w:val="002508AA"/>
    <w:rsid w:val="00250DC2"/>
    <w:rsid w:val="0025187D"/>
    <w:rsid w:val="00251BB1"/>
    <w:rsid w:val="00251BFA"/>
    <w:rsid w:val="002523F3"/>
    <w:rsid w:val="002531CA"/>
    <w:rsid w:val="00253BB4"/>
    <w:rsid w:val="00253EE6"/>
    <w:rsid w:val="00254FAC"/>
    <w:rsid w:val="00255550"/>
    <w:rsid w:val="00255915"/>
    <w:rsid w:val="0025591A"/>
    <w:rsid w:val="002559E8"/>
    <w:rsid w:val="00256BEB"/>
    <w:rsid w:val="00256C29"/>
    <w:rsid w:val="002572DA"/>
    <w:rsid w:val="00257610"/>
    <w:rsid w:val="00257721"/>
    <w:rsid w:val="0025786F"/>
    <w:rsid w:val="002579A9"/>
    <w:rsid w:val="002604F7"/>
    <w:rsid w:val="00260529"/>
    <w:rsid w:val="00261270"/>
    <w:rsid w:val="00261423"/>
    <w:rsid w:val="00262236"/>
    <w:rsid w:val="00262574"/>
    <w:rsid w:val="00263EE9"/>
    <w:rsid w:val="00264895"/>
    <w:rsid w:val="00264D58"/>
    <w:rsid w:val="002652A5"/>
    <w:rsid w:val="00265509"/>
    <w:rsid w:val="00265824"/>
    <w:rsid w:val="00266BB7"/>
    <w:rsid w:val="002672AE"/>
    <w:rsid w:val="002672BF"/>
    <w:rsid w:val="00267570"/>
    <w:rsid w:val="00270393"/>
    <w:rsid w:val="00270C6C"/>
    <w:rsid w:val="00271278"/>
    <w:rsid w:val="00271716"/>
    <w:rsid w:val="002718B3"/>
    <w:rsid w:val="00271B82"/>
    <w:rsid w:val="0027274C"/>
    <w:rsid w:val="0027297D"/>
    <w:rsid w:val="00273B53"/>
    <w:rsid w:val="0027438E"/>
    <w:rsid w:val="00275030"/>
    <w:rsid w:val="002751C7"/>
    <w:rsid w:val="002752BD"/>
    <w:rsid w:val="002756B6"/>
    <w:rsid w:val="00275CA8"/>
    <w:rsid w:val="00276D25"/>
    <w:rsid w:val="0027735A"/>
    <w:rsid w:val="002803A8"/>
    <w:rsid w:val="00280B1F"/>
    <w:rsid w:val="00281986"/>
    <w:rsid w:val="002822FC"/>
    <w:rsid w:val="00282F20"/>
    <w:rsid w:val="002832C2"/>
    <w:rsid w:val="002838F4"/>
    <w:rsid w:val="00283F57"/>
    <w:rsid w:val="00283F91"/>
    <w:rsid w:val="0028554E"/>
    <w:rsid w:val="00285DD7"/>
    <w:rsid w:val="00285FC8"/>
    <w:rsid w:val="00286017"/>
    <w:rsid w:val="002861B3"/>
    <w:rsid w:val="00287588"/>
    <w:rsid w:val="002878C9"/>
    <w:rsid w:val="00287F32"/>
    <w:rsid w:val="00290E68"/>
    <w:rsid w:val="00291412"/>
    <w:rsid w:val="002930C8"/>
    <w:rsid w:val="0029478A"/>
    <w:rsid w:val="00294D4C"/>
    <w:rsid w:val="00296680"/>
    <w:rsid w:val="002A10A3"/>
    <w:rsid w:val="002A1262"/>
    <w:rsid w:val="002A2EAA"/>
    <w:rsid w:val="002A307C"/>
    <w:rsid w:val="002A3C38"/>
    <w:rsid w:val="002A5716"/>
    <w:rsid w:val="002A64EB"/>
    <w:rsid w:val="002A6AAB"/>
    <w:rsid w:val="002A7016"/>
    <w:rsid w:val="002A7902"/>
    <w:rsid w:val="002B1441"/>
    <w:rsid w:val="002B15D0"/>
    <w:rsid w:val="002B15EE"/>
    <w:rsid w:val="002B21A0"/>
    <w:rsid w:val="002B2F09"/>
    <w:rsid w:val="002B3425"/>
    <w:rsid w:val="002B35ED"/>
    <w:rsid w:val="002B3885"/>
    <w:rsid w:val="002B39BE"/>
    <w:rsid w:val="002B771A"/>
    <w:rsid w:val="002B7B23"/>
    <w:rsid w:val="002C0B1A"/>
    <w:rsid w:val="002C1E6D"/>
    <w:rsid w:val="002C2490"/>
    <w:rsid w:val="002C24C1"/>
    <w:rsid w:val="002C2FF8"/>
    <w:rsid w:val="002C36BF"/>
    <w:rsid w:val="002C3E62"/>
    <w:rsid w:val="002C4A57"/>
    <w:rsid w:val="002C6016"/>
    <w:rsid w:val="002D1142"/>
    <w:rsid w:val="002D2184"/>
    <w:rsid w:val="002D36FA"/>
    <w:rsid w:val="002D3A7A"/>
    <w:rsid w:val="002D42A1"/>
    <w:rsid w:val="002D744D"/>
    <w:rsid w:val="002D761E"/>
    <w:rsid w:val="002D7A1B"/>
    <w:rsid w:val="002D7B7F"/>
    <w:rsid w:val="002D7C4E"/>
    <w:rsid w:val="002E0786"/>
    <w:rsid w:val="002E08B5"/>
    <w:rsid w:val="002E0D4A"/>
    <w:rsid w:val="002E111D"/>
    <w:rsid w:val="002E22A5"/>
    <w:rsid w:val="002E2613"/>
    <w:rsid w:val="002E3181"/>
    <w:rsid w:val="002E44DC"/>
    <w:rsid w:val="002E6586"/>
    <w:rsid w:val="002E706E"/>
    <w:rsid w:val="002E7111"/>
    <w:rsid w:val="002E74CE"/>
    <w:rsid w:val="002E7917"/>
    <w:rsid w:val="002E79AE"/>
    <w:rsid w:val="002E7D2B"/>
    <w:rsid w:val="002E7E9E"/>
    <w:rsid w:val="002F1D1B"/>
    <w:rsid w:val="002F25CC"/>
    <w:rsid w:val="002F2B30"/>
    <w:rsid w:val="002F2FDD"/>
    <w:rsid w:val="002F3EE9"/>
    <w:rsid w:val="002F44A7"/>
    <w:rsid w:val="002F4724"/>
    <w:rsid w:val="002F4E10"/>
    <w:rsid w:val="002F71C5"/>
    <w:rsid w:val="00300114"/>
    <w:rsid w:val="00300C51"/>
    <w:rsid w:val="00301898"/>
    <w:rsid w:val="00302151"/>
    <w:rsid w:val="003026CB"/>
    <w:rsid w:val="00303D46"/>
    <w:rsid w:val="003047D2"/>
    <w:rsid w:val="00304807"/>
    <w:rsid w:val="00304D08"/>
    <w:rsid w:val="00305486"/>
    <w:rsid w:val="00306B12"/>
    <w:rsid w:val="00310551"/>
    <w:rsid w:val="003108D9"/>
    <w:rsid w:val="00310CA0"/>
    <w:rsid w:val="00310E38"/>
    <w:rsid w:val="00311C01"/>
    <w:rsid w:val="00311F75"/>
    <w:rsid w:val="003132F9"/>
    <w:rsid w:val="003133B4"/>
    <w:rsid w:val="00313CC5"/>
    <w:rsid w:val="00313E49"/>
    <w:rsid w:val="00315A39"/>
    <w:rsid w:val="00315E04"/>
    <w:rsid w:val="00317C6B"/>
    <w:rsid w:val="00317EAD"/>
    <w:rsid w:val="003201B4"/>
    <w:rsid w:val="00320578"/>
    <w:rsid w:val="00320ABA"/>
    <w:rsid w:val="00320C8B"/>
    <w:rsid w:val="00323D03"/>
    <w:rsid w:val="003254F9"/>
    <w:rsid w:val="0032579C"/>
    <w:rsid w:val="003258A1"/>
    <w:rsid w:val="003261B0"/>
    <w:rsid w:val="00326FDB"/>
    <w:rsid w:val="003279D6"/>
    <w:rsid w:val="00330878"/>
    <w:rsid w:val="00330CBB"/>
    <w:rsid w:val="003318D0"/>
    <w:rsid w:val="003321FB"/>
    <w:rsid w:val="00333AA5"/>
    <w:rsid w:val="00333E06"/>
    <w:rsid w:val="00334DE0"/>
    <w:rsid w:val="00337149"/>
    <w:rsid w:val="0033730A"/>
    <w:rsid w:val="00337AC4"/>
    <w:rsid w:val="00340ACF"/>
    <w:rsid w:val="0034166C"/>
    <w:rsid w:val="00341775"/>
    <w:rsid w:val="00341DF2"/>
    <w:rsid w:val="003425C4"/>
    <w:rsid w:val="00342D3D"/>
    <w:rsid w:val="00345235"/>
    <w:rsid w:val="003454E3"/>
    <w:rsid w:val="00345D73"/>
    <w:rsid w:val="00346085"/>
    <w:rsid w:val="00346417"/>
    <w:rsid w:val="00346531"/>
    <w:rsid w:val="00346B6A"/>
    <w:rsid w:val="00347246"/>
    <w:rsid w:val="00350211"/>
    <w:rsid w:val="00351980"/>
    <w:rsid w:val="00352707"/>
    <w:rsid w:val="003538AB"/>
    <w:rsid w:val="003539A9"/>
    <w:rsid w:val="00354C1D"/>
    <w:rsid w:val="003550F3"/>
    <w:rsid w:val="00355C61"/>
    <w:rsid w:val="003568B0"/>
    <w:rsid w:val="00357EC4"/>
    <w:rsid w:val="003612CC"/>
    <w:rsid w:val="003617B2"/>
    <w:rsid w:val="00363F6F"/>
    <w:rsid w:val="00363FD6"/>
    <w:rsid w:val="00364041"/>
    <w:rsid w:val="00364B03"/>
    <w:rsid w:val="00365679"/>
    <w:rsid w:val="00365C5A"/>
    <w:rsid w:val="00365DAE"/>
    <w:rsid w:val="003664F0"/>
    <w:rsid w:val="0036710F"/>
    <w:rsid w:val="003676D2"/>
    <w:rsid w:val="00367D85"/>
    <w:rsid w:val="00367E10"/>
    <w:rsid w:val="003706CA"/>
    <w:rsid w:val="00370874"/>
    <w:rsid w:val="003708D8"/>
    <w:rsid w:val="0037129A"/>
    <w:rsid w:val="00371A0A"/>
    <w:rsid w:val="00372850"/>
    <w:rsid w:val="0037294F"/>
    <w:rsid w:val="00372CFA"/>
    <w:rsid w:val="00373451"/>
    <w:rsid w:val="0037393F"/>
    <w:rsid w:val="00374838"/>
    <w:rsid w:val="003755BA"/>
    <w:rsid w:val="0037566F"/>
    <w:rsid w:val="00376521"/>
    <w:rsid w:val="00376C10"/>
    <w:rsid w:val="00376DE7"/>
    <w:rsid w:val="003770FF"/>
    <w:rsid w:val="0037786F"/>
    <w:rsid w:val="0037794D"/>
    <w:rsid w:val="00382726"/>
    <w:rsid w:val="00382873"/>
    <w:rsid w:val="00382930"/>
    <w:rsid w:val="00383E0B"/>
    <w:rsid w:val="00383E8E"/>
    <w:rsid w:val="003850C5"/>
    <w:rsid w:val="0038548F"/>
    <w:rsid w:val="003855CE"/>
    <w:rsid w:val="00386641"/>
    <w:rsid w:val="00386A91"/>
    <w:rsid w:val="00387C4A"/>
    <w:rsid w:val="0039071E"/>
    <w:rsid w:val="003908C9"/>
    <w:rsid w:val="00390AAD"/>
    <w:rsid w:val="003915BB"/>
    <w:rsid w:val="003927BE"/>
    <w:rsid w:val="00393BFB"/>
    <w:rsid w:val="003942AA"/>
    <w:rsid w:val="00395378"/>
    <w:rsid w:val="00395A1D"/>
    <w:rsid w:val="003962BA"/>
    <w:rsid w:val="003963B1"/>
    <w:rsid w:val="0039650A"/>
    <w:rsid w:val="00396B65"/>
    <w:rsid w:val="00397BDA"/>
    <w:rsid w:val="003A14CF"/>
    <w:rsid w:val="003A1E6E"/>
    <w:rsid w:val="003A2033"/>
    <w:rsid w:val="003A2574"/>
    <w:rsid w:val="003A2938"/>
    <w:rsid w:val="003A2D8F"/>
    <w:rsid w:val="003A3120"/>
    <w:rsid w:val="003A3670"/>
    <w:rsid w:val="003A3F77"/>
    <w:rsid w:val="003A44F4"/>
    <w:rsid w:val="003A5472"/>
    <w:rsid w:val="003A5627"/>
    <w:rsid w:val="003A6BAD"/>
    <w:rsid w:val="003A6C03"/>
    <w:rsid w:val="003A71C9"/>
    <w:rsid w:val="003A72D2"/>
    <w:rsid w:val="003A7EEE"/>
    <w:rsid w:val="003B009E"/>
    <w:rsid w:val="003B0530"/>
    <w:rsid w:val="003B09B1"/>
    <w:rsid w:val="003B0CF3"/>
    <w:rsid w:val="003B1E63"/>
    <w:rsid w:val="003B380C"/>
    <w:rsid w:val="003B3ABD"/>
    <w:rsid w:val="003B5010"/>
    <w:rsid w:val="003B5751"/>
    <w:rsid w:val="003B5ABC"/>
    <w:rsid w:val="003B5B7E"/>
    <w:rsid w:val="003B60EC"/>
    <w:rsid w:val="003B643A"/>
    <w:rsid w:val="003B6BA8"/>
    <w:rsid w:val="003B7D8F"/>
    <w:rsid w:val="003C06F5"/>
    <w:rsid w:val="003C0F20"/>
    <w:rsid w:val="003C13D2"/>
    <w:rsid w:val="003C28BE"/>
    <w:rsid w:val="003C295F"/>
    <w:rsid w:val="003C2967"/>
    <w:rsid w:val="003C2BD7"/>
    <w:rsid w:val="003C4E4B"/>
    <w:rsid w:val="003C526E"/>
    <w:rsid w:val="003C5A71"/>
    <w:rsid w:val="003C5FBD"/>
    <w:rsid w:val="003C692E"/>
    <w:rsid w:val="003C6CC8"/>
    <w:rsid w:val="003C70A2"/>
    <w:rsid w:val="003C720D"/>
    <w:rsid w:val="003C77F8"/>
    <w:rsid w:val="003D1203"/>
    <w:rsid w:val="003D138A"/>
    <w:rsid w:val="003D152F"/>
    <w:rsid w:val="003D2802"/>
    <w:rsid w:val="003D2995"/>
    <w:rsid w:val="003D2BDF"/>
    <w:rsid w:val="003D2C49"/>
    <w:rsid w:val="003D3932"/>
    <w:rsid w:val="003D46A0"/>
    <w:rsid w:val="003D4838"/>
    <w:rsid w:val="003D48C4"/>
    <w:rsid w:val="003D558D"/>
    <w:rsid w:val="003D5A86"/>
    <w:rsid w:val="003D7474"/>
    <w:rsid w:val="003D77CE"/>
    <w:rsid w:val="003E0438"/>
    <w:rsid w:val="003E1C35"/>
    <w:rsid w:val="003E22C6"/>
    <w:rsid w:val="003E24E0"/>
    <w:rsid w:val="003E307B"/>
    <w:rsid w:val="003E484F"/>
    <w:rsid w:val="003E5D7A"/>
    <w:rsid w:val="003E6428"/>
    <w:rsid w:val="003E6918"/>
    <w:rsid w:val="003E6E27"/>
    <w:rsid w:val="003E7473"/>
    <w:rsid w:val="003F0252"/>
    <w:rsid w:val="003F19E9"/>
    <w:rsid w:val="003F1A0A"/>
    <w:rsid w:val="003F1B40"/>
    <w:rsid w:val="003F1DF4"/>
    <w:rsid w:val="003F1F94"/>
    <w:rsid w:val="003F3692"/>
    <w:rsid w:val="003F3E06"/>
    <w:rsid w:val="003F430E"/>
    <w:rsid w:val="003F4631"/>
    <w:rsid w:val="003F4922"/>
    <w:rsid w:val="003F52C1"/>
    <w:rsid w:val="003F5712"/>
    <w:rsid w:val="003F670A"/>
    <w:rsid w:val="003F6B2E"/>
    <w:rsid w:val="003F6B6F"/>
    <w:rsid w:val="003F6EF7"/>
    <w:rsid w:val="004002F2"/>
    <w:rsid w:val="00400AD9"/>
    <w:rsid w:val="00401133"/>
    <w:rsid w:val="00401620"/>
    <w:rsid w:val="004018AD"/>
    <w:rsid w:val="00403BDD"/>
    <w:rsid w:val="004044A5"/>
    <w:rsid w:val="00404F81"/>
    <w:rsid w:val="0040514C"/>
    <w:rsid w:val="0040525D"/>
    <w:rsid w:val="00405756"/>
    <w:rsid w:val="0040592C"/>
    <w:rsid w:val="00405DA1"/>
    <w:rsid w:val="00405FB2"/>
    <w:rsid w:val="00407712"/>
    <w:rsid w:val="004078BA"/>
    <w:rsid w:val="00410C1C"/>
    <w:rsid w:val="00410C6F"/>
    <w:rsid w:val="00410CCA"/>
    <w:rsid w:val="004111C4"/>
    <w:rsid w:val="0041167E"/>
    <w:rsid w:val="00411692"/>
    <w:rsid w:val="0041175B"/>
    <w:rsid w:val="00411B19"/>
    <w:rsid w:val="00412152"/>
    <w:rsid w:val="00412F47"/>
    <w:rsid w:val="0041307B"/>
    <w:rsid w:val="00413116"/>
    <w:rsid w:val="00413641"/>
    <w:rsid w:val="00413771"/>
    <w:rsid w:val="00413AD9"/>
    <w:rsid w:val="00414252"/>
    <w:rsid w:val="00414BA5"/>
    <w:rsid w:val="00414F67"/>
    <w:rsid w:val="0041642D"/>
    <w:rsid w:val="00416612"/>
    <w:rsid w:val="00416BBC"/>
    <w:rsid w:val="00416C8F"/>
    <w:rsid w:val="00420015"/>
    <w:rsid w:val="00420BB7"/>
    <w:rsid w:val="00421851"/>
    <w:rsid w:val="004224A0"/>
    <w:rsid w:val="0042355D"/>
    <w:rsid w:val="00424ED0"/>
    <w:rsid w:val="0042507C"/>
    <w:rsid w:val="0042517B"/>
    <w:rsid w:val="004255C1"/>
    <w:rsid w:val="00425875"/>
    <w:rsid w:val="00426139"/>
    <w:rsid w:val="0042691D"/>
    <w:rsid w:val="00427135"/>
    <w:rsid w:val="00427ACF"/>
    <w:rsid w:val="00431720"/>
    <w:rsid w:val="00431AFA"/>
    <w:rsid w:val="00431B27"/>
    <w:rsid w:val="00432B42"/>
    <w:rsid w:val="00433EDF"/>
    <w:rsid w:val="004341E9"/>
    <w:rsid w:val="00434242"/>
    <w:rsid w:val="00434BA9"/>
    <w:rsid w:val="00435D4D"/>
    <w:rsid w:val="00436423"/>
    <w:rsid w:val="00437837"/>
    <w:rsid w:val="00437B90"/>
    <w:rsid w:val="00440120"/>
    <w:rsid w:val="0044052B"/>
    <w:rsid w:val="0044069E"/>
    <w:rsid w:val="00440833"/>
    <w:rsid w:val="004409DD"/>
    <w:rsid w:val="00440A15"/>
    <w:rsid w:val="00441023"/>
    <w:rsid w:val="004416DB"/>
    <w:rsid w:val="00441D57"/>
    <w:rsid w:val="0044207A"/>
    <w:rsid w:val="00442386"/>
    <w:rsid w:val="0044244D"/>
    <w:rsid w:val="0044257F"/>
    <w:rsid w:val="004428F9"/>
    <w:rsid w:val="00443666"/>
    <w:rsid w:val="00443C0C"/>
    <w:rsid w:val="00443ED4"/>
    <w:rsid w:val="0044449E"/>
    <w:rsid w:val="004445C1"/>
    <w:rsid w:val="004446C1"/>
    <w:rsid w:val="00444826"/>
    <w:rsid w:val="00444B78"/>
    <w:rsid w:val="00444C22"/>
    <w:rsid w:val="00444EE1"/>
    <w:rsid w:val="00445A3B"/>
    <w:rsid w:val="00445D9C"/>
    <w:rsid w:val="00445F7A"/>
    <w:rsid w:val="0044674A"/>
    <w:rsid w:val="004475BE"/>
    <w:rsid w:val="0045023F"/>
    <w:rsid w:val="00450404"/>
    <w:rsid w:val="00451D02"/>
    <w:rsid w:val="0045212B"/>
    <w:rsid w:val="0045270E"/>
    <w:rsid w:val="00453DCB"/>
    <w:rsid w:val="00453F72"/>
    <w:rsid w:val="0045400B"/>
    <w:rsid w:val="0045476F"/>
    <w:rsid w:val="0045798C"/>
    <w:rsid w:val="00460B10"/>
    <w:rsid w:val="00460B90"/>
    <w:rsid w:val="004617F4"/>
    <w:rsid w:val="004618D1"/>
    <w:rsid w:val="0046209F"/>
    <w:rsid w:val="00462EE4"/>
    <w:rsid w:val="00463112"/>
    <w:rsid w:val="00463CBE"/>
    <w:rsid w:val="0046410E"/>
    <w:rsid w:val="00465930"/>
    <w:rsid w:val="004659F3"/>
    <w:rsid w:val="00465B11"/>
    <w:rsid w:val="004670EF"/>
    <w:rsid w:val="004675A2"/>
    <w:rsid w:val="00470E57"/>
    <w:rsid w:val="00472AA6"/>
    <w:rsid w:val="00472F5F"/>
    <w:rsid w:val="0047355A"/>
    <w:rsid w:val="00473AD0"/>
    <w:rsid w:val="00474164"/>
    <w:rsid w:val="004748DD"/>
    <w:rsid w:val="00474973"/>
    <w:rsid w:val="004749A1"/>
    <w:rsid w:val="00475DD5"/>
    <w:rsid w:val="00475E0B"/>
    <w:rsid w:val="00476574"/>
    <w:rsid w:val="00476862"/>
    <w:rsid w:val="004770E9"/>
    <w:rsid w:val="00477BCE"/>
    <w:rsid w:val="00480C3D"/>
    <w:rsid w:val="004824DB"/>
    <w:rsid w:val="0048305F"/>
    <w:rsid w:val="00483968"/>
    <w:rsid w:val="00484C37"/>
    <w:rsid w:val="004850E0"/>
    <w:rsid w:val="00485BBF"/>
    <w:rsid w:val="004867BA"/>
    <w:rsid w:val="004871EE"/>
    <w:rsid w:val="0048784F"/>
    <w:rsid w:val="00487A81"/>
    <w:rsid w:val="00490815"/>
    <w:rsid w:val="004913E6"/>
    <w:rsid w:val="00491928"/>
    <w:rsid w:val="00491CFE"/>
    <w:rsid w:val="00492518"/>
    <w:rsid w:val="00493AB6"/>
    <w:rsid w:val="00493CA1"/>
    <w:rsid w:val="00494D03"/>
    <w:rsid w:val="00495079"/>
    <w:rsid w:val="004954A1"/>
    <w:rsid w:val="004966AE"/>
    <w:rsid w:val="00496940"/>
    <w:rsid w:val="00497131"/>
    <w:rsid w:val="00497172"/>
    <w:rsid w:val="00497D3A"/>
    <w:rsid w:val="004A162F"/>
    <w:rsid w:val="004A1FE1"/>
    <w:rsid w:val="004A2BCE"/>
    <w:rsid w:val="004A2CAA"/>
    <w:rsid w:val="004A2D8B"/>
    <w:rsid w:val="004A4760"/>
    <w:rsid w:val="004A4BCA"/>
    <w:rsid w:val="004A4DC7"/>
    <w:rsid w:val="004A51B4"/>
    <w:rsid w:val="004A5911"/>
    <w:rsid w:val="004A5F45"/>
    <w:rsid w:val="004A61C6"/>
    <w:rsid w:val="004A62F6"/>
    <w:rsid w:val="004A6482"/>
    <w:rsid w:val="004A672C"/>
    <w:rsid w:val="004A6825"/>
    <w:rsid w:val="004A6ECF"/>
    <w:rsid w:val="004A7592"/>
    <w:rsid w:val="004B0442"/>
    <w:rsid w:val="004B1128"/>
    <w:rsid w:val="004B12A7"/>
    <w:rsid w:val="004B168B"/>
    <w:rsid w:val="004B1ACF"/>
    <w:rsid w:val="004B1CFF"/>
    <w:rsid w:val="004B1F83"/>
    <w:rsid w:val="004B20DA"/>
    <w:rsid w:val="004B278E"/>
    <w:rsid w:val="004B29C8"/>
    <w:rsid w:val="004B3142"/>
    <w:rsid w:val="004B37BC"/>
    <w:rsid w:val="004B577D"/>
    <w:rsid w:val="004B62DA"/>
    <w:rsid w:val="004B727A"/>
    <w:rsid w:val="004B7EE3"/>
    <w:rsid w:val="004C02DC"/>
    <w:rsid w:val="004C0857"/>
    <w:rsid w:val="004C0FC8"/>
    <w:rsid w:val="004C43E1"/>
    <w:rsid w:val="004C4ED9"/>
    <w:rsid w:val="004C4FA8"/>
    <w:rsid w:val="004C53D1"/>
    <w:rsid w:val="004C5B38"/>
    <w:rsid w:val="004C5BF7"/>
    <w:rsid w:val="004C601C"/>
    <w:rsid w:val="004C61F8"/>
    <w:rsid w:val="004C6612"/>
    <w:rsid w:val="004C666A"/>
    <w:rsid w:val="004C6CB7"/>
    <w:rsid w:val="004C6D23"/>
    <w:rsid w:val="004C7398"/>
    <w:rsid w:val="004C7DA6"/>
    <w:rsid w:val="004D0908"/>
    <w:rsid w:val="004D1168"/>
    <w:rsid w:val="004D1570"/>
    <w:rsid w:val="004D1B2E"/>
    <w:rsid w:val="004D2B54"/>
    <w:rsid w:val="004D2EC0"/>
    <w:rsid w:val="004D3BD2"/>
    <w:rsid w:val="004D407C"/>
    <w:rsid w:val="004D6462"/>
    <w:rsid w:val="004D78D9"/>
    <w:rsid w:val="004E038A"/>
    <w:rsid w:val="004E08D1"/>
    <w:rsid w:val="004E0CA4"/>
    <w:rsid w:val="004E107A"/>
    <w:rsid w:val="004E11E4"/>
    <w:rsid w:val="004E1297"/>
    <w:rsid w:val="004E1AD8"/>
    <w:rsid w:val="004E1DB2"/>
    <w:rsid w:val="004E259D"/>
    <w:rsid w:val="004E2793"/>
    <w:rsid w:val="004E4B24"/>
    <w:rsid w:val="004E4B63"/>
    <w:rsid w:val="004E6A59"/>
    <w:rsid w:val="004E769B"/>
    <w:rsid w:val="004E7DDB"/>
    <w:rsid w:val="004E7EA6"/>
    <w:rsid w:val="004F1656"/>
    <w:rsid w:val="004F18A8"/>
    <w:rsid w:val="004F342A"/>
    <w:rsid w:val="004F37A3"/>
    <w:rsid w:val="004F3ED0"/>
    <w:rsid w:val="004F4363"/>
    <w:rsid w:val="004F475D"/>
    <w:rsid w:val="004F5CA7"/>
    <w:rsid w:val="004F60D9"/>
    <w:rsid w:val="0050011E"/>
    <w:rsid w:val="00500D1C"/>
    <w:rsid w:val="005017FA"/>
    <w:rsid w:val="0050354E"/>
    <w:rsid w:val="00503B61"/>
    <w:rsid w:val="00504040"/>
    <w:rsid w:val="005040B2"/>
    <w:rsid w:val="0050412D"/>
    <w:rsid w:val="005057A6"/>
    <w:rsid w:val="00505B0F"/>
    <w:rsid w:val="005068BD"/>
    <w:rsid w:val="00506E1A"/>
    <w:rsid w:val="0050775D"/>
    <w:rsid w:val="005100AA"/>
    <w:rsid w:val="005103C0"/>
    <w:rsid w:val="00511113"/>
    <w:rsid w:val="00513DF3"/>
    <w:rsid w:val="00513F07"/>
    <w:rsid w:val="00516195"/>
    <w:rsid w:val="00516221"/>
    <w:rsid w:val="00516E36"/>
    <w:rsid w:val="00517142"/>
    <w:rsid w:val="00517282"/>
    <w:rsid w:val="00517662"/>
    <w:rsid w:val="005177B8"/>
    <w:rsid w:val="0052022E"/>
    <w:rsid w:val="005206BC"/>
    <w:rsid w:val="005206D2"/>
    <w:rsid w:val="00521D86"/>
    <w:rsid w:val="00522994"/>
    <w:rsid w:val="005239A2"/>
    <w:rsid w:val="00523EC1"/>
    <w:rsid w:val="005243A1"/>
    <w:rsid w:val="005244C1"/>
    <w:rsid w:val="00524EBD"/>
    <w:rsid w:val="00524FBC"/>
    <w:rsid w:val="00530479"/>
    <w:rsid w:val="005308BA"/>
    <w:rsid w:val="00530D55"/>
    <w:rsid w:val="005317FA"/>
    <w:rsid w:val="00531AD4"/>
    <w:rsid w:val="00531ED5"/>
    <w:rsid w:val="00532DC9"/>
    <w:rsid w:val="0053300E"/>
    <w:rsid w:val="005336EB"/>
    <w:rsid w:val="0053459E"/>
    <w:rsid w:val="00534C7E"/>
    <w:rsid w:val="005350BC"/>
    <w:rsid w:val="005353CA"/>
    <w:rsid w:val="005358E0"/>
    <w:rsid w:val="00536D70"/>
    <w:rsid w:val="00537E67"/>
    <w:rsid w:val="00540496"/>
    <w:rsid w:val="00540620"/>
    <w:rsid w:val="005407DB"/>
    <w:rsid w:val="00540852"/>
    <w:rsid w:val="00541B06"/>
    <w:rsid w:val="00542985"/>
    <w:rsid w:val="00542BF7"/>
    <w:rsid w:val="00544552"/>
    <w:rsid w:val="00544724"/>
    <w:rsid w:val="00544959"/>
    <w:rsid w:val="00545FB8"/>
    <w:rsid w:val="00546E1F"/>
    <w:rsid w:val="005473BD"/>
    <w:rsid w:val="00550DEF"/>
    <w:rsid w:val="00551B12"/>
    <w:rsid w:val="0055263B"/>
    <w:rsid w:val="0055362C"/>
    <w:rsid w:val="00553961"/>
    <w:rsid w:val="00553C94"/>
    <w:rsid w:val="00554751"/>
    <w:rsid w:val="005551AA"/>
    <w:rsid w:val="00555EF6"/>
    <w:rsid w:val="0055727C"/>
    <w:rsid w:val="005572DD"/>
    <w:rsid w:val="005578C1"/>
    <w:rsid w:val="00557C27"/>
    <w:rsid w:val="00557F48"/>
    <w:rsid w:val="00560027"/>
    <w:rsid w:val="00560316"/>
    <w:rsid w:val="0056121A"/>
    <w:rsid w:val="00561316"/>
    <w:rsid w:val="00561688"/>
    <w:rsid w:val="005619EC"/>
    <w:rsid w:val="00563AB3"/>
    <w:rsid w:val="00564173"/>
    <w:rsid w:val="005645A8"/>
    <w:rsid w:val="0056478C"/>
    <w:rsid w:val="00565EE1"/>
    <w:rsid w:val="005663C7"/>
    <w:rsid w:val="00566859"/>
    <w:rsid w:val="00566FC2"/>
    <w:rsid w:val="005700E6"/>
    <w:rsid w:val="005724A7"/>
    <w:rsid w:val="00572507"/>
    <w:rsid w:val="005728C7"/>
    <w:rsid w:val="0057396E"/>
    <w:rsid w:val="005748B4"/>
    <w:rsid w:val="00575D14"/>
    <w:rsid w:val="005765A4"/>
    <w:rsid w:val="00576968"/>
    <w:rsid w:val="00576BD3"/>
    <w:rsid w:val="00577C66"/>
    <w:rsid w:val="005811AB"/>
    <w:rsid w:val="005812E7"/>
    <w:rsid w:val="00581E17"/>
    <w:rsid w:val="00582233"/>
    <w:rsid w:val="00582327"/>
    <w:rsid w:val="0058337F"/>
    <w:rsid w:val="00583610"/>
    <w:rsid w:val="00584142"/>
    <w:rsid w:val="0058424C"/>
    <w:rsid w:val="0058460C"/>
    <w:rsid w:val="0058476C"/>
    <w:rsid w:val="0058517C"/>
    <w:rsid w:val="005860F5"/>
    <w:rsid w:val="005864A3"/>
    <w:rsid w:val="00587204"/>
    <w:rsid w:val="0058723B"/>
    <w:rsid w:val="0058728A"/>
    <w:rsid w:val="005875DF"/>
    <w:rsid w:val="0059007E"/>
    <w:rsid w:val="00590A62"/>
    <w:rsid w:val="00590C62"/>
    <w:rsid w:val="00590EC9"/>
    <w:rsid w:val="00590F26"/>
    <w:rsid w:val="0059315F"/>
    <w:rsid w:val="00593289"/>
    <w:rsid w:val="00593BEF"/>
    <w:rsid w:val="0059464A"/>
    <w:rsid w:val="00594BDC"/>
    <w:rsid w:val="00594F1B"/>
    <w:rsid w:val="00596478"/>
    <w:rsid w:val="00596801"/>
    <w:rsid w:val="00596F47"/>
    <w:rsid w:val="005971D7"/>
    <w:rsid w:val="00597331"/>
    <w:rsid w:val="005A0028"/>
    <w:rsid w:val="005A0534"/>
    <w:rsid w:val="005A09B2"/>
    <w:rsid w:val="005A1196"/>
    <w:rsid w:val="005A12B1"/>
    <w:rsid w:val="005A12CD"/>
    <w:rsid w:val="005A1605"/>
    <w:rsid w:val="005A23DB"/>
    <w:rsid w:val="005A2EAD"/>
    <w:rsid w:val="005A3148"/>
    <w:rsid w:val="005A34F5"/>
    <w:rsid w:val="005A3B35"/>
    <w:rsid w:val="005A3F09"/>
    <w:rsid w:val="005A5765"/>
    <w:rsid w:val="005A596E"/>
    <w:rsid w:val="005A5E90"/>
    <w:rsid w:val="005A5F70"/>
    <w:rsid w:val="005A6C48"/>
    <w:rsid w:val="005A77AC"/>
    <w:rsid w:val="005A7F98"/>
    <w:rsid w:val="005B02F8"/>
    <w:rsid w:val="005B0722"/>
    <w:rsid w:val="005B0DC7"/>
    <w:rsid w:val="005B16EC"/>
    <w:rsid w:val="005B17C5"/>
    <w:rsid w:val="005B23B2"/>
    <w:rsid w:val="005B36FE"/>
    <w:rsid w:val="005B3FB8"/>
    <w:rsid w:val="005B40F6"/>
    <w:rsid w:val="005B422A"/>
    <w:rsid w:val="005B436E"/>
    <w:rsid w:val="005B4782"/>
    <w:rsid w:val="005B5546"/>
    <w:rsid w:val="005B574A"/>
    <w:rsid w:val="005B57AF"/>
    <w:rsid w:val="005B6E4B"/>
    <w:rsid w:val="005B7A7D"/>
    <w:rsid w:val="005C0196"/>
    <w:rsid w:val="005C05F4"/>
    <w:rsid w:val="005C0D6D"/>
    <w:rsid w:val="005C1FC5"/>
    <w:rsid w:val="005C209C"/>
    <w:rsid w:val="005C2536"/>
    <w:rsid w:val="005C25FD"/>
    <w:rsid w:val="005C2794"/>
    <w:rsid w:val="005C2B61"/>
    <w:rsid w:val="005C2DB9"/>
    <w:rsid w:val="005C2F15"/>
    <w:rsid w:val="005C3AC1"/>
    <w:rsid w:val="005C3AE9"/>
    <w:rsid w:val="005C3C17"/>
    <w:rsid w:val="005C522A"/>
    <w:rsid w:val="005C5566"/>
    <w:rsid w:val="005C569A"/>
    <w:rsid w:val="005C5FD5"/>
    <w:rsid w:val="005C7BD6"/>
    <w:rsid w:val="005D06AA"/>
    <w:rsid w:val="005D097D"/>
    <w:rsid w:val="005D1537"/>
    <w:rsid w:val="005D1CC6"/>
    <w:rsid w:val="005D33FA"/>
    <w:rsid w:val="005D37CD"/>
    <w:rsid w:val="005D3883"/>
    <w:rsid w:val="005D5165"/>
    <w:rsid w:val="005D5E60"/>
    <w:rsid w:val="005D6261"/>
    <w:rsid w:val="005D668C"/>
    <w:rsid w:val="005D6788"/>
    <w:rsid w:val="005D6AE2"/>
    <w:rsid w:val="005D6BB1"/>
    <w:rsid w:val="005D6F28"/>
    <w:rsid w:val="005D758F"/>
    <w:rsid w:val="005D7676"/>
    <w:rsid w:val="005D7797"/>
    <w:rsid w:val="005D7D48"/>
    <w:rsid w:val="005E132D"/>
    <w:rsid w:val="005E1550"/>
    <w:rsid w:val="005E1DA3"/>
    <w:rsid w:val="005E1E57"/>
    <w:rsid w:val="005E375B"/>
    <w:rsid w:val="005E428A"/>
    <w:rsid w:val="005E4D93"/>
    <w:rsid w:val="005E4F50"/>
    <w:rsid w:val="005E5065"/>
    <w:rsid w:val="005E5CE3"/>
    <w:rsid w:val="005E6623"/>
    <w:rsid w:val="005E6BAE"/>
    <w:rsid w:val="005F043D"/>
    <w:rsid w:val="005F247F"/>
    <w:rsid w:val="005F2746"/>
    <w:rsid w:val="005F30CA"/>
    <w:rsid w:val="005F3E36"/>
    <w:rsid w:val="005F4E3B"/>
    <w:rsid w:val="005F4F55"/>
    <w:rsid w:val="005F4F86"/>
    <w:rsid w:val="005F524A"/>
    <w:rsid w:val="005F5FFA"/>
    <w:rsid w:val="005F61F1"/>
    <w:rsid w:val="005F62BE"/>
    <w:rsid w:val="005F6F37"/>
    <w:rsid w:val="005F70AF"/>
    <w:rsid w:val="005F746F"/>
    <w:rsid w:val="005F74BB"/>
    <w:rsid w:val="00600357"/>
    <w:rsid w:val="0060037D"/>
    <w:rsid w:val="00600F66"/>
    <w:rsid w:val="006014DC"/>
    <w:rsid w:val="00602C14"/>
    <w:rsid w:val="0060356C"/>
    <w:rsid w:val="00603A30"/>
    <w:rsid w:val="00605337"/>
    <w:rsid w:val="00607193"/>
    <w:rsid w:val="00607B5A"/>
    <w:rsid w:val="00607BC4"/>
    <w:rsid w:val="00610DE1"/>
    <w:rsid w:val="00611295"/>
    <w:rsid w:val="00611D47"/>
    <w:rsid w:val="00612A4A"/>
    <w:rsid w:val="00612E77"/>
    <w:rsid w:val="00613B82"/>
    <w:rsid w:val="006149B7"/>
    <w:rsid w:val="00614D23"/>
    <w:rsid w:val="006155F4"/>
    <w:rsid w:val="006155FD"/>
    <w:rsid w:val="006162CE"/>
    <w:rsid w:val="006162FD"/>
    <w:rsid w:val="006174ED"/>
    <w:rsid w:val="00617A2F"/>
    <w:rsid w:val="006210E6"/>
    <w:rsid w:val="00622998"/>
    <w:rsid w:val="006235F6"/>
    <w:rsid w:val="00623797"/>
    <w:rsid w:val="0062398D"/>
    <w:rsid w:val="00623F6F"/>
    <w:rsid w:val="00624D39"/>
    <w:rsid w:val="00625276"/>
    <w:rsid w:val="006255BC"/>
    <w:rsid w:val="00625660"/>
    <w:rsid w:val="0062575E"/>
    <w:rsid w:val="00625AB4"/>
    <w:rsid w:val="00625FC4"/>
    <w:rsid w:val="0062637B"/>
    <w:rsid w:val="006268ED"/>
    <w:rsid w:val="0062702D"/>
    <w:rsid w:val="006271A7"/>
    <w:rsid w:val="00627B48"/>
    <w:rsid w:val="00627C39"/>
    <w:rsid w:val="006311DA"/>
    <w:rsid w:val="0063146A"/>
    <w:rsid w:val="00631598"/>
    <w:rsid w:val="006319F0"/>
    <w:rsid w:val="00631C81"/>
    <w:rsid w:val="00631FEF"/>
    <w:rsid w:val="00633AE3"/>
    <w:rsid w:val="0063412F"/>
    <w:rsid w:val="006354FF"/>
    <w:rsid w:val="00635A9E"/>
    <w:rsid w:val="006368FA"/>
    <w:rsid w:val="00637255"/>
    <w:rsid w:val="0064003F"/>
    <w:rsid w:val="0064053E"/>
    <w:rsid w:val="00640A43"/>
    <w:rsid w:val="00640FF7"/>
    <w:rsid w:val="006410F0"/>
    <w:rsid w:val="00641179"/>
    <w:rsid w:val="00641973"/>
    <w:rsid w:val="00642093"/>
    <w:rsid w:val="00642442"/>
    <w:rsid w:val="00642B0B"/>
    <w:rsid w:val="00643723"/>
    <w:rsid w:val="00643735"/>
    <w:rsid w:val="0064385B"/>
    <w:rsid w:val="00644396"/>
    <w:rsid w:val="0064501D"/>
    <w:rsid w:val="00645405"/>
    <w:rsid w:val="006472A8"/>
    <w:rsid w:val="00647579"/>
    <w:rsid w:val="00651CE9"/>
    <w:rsid w:val="0065246F"/>
    <w:rsid w:val="00652784"/>
    <w:rsid w:val="006541F8"/>
    <w:rsid w:val="006549C0"/>
    <w:rsid w:val="00655565"/>
    <w:rsid w:val="00660649"/>
    <w:rsid w:val="00661443"/>
    <w:rsid w:val="006623D9"/>
    <w:rsid w:val="00662BAB"/>
    <w:rsid w:val="00662C5C"/>
    <w:rsid w:val="00662E62"/>
    <w:rsid w:val="00662F41"/>
    <w:rsid w:val="00663271"/>
    <w:rsid w:val="00663657"/>
    <w:rsid w:val="0066385C"/>
    <w:rsid w:val="00663C15"/>
    <w:rsid w:val="006648E2"/>
    <w:rsid w:val="00664D0E"/>
    <w:rsid w:val="00665369"/>
    <w:rsid w:val="00666F79"/>
    <w:rsid w:val="0066740B"/>
    <w:rsid w:val="006679AE"/>
    <w:rsid w:val="00671DE1"/>
    <w:rsid w:val="00671F8E"/>
    <w:rsid w:val="00672D3F"/>
    <w:rsid w:val="006733F4"/>
    <w:rsid w:val="006741BD"/>
    <w:rsid w:val="0067590B"/>
    <w:rsid w:val="00675BCA"/>
    <w:rsid w:val="00675E43"/>
    <w:rsid w:val="00675E69"/>
    <w:rsid w:val="0067620F"/>
    <w:rsid w:val="006762FC"/>
    <w:rsid w:val="0067664D"/>
    <w:rsid w:val="0067692F"/>
    <w:rsid w:val="006769F7"/>
    <w:rsid w:val="006774B3"/>
    <w:rsid w:val="00680BEA"/>
    <w:rsid w:val="00680D87"/>
    <w:rsid w:val="00682FD2"/>
    <w:rsid w:val="0068415C"/>
    <w:rsid w:val="0068415E"/>
    <w:rsid w:val="006845E7"/>
    <w:rsid w:val="00684A25"/>
    <w:rsid w:val="00684D04"/>
    <w:rsid w:val="006864E0"/>
    <w:rsid w:val="006865D6"/>
    <w:rsid w:val="0068685E"/>
    <w:rsid w:val="00686A2E"/>
    <w:rsid w:val="00687810"/>
    <w:rsid w:val="006900B5"/>
    <w:rsid w:val="0069091F"/>
    <w:rsid w:val="0069104E"/>
    <w:rsid w:val="00692FA8"/>
    <w:rsid w:val="0069349F"/>
    <w:rsid w:val="006934C0"/>
    <w:rsid w:val="006936F2"/>
    <w:rsid w:val="00693CD8"/>
    <w:rsid w:val="00694EAE"/>
    <w:rsid w:val="006953FA"/>
    <w:rsid w:val="00695432"/>
    <w:rsid w:val="00695E49"/>
    <w:rsid w:val="00696441"/>
    <w:rsid w:val="006964C9"/>
    <w:rsid w:val="006A0016"/>
    <w:rsid w:val="006A022E"/>
    <w:rsid w:val="006A0737"/>
    <w:rsid w:val="006A0CED"/>
    <w:rsid w:val="006A0F60"/>
    <w:rsid w:val="006A1912"/>
    <w:rsid w:val="006A2729"/>
    <w:rsid w:val="006A4667"/>
    <w:rsid w:val="006A4EF2"/>
    <w:rsid w:val="006A52E1"/>
    <w:rsid w:val="006A541C"/>
    <w:rsid w:val="006A6154"/>
    <w:rsid w:val="006A648A"/>
    <w:rsid w:val="006A6A8A"/>
    <w:rsid w:val="006A7946"/>
    <w:rsid w:val="006B0551"/>
    <w:rsid w:val="006B120F"/>
    <w:rsid w:val="006B18BB"/>
    <w:rsid w:val="006B2158"/>
    <w:rsid w:val="006B2857"/>
    <w:rsid w:val="006B31B4"/>
    <w:rsid w:val="006B358D"/>
    <w:rsid w:val="006B3BC1"/>
    <w:rsid w:val="006B554E"/>
    <w:rsid w:val="006B5759"/>
    <w:rsid w:val="006B5F9B"/>
    <w:rsid w:val="006B60D7"/>
    <w:rsid w:val="006B620C"/>
    <w:rsid w:val="006B72A6"/>
    <w:rsid w:val="006B7FFE"/>
    <w:rsid w:val="006C0B4F"/>
    <w:rsid w:val="006C0E2D"/>
    <w:rsid w:val="006C0E85"/>
    <w:rsid w:val="006C205C"/>
    <w:rsid w:val="006C237A"/>
    <w:rsid w:val="006C2592"/>
    <w:rsid w:val="006C30B2"/>
    <w:rsid w:val="006C37AB"/>
    <w:rsid w:val="006C3B60"/>
    <w:rsid w:val="006C439F"/>
    <w:rsid w:val="006C4A2B"/>
    <w:rsid w:val="006C562F"/>
    <w:rsid w:val="006C5B09"/>
    <w:rsid w:val="006C5BF4"/>
    <w:rsid w:val="006C6159"/>
    <w:rsid w:val="006C65E9"/>
    <w:rsid w:val="006C67E8"/>
    <w:rsid w:val="006C7AB6"/>
    <w:rsid w:val="006D1013"/>
    <w:rsid w:val="006D136C"/>
    <w:rsid w:val="006D1C62"/>
    <w:rsid w:val="006D219A"/>
    <w:rsid w:val="006D3964"/>
    <w:rsid w:val="006D39F5"/>
    <w:rsid w:val="006D465E"/>
    <w:rsid w:val="006D4A18"/>
    <w:rsid w:val="006D5080"/>
    <w:rsid w:val="006D526E"/>
    <w:rsid w:val="006D5F0F"/>
    <w:rsid w:val="006D71B1"/>
    <w:rsid w:val="006D7C81"/>
    <w:rsid w:val="006E11B5"/>
    <w:rsid w:val="006E1493"/>
    <w:rsid w:val="006E1943"/>
    <w:rsid w:val="006E2ABE"/>
    <w:rsid w:val="006E2B1B"/>
    <w:rsid w:val="006E3187"/>
    <w:rsid w:val="006E4A73"/>
    <w:rsid w:val="006E4ADC"/>
    <w:rsid w:val="006E50FF"/>
    <w:rsid w:val="006E6A15"/>
    <w:rsid w:val="006E7869"/>
    <w:rsid w:val="006E7C8F"/>
    <w:rsid w:val="006F0601"/>
    <w:rsid w:val="006F0DCA"/>
    <w:rsid w:val="006F16BB"/>
    <w:rsid w:val="006F2842"/>
    <w:rsid w:val="006F3064"/>
    <w:rsid w:val="006F326E"/>
    <w:rsid w:val="006F33AB"/>
    <w:rsid w:val="006F4B06"/>
    <w:rsid w:val="006F5399"/>
    <w:rsid w:val="006F5EB0"/>
    <w:rsid w:val="006F5ECF"/>
    <w:rsid w:val="006F5FA6"/>
    <w:rsid w:val="006F7540"/>
    <w:rsid w:val="006F7F6E"/>
    <w:rsid w:val="007001D3"/>
    <w:rsid w:val="00700453"/>
    <w:rsid w:val="00700660"/>
    <w:rsid w:val="00701438"/>
    <w:rsid w:val="00703957"/>
    <w:rsid w:val="00703EE4"/>
    <w:rsid w:val="00704B55"/>
    <w:rsid w:val="007057BD"/>
    <w:rsid w:val="007058CF"/>
    <w:rsid w:val="0070613A"/>
    <w:rsid w:val="00707422"/>
    <w:rsid w:val="00707959"/>
    <w:rsid w:val="00711549"/>
    <w:rsid w:val="0071354B"/>
    <w:rsid w:val="00713798"/>
    <w:rsid w:val="00713CEA"/>
    <w:rsid w:val="00713EF8"/>
    <w:rsid w:val="007158B9"/>
    <w:rsid w:val="00716ADF"/>
    <w:rsid w:val="0071765B"/>
    <w:rsid w:val="00720860"/>
    <w:rsid w:val="00720A4A"/>
    <w:rsid w:val="00720D43"/>
    <w:rsid w:val="00720F24"/>
    <w:rsid w:val="00721012"/>
    <w:rsid w:val="00721178"/>
    <w:rsid w:val="00722728"/>
    <w:rsid w:val="00723406"/>
    <w:rsid w:val="0072341E"/>
    <w:rsid w:val="00725063"/>
    <w:rsid w:val="00727745"/>
    <w:rsid w:val="007278E4"/>
    <w:rsid w:val="00727E8F"/>
    <w:rsid w:val="007304C3"/>
    <w:rsid w:val="007311C8"/>
    <w:rsid w:val="0073188F"/>
    <w:rsid w:val="00731ACB"/>
    <w:rsid w:val="00731F38"/>
    <w:rsid w:val="00733491"/>
    <w:rsid w:val="0073439F"/>
    <w:rsid w:val="0073447A"/>
    <w:rsid w:val="00735879"/>
    <w:rsid w:val="00735E11"/>
    <w:rsid w:val="00736B05"/>
    <w:rsid w:val="007375DF"/>
    <w:rsid w:val="0073765A"/>
    <w:rsid w:val="007401DC"/>
    <w:rsid w:val="0074064B"/>
    <w:rsid w:val="007406D5"/>
    <w:rsid w:val="00741E23"/>
    <w:rsid w:val="007423BB"/>
    <w:rsid w:val="00742A48"/>
    <w:rsid w:val="00742B1A"/>
    <w:rsid w:val="00742B8C"/>
    <w:rsid w:val="00743AA1"/>
    <w:rsid w:val="007442C2"/>
    <w:rsid w:val="00744D31"/>
    <w:rsid w:val="00744F4D"/>
    <w:rsid w:val="007465C9"/>
    <w:rsid w:val="007474A7"/>
    <w:rsid w:val="00747F21"/>
    <w:rsid w:val="0075061E"/>
    <w:rsid w:val="00750F40"/>
    <w:rsid w:val="007512A4"/>
    <w:rsid w:val="00751D04"/>
    <w:rsid w:val="00751D6C"/>
    <w:rsid w:val="00752410"/>
    <w:rsid w:val="007529DC"/>
    <w:rsid w:val="00752BEC"/>
    <w:rsid w:val="00753169"/>
    <w:rsid w:val="0075520D"/>
    <w:rsid w:val="00755CED"/>
    <w:rsid w:val="00756B98"/>
    <w:rsid w:val="00757123"/>
    <w:rsid w:val="00757483"/>
    <w:rsid w:val="00757554"/>
    <w:rsid w:val="007575A8"/>
    <w:rsid w:val="007578E9"/>
    <w:rsid w:val="0075796D"/>
    <w:rsid w:val="00757CB7"/>
    <w:rsid w:val="00757DEB"/>
    <w:rsid w:val="00757EA2"/>
    <w:rsid w:val="00760ACD"/>
    <w:rsid w:val="00760D5D"/>
    <w:rsid w:val="0076154C"/>
    <w:rsid w:val="00761C57"/>
    <w:rsid w:val="00761E36"/>
    <w:rsid w:val="0076215A"/>
    <w:rsid w:val="00763152"/>
    <w:rsid w:val="0076333F"/>
    <w:rsid w:val="007634F0"/>
    <w:rsid w:val="0076380B"/>
    <w:rsid w:val="007638FD"/>
    <w:rsid w:val="007646D9"/>
    <w:rsid w:val="00765008"/>
    <w:rsid w:val="0076625E"/>
    <w:rsid w:val="007667B9"/>
    <w:rsid w:val="00771836"/>
    <w:rsid w:val="007720BD"/>
    <w:rsid w:val="00772405"/>
    <w:rsid w:val="00772C5B"/>
    <w:rsid w:val="0077329F"/>
    <w:rsid w:val="0077366C"/>
    <w:rsid w:val="00773BC7"/>
    <w:rsid w:val="007745A6"/>
    <w:rsid w:val="007750DC"/>
    <w:rsid w:val="00776690"/>
    <w:rsid w:val="007770FA"/>
    <w:rsid w:val="0077766A"/>
    <w:rsid w:val="00777A10"/>
    <w:rsid w:val="00777A8A"/>
    <w:rsid w:val="00777D8C"/>
    <w:rsid w:val="00780254"/>
    <w:rsid w:val="00780ABA"/>
    <w:rsid w:val="007811B3"/>
    <w:rsid w:val="00781E1C"/>
    <w:rsid w:val="00782A12"/>
    <w:rsid w:val="0078344B"/>
    <w:rsid w:val="0078399B"/>
    <w:rsid w:val="00783D03"/>
    <w:rsid w:val="0078464C"/>
    <w:rsid w:val="0078618C"/>
    <w:rsid w:val="007864FE"/>
    <w:rsid w:val="00786CB9"/>
    <w:rsid w:val="007873DB"/>
    <w:rsid w:val="007878D8"/>
    <w:rsid w:val="007900F2"/>
    <w:rsid w:val="007902F0"/>
    <w:rsid w:val="00790FB2"/>
    <w:rsid w:val="0079297F"/>
    <w:rsid w:val="00792B2C"/>
    <w:rsid w:val="00792B6A"/>
    <w:rsid w:val="007941B4"/>
    <w:rsid w:val="00795680"/>
    <w:rsid w:val="00795ECC"/>
    <w:rsid w:val="00795FB6"/>
    <w:rsid w:val="007960AB"/>
    <w:rsid w:val="007961A6"/>
    <w:rsid w:val="00796566"/>
    <w:rsid w:val="00797986"/>
    <w:rsid w:val="00797ABC"/>
    <w:rsid w:val="007A1D69"/>
    <w:rsid w:val="007A2B4B"/>
    <w:rsid w:val="007A4CB9"/>
    <w:rsid w:val="007A564C"/>
    <w:rsid w:val="007A665B"/>
    <w:rsid w:val="007A6E4C"/>
    <w:rsid w:val="007B0494"/>
    <w:rsid w:val="007B09EE"/>
    <w:rsid w:val="007B157B"/>
    <w:rsid w:val="007B168C"/>
    <w:rsid w:val="007B1D68"/>
    <w:rsid w:val="007B411B"/>
    <w:rsid w:val="007B46E1"/>
    <w:rsid w:val="007B4CA6"/>
    <w:rsid w:val="007B57DE"/>
    <w:rsid w:val="007B6258"/>
    <w:rsid w:val="007C07BA"/>
    <w:rsid w:val="007C0952"/>
    <w:rsid w:val="007C1582"/>
    <w:rsid w:val="007C3F3E"/>
    <w:rsid w:val="007C3FE8"/>
    <w:rsid w:val="007C4447"/>
    <w:rsid w:val="007C46E1"/>
    <w:rsid w:val="007C51B3"/>
    <w:rsid w:val="007C54F0"/>
    <w:rsid w:val="007C55BF"/>
    <w:rsid w:val="007C7228"/>
    <w:rsid w:val="007C743D"/>
    <w:rsid w:val="007C74ED"/>
    <w:rsid w:val="007C79F3"/>
    <w:rsid w:val="007C7FE6"/>
    <w:rsid w:val="007D0BF9"/>
    <w:rsid w:val="007D1791"/>
    <w:rsid w:val="007D214F"/>
    <w:rsid w:val="007D3023"/>
    <w:rsid w:val="007D345D"/>
    <w:rsid w:val="007D35EB"/>
    <w:rsid w:val="007D3AAF"/>
    <w:rsid w:val="007D3CC3"/>
    <w:rsid w:val="007D5762"/>
    <w:rsid w:val="007D5841"/>
    <w:rsid w:val="007D5A70"/>
    <w:rsid w:val="007D6383"/>
    <w:rsid w:val="007E1487"/>
    <w:rsid w:val="007E1BC2"/>
    <w:rsid w:val="007E1C0E"/>
    <w:rsid w:val="007E4158"/>
    <w:rsid w:val="007E44CB"/>
    <w:rsid w:val="007E542E"/>
    <w:rsid w:val="007E56C3"/>
    <w:rsid w:val="007E5898"/>
    <w:rsid w:val="007E6561"/>
    <w:rsid w:val="007E73F6"/>
    <w:rsid w:val="007E7928"/>
    <w:rsid w:val="007F0DA7"/>
    <w:rsid w:val="007F1003"/>
    <w:rsid w:val="007F230D"/>
    <w:rsid w:val="007F2BE6"/>
    <w:rsid w:val="007F2C13"/>
    <w:rsid w:val="007F2C8A"/>
    <w:rsid w:val="007F403A"/>
    <w:rsid w:val="007F456F"/>
    <w:rsid w:val="007F5FD9"/>
    <w:rsid w:val="007F63BF"/>
    <w:rsid w:val="007F6A5D"/>
    <w:rsid w:val="007F6A91"/>
    <w:rsid w:val="007F6C05"/>
    <w:rsid w:val="007F73B4"/>
    <w:rsid w:val="007F746B"/>
    <w:rsid w:val="008012AD"/>
    <w:rsid w:val="00801825"/>
    <w:rsid w:val="00801861"/>
    <w:rsid w:val="0080243F"/>
    <w:rsid w:val="00802510"/>
    <w:rsid w:val="00802CCA"/>
    <w:rsid w:val="0080424B"/>
    <w:rsid w:val="008044FB"/>
    <w:rsid w:val="00805442"/>
    <w:rsid w:val="00806B1C"/>
    <w:rsid w:val="008079F4"/>
    <w:rsid w:val="00810443"/>
    <w:rsid w:val="00810A6C"/>
    <w:rsid w:val="008110E8"/>
    <w:rsid w:val="00812AA9"/>
    <w:rsid w:val="00812BB7"/>
    <w:rsid w:val="008130B4"/>
    <w:rsid w:val="00813538"/>
    <w:rsid w:val="008136DE"/>
    <w:rsid w:val="00813A9A"/>
    <w:rsid w:val="008140CE"/>
    <w:rsid w:val="00814206"/>
    <w:rsid w:val="00814489"/>
    <w:rsid w:val="00814CE9"/>
    <w:rsid w:val="0081502F"/>
    <w:rsid w:val="008157AE"/>
    <w:rsid w:val="00815F71"/>
    <w:rsid w:val="00816171"/>
    <w:rsid w:val="00816284"/>
    <w:rsid w:val="00816830"/>
    <w:rsid w:val="00816A5A"/>
    <w:rsid w:val="0081772A"/>
    <w:rsid w:val="00817A3F"/>
    <w:rsid w:val="0082011F"/>
    <w:rsid w:val="00820AD9"/>
    <w:rsid w:val="00822B03"/>
    <w:rsid w:val="008237FC"/>
    <w:rsid w:val="00823B15"/>
    <w:rsid w:val="008247D5"/>
    <w:rsid w:val="00824B91"/>
    <w:rsid w:val="00824EE7"/>
    <w:rsid w:val="00826F3F"/>
    <w:rsid w:val="008270AE"/>
    <w:rsid w:val="00827C41"/>
    <w:rsid w:val="008302B4"/>
    <w:rsid w:val="00830F13"/>
    <w:rsid w:val="00831207"/>
    <w:rsid w:val="008320F6"/>
    <w:rsid w:val="00832406"/>
    <w:rsid w:val="00832520"/>
    <w:rsid w:val="00832B8B"/>
    <w:rsid w:val="00834A3D"/>
    <w:rsid w:val="00834C33"/>
    <w:rsid w:val="008367F9"/>
    <w:rsid w:val="00836BE0"/>
    <w:rsid w:val="008370A5"/>
    <w:rsid w:val="008400F8"/>
    <w:rsid w:val="00840A64"/>
    <w:rsid w:val="00840C83"/>
    <w:rsid w:val="00842A45"/>
    <w:rsid w:val="0084337C"/>
    <w:rsid w:val="00843443"/>
    <w:rsid w:val="00843713"/>
    <w:rsid w:val="008447EE"/>
    <w:rsid w:val="00844920"/>
    <w:rsid w:val="008456AE"/>
    <w:rsid w:val="00845E4B"/>
    <w:rsid w:val="00846D96"/>
    <w:rsid w:val="00847230"/>
    <w:rsid w:val="00847D30"/>
    <w:rsid w:val="008505ED"/>
    <w:rsid w:val="008515DD"/>
    <w:rsid w:val="008518F2"/>
    <w:rsid w:val="00851A06"/>
    <w:rsid w:val="00851BAB"/>
    <w:rsid w:val="00851DE9"/>
    <w:rsid w:val="00851EA4"/>
    <w:rsid w:val="008530C4"/>
    <w:rsid w:val="008536CE"/>
    <w:rsid w:val="008537B6"/>
    <w:rsid w:val="00854129"/>
    <w:rsid w:val="0085426F"/>
    <w:rsid w:val="00854728"/>
    <w:rsid w:val="008559E1"/>
    <w:rsid w:val="00855D1D"/>
    <w:rsid w:val="008566C9"/>
    <w:rsid w:val="008578AD"/>
    <w:rsid w:val="008610A3"/>
    <w:rsid w:val="008611EE"/>
    <w:rsid w:val="00861509"/>
    <w:rsid w:val="0086205A"/>
    <w:rsid w:val="00862401"/>
    <w:rsid w:val="008625F3"/>
    <w:rsid w:val="00862965"/>
    <w:rsid w:val="00862D2D"/>
    <w:rsid w:val="00863603"/>
    <w:rsid w:val="00863DE2"/>
    <w:rsid w:val="0086452F"/>
    <w:rsid w:val="00864AFE"/>
    <w:rsid w:val="00864DAE"/>
    <w:rsid w:val="00865CC2"/>
    <w:rsid w:val="008669D0"/>
    <w:rsid w:val="00871221"/>
    <w:rsid w:val="00872500"/>
    <w:rsid w:val="00872CE7"/>
    <w:rsid w:val="00872E38"/>
    <w:rsid w:val="00872F72"/>
    <w:rsid w:val="008734D1"/>
    <w:rsid w:val="00873AC2"/>
    <w:rsid w:val="00873C7F"/>
    <w:rsid w:val="00874975"/>
    <w:rsid w:val="0087527E"/>
    <w:rsid w:val="008762DD"/>
    <w:rsid w:val="00876CB8"/>
    <w:rsid w:val="00877F5C"/>
    <w:rsid w:val="008800D0"/>
    <w:rsid w:val="00880E7F"/>
    <w:rsid w:val="008810B4"/>
    <w:rsid w:val="008813D3"/>
    <w:rsid w:val="00883C29"/>
    <w:rsid w:val="00883CE0"/>
    <w:rsid w:val="0088410D"/>
    <w:rsid w:val="00884BE4"/>
    <w:rsid w:val="00885797"/>
    <w:rsid w:val="00885CA5"/>
    <w:rsid w:val="00885E0C"/>
    <w:rsid w:val="00886A90"/>
    <w:rsid w:val="00887392"/>
    <w:rsid w:val="008901F5"/>
    <w:rsid w:val="00890365"/>
    <w:rsid w:val="00890BEA"/>
    <w:rsid w:val="00890F29"/>
    <w:rsid w:val="0089166F"/>
    <w:rsid w:val="008917D6"/>
    <w:rsid w:val="00892CD3"/>
    <w:rsid w:val="00893060"/>
    <w:rsid w:val="00894474"/>
    <w:rsid w:val="008958F8"/>
    <w:rsid w:val="0089651E"/>
    <w:rsid w:val="0089655A"/>
    <w:rsid w:val="008965A2"/>
    <w:rsid w:val="00896636"/>
    <w:rsid w:val="0089747F"/>
    <w:rsid w:val="00897679"/>
    <w:rsid w:val="008A0143"/>
    <w:rsid w:val="008A0752"/>
    <w:rsid w:val="008A2539"/>
    <w:rsid w:val="008A2BE4"/>
    <w:rsid w:val="008A3258"/>
    <w:rsid w:val="008A4DA7"/>
    <w:rsid w:val="008A5163"/>
    <w:rsid w:val="008A5C7E"/>
    <w:rsid w:val="008A65F8"/>
    <w:rsid w:val="008A7100"/>
    <w:rsid w:val="008A7ABB"/>
    <w:rsid w:val="008A7E73"/>
    <w:rsid w:val="008B0330"/>
    <w:rsid w:val="008B1FCD"/>
    <w:rsid w:val="008B239E"/>
    <w:rsid w:val="008B308A"/>
    <w:rsid w:val="008B3308"/>
    <w:rsid w:val="008B395B"/>
    <w:rsid w:val="008B398C"/>
    <w:rsid w:val="008B399F"/>
    <w:rsid w:val="008B539B"/>
    <w:rsid w:val="008B5420"/>
    <w:rsid w:val="008B5694"/>
    <w:rsid w:val="008B5DD7"/>
    <w:rsid w:val="008B6E71"/>
    <w:rsid w:val="008B75D5"/>
    <w:rsid w:val="008C0039"/>
    <w:rsid w:val="008C0114"/>
    <w:rsid w:val="008C0555"/>
    <w:rsid w:val="008C08B7"/>
    <w:rsid w:val="008C0C11"/>
    <w:rsid w:val="008C1BEB"/>
    <w:rsid w:val="008C30AB"/>
    <w:rsid w:val="008C3756"/>
    <w:rsid w:val="008C3B90"/>
    <w:rsid w:val="008C3EE3"/>
    <w:rsid w:val="008C49B0"/>
    <w:rsid w:val="008C51F1"/>
    <w:rsid w:val="008C51FD"/>
    <w:rsid w:val="008C645B"/>
    <w:rsid w:val="008C6B74"/>
    <w:rsid w:val="008C6CDF"/>
    <w:rsid w:val="008C6F7C"/>
    <w:rsid w:val="008C729B"/>
    <w:rsid w:val="008C7BBD"/>
    <w:rsid w:val="008D02DB"/>
    <w:rsid w:val="008D0306"/>
    <w:rsid w:val="008D0AA8"/>
    <w:rsid w:val="008D116A"/>
    <w:rsid w:val="008D1E04"/>
    <w:rsid w:val="008D2B69"/>
    <w:rsid w:val="008D2ECB"/>
    <w:rsid w:val="008D30D8"/>
    <w:rsid w:val="008D315B"/>
    <w:rsid w:val="008D34F1"/>
    <w:rsid w:val="008D3A64"/>
    <w:rsid w:val="008D4EF6"/>
    <w:rsid w:val="008D524D"/>
    <w:rsid w:val="008D5B23"/>
    <w:rsid w:val="008D7C38"/>
    <w:rsid w:val="008E0261"/>
    <w:rsid w:val="008E15AE"/>
    <w:rsid w:val="008E1F79"/>
    <w:rsid w:val="008E2080"/>
    <w:rsid w:val="008E2693"/>
    <w:rsid w:val="008E2D5E"/>
    <w:rsid w:val="008E3174"/>
    <w:rsid w:val="008E4C80"/>
    <w:rsid w:val="008E4FAE"/>
    <w:rsid w:val="008E5ABB"/>
    <w:rsid w:val="008E5CDF"/>
    <w:rsid w:val="008E5EEC"/>
    <w:rsid w:val="008E685D"/>
    <w:rsid w:val="008E6C94"/>
    <w:rsid w:val="008E6EE6"/>
    <w:rsid w:val="008E7FA4"/>
    <w:rsid w:val="008F006A"/>
    <w:rsid w:val="008F0098"/>
    <w:rsid w:val="008F0880"/>
    <w:rsid w:val="008F0A43"/>
    <w:rsid w:val="008F1B74"/>
    <w:rsid w:val="008F2270"/>
    <w:rsid w:val="008F3D23"/>
    <w:rsid w:val="008F592E"/>
    <w:rsid w:val="008F61FA"/>
    <w:rsid w:val="008F7166"/>
    <w:rsid w:val="008F758D"/>
    <w:rsid w:val="008F78B5"/>
    <w:rsid w:val="00900568"/>
    <w:rsid w:val="00900EA9"/>
    <w:rsid w:val="00901F59"/>
    <w:rsid w:val="009022CE"/>
    <w:rsid w:val="009029FA"/>
    <w:rsid w:val="00903CFC"/>
    <w:rsid w:val="0090478E"/>
    <w:rsid w:val="00904AC1"/>
    <w:rsid w:val="009054CC"/>
    <w:rsid w:val="0090591B"/>
    <w:rsid w:val="0090761E"/>
    <w:rsid w:val="009079AB"/>
    <w:rsid w:val="009106C4"/>
    <w:rsid w:val="009112E3"/>
    <w:rsid w:val="00912333"/>
    <w:rsid w:val="00912463"/>
    <w:rsid w:val="0091260F"/>
    <w:rsid w:val="00912C98"/>
    <w:rsid w:val="00912E03"/>
    <w:rsid w:val="009132BA"/>
    <w:rsid w:val="0091378A"/>
    <w:rsid w:val="00914981"/>
    <w:rsid w:val="00914DDC"/>
    <w:rsid w:val="009153D0"/>
    <w:rsid w:val="00916997"/>
    <w:rsid w:val="00916DDC"/>
    <w:rsid w:val="00917530"/>
    <w:rsid w:val="0092057A"/>
    <w:rsid w:val="0092074F"/>
    <w:rsid w:val="009216C5"/>
    <w:rsid w:val="0092226E"/>
    <w:rsid w:val="00923310"/>
    <w:rsid w:val="00923AC1"/>
    <w:rsid w:val="00923CD2"/>
    <w:rsid w:val="00923E35"/>
    <w:rsid w:val="009249DF"/>
    <w:rsid w:val="00924A1E"/>
    <w:rsid w:val="00926B9D"/>
    <w:rsid w:val="0092786E"/>
    <w:rsid w:val="009303BC"/>
    <w:rsid w:val="00931714"/>
    <w:rsid w:val="00932959"/>
    <w:rsid w:val="00932D6C"/>
    <w:rsid w:val="0093370F"/>
    <w:rsid w:val="00933DB8"/>
    <w:rsid w:val="00933E62"/>
    <w:rsid w:val="00934C39"/>
    <w:rsid w:val="00934CA8"/>
    <w:rsid w:val="00934CF8"/>
    <w:rsid w:val="009352AB"/>
    <w:rsid w:val="00936B4A"/>
    <w:rsid w:val="0093767A"/>
    <w:rsid w:val="00937829"/>
    <w:rsid w:val="00937EE8"/>
    <w:rsid w:val="00940452"/>
    <w:rsid w:val="00940F19"/>
    <w:rsid w:val="00941392"/>
    <w:rsid w:val="00941A27"/>
    <w:rsid w:val="009429FE"/>
    <w:rsid w:val="00943291"/>
    <w:rsid w:val="00943A90"/>
    <w:rsid w:val="00944712"/>
    <w:rsid w:val="00944E01"/>
    <w:rsid w:val="00946788"/>
    <w:rsid w:val="00946CFE"/>
    <w:rsid w:val="00946DF2"/>
    <w:rsid w:val="00946F97"/>
    <w:rsid w:val="0094732B"/>
    <w:rsid w:val="00947A19"/>
    <w:rsid w:val="00947BF0"/>
    <w:rsid w:val="009526A4"/>
    <w:rsid w:val="00952CB0"/>
    <w:rsid w:val="00952D81"/>
    <w:rsid w:val="0095447E"/>
    <w:rsid w:val="00955306"/>
    <w:rsid w:val="009556E9"/>
    <w:rsid w:val="00955FDC"/>
    <w:rsid w:val="009564C4"/>
    <w:rsid w:val="00956929"/>
    <w:rsid w:val="0095769A"/>
    <w:rsid w:val="0096039E"/>
    <w:rsid w:val="00960D78"/>
    <w:rsid w:val="00961A17"/>
    <w:rsid w:val="009630B7"/>
    <w:rsid w:val="0096364A"/>
    <w:rsid w:val="00963C48"/>
    <w:rsid w:val="00963C58"/>
    <w:rsid w:val="00963C6F"/>
    <w:rsid w:val="009646A7"/>
    <w:rsid w:val="009651C1"/>
    <w:rsid w:val="00965207"/>
    <w:rsid w:val="009660C0"/>
    <w:rsid w:val="00966353"/>
    <w:rsid w:val="009667A7"/>
    <w:rsid w:val="0096694A"/>
    <w:rsid w:val="0096698D"/>
    <w:rsid w:val="0096709E"/>
    <w:rsid w:val="009701CC"/>
    <w:rsid w:val="00970A70"/>
    <w:rsid w:val="00971A1C"/>
    <w:rsid w:val="00972B0A"/>
    <w:rsid w:val="00972EC0"/>
    <w:rsid w:val="00976305"/>
    <w:rsid w:val="00976AFD"/>
    <w:rsid w:val="00976B3E"/>
    <w:rsid w:val="00977BDD"/>
    <w:rsid w:val="00977F5C"/>
    <w:rsid w:val="00980891"/>
    <w:rsid w:val="00980F99"/>
    <w:rsid w:val="00980FCD"/>
    <w:rsid w:val="009813F4"/>
    <w:rsid w:val="009856E6"/>
    <w:rsid w:val="00985A6E"/>
    <w:rsid w:val="00986107"/>
    <w:rsid w:val="00986DE4"/>
    <w:rsid w:val="00986F7B"/>
    <w:rsid w:val="00987F79"/>
    <w:rsid w:val="00990365"/>
    <w:rsid w:val="00990FCA"/>
    <w:rsid w:val="00991DDC"/>
    <w:rsid w:val="00992D5B"/>
    <w:rsid w:val="0099323E"/>
    <w:rsid w:val="0099471E"/>
    <w:rsid w:val="00994D94"/>
    <w:rsid w:val="00994DA6"/>
    <w:rsid w:val="00994EDF"/>
    <w:rsid w:val="00995715"/>
    <w:rsid w:val="00995C5F"/>
    <w:rsid w:val="009965F4"/>
    <w:rsid w:val="00997ABC"/>
    <w:rsid w:val="009A1717"/>
    <w:rsid w:val="009A1F65"/>
    <w:rsid w:val="009A2B38"/>
    <w:rsid w:val="009A3D24"/>
    <w:rsid w:val="009A3DC0"/>
    <w:rsid w:val="009A4030"/>
    <w:rsid w:val="009A4414"/>
    <w:rsid w:val="009A63EE"/>
    <w:rsid w:val="009A68AB"/>
    <w:rsid w:val="009A7D21"/>
    <w:rsid w:val="009B057A"/>
    <w:rsid w:val="009B057E"/>
    <w:rsid w:val="009B0BFE"/>
    <w:rsid w:val="009B1183"/>
    <w:rsid w:val="009B1477"/>
    <w:rsid w:val="009B20D3"/>
    <w:rsid w:val="009B229A"/>
    <w:rsid w:val="009B2DD1"/>
    <w:rsid w:val="009B2EFD"/>
    <w:rsid w:val="009B3947"/>
    <w:rsid w:val="009B3C1B"/>
    <w:rsid w:val="009B3FD2"/>
    <w:rsid w:val="009B4D35"/>
    <w:rsid w:val="009B5164"/>
    <w:rsid w:val="009B5664"/>
    <w:rsid w:val="009B59B4"/>
    <w:rsid w:val="009B5C48"/>
    <w:rsid w:val="009B6C95"/>
    <w:rsid w:val="009B71F9"/>
    <w:rsid w:val="009C0908"/>
    <w:rsid w:val="009C1532"/>
    <w:rsid w:val="009C1A5C"/>
    <w:rsid w:val="009C2188"/>
    <w:rsid w:val="009C328D"/>
    <w:rsid w:val="009C3391"/>
    <w:rsid w:val="009C38F4"/>
    <w:rsid w:val="009C54ED"/>
    <w:rsid w:val="009C570A"/>
    <w:rsid w:val="009C6598"/>
    <w:rsid w:val="009C68B2"/>
    <w:rsid w:val="009C7E17"/>
    <w:rsid w:val="009D0218"/>
    <w:rsid w:val="009D0B71"/>
    <w:rsid w:val="009D0D80"/>
    <w:rsid w:val="009D1308"/>
    <w:rsid w:val="009D161D"/>
    <w:rsid w:val="009D2EAD"/>
    <w:rsid w:val="009D3324"/>
    <w:rsid w:val="009D3DDE"/>
    <w:rsid w:val="009D4F07"/>
    <w:rsid w:val="009D54E7"/>
    <w:rsid w:val="009D5995"/>
    <w:rsid w:val="009D681A"/>
    <w:rsid w:val="009D6D20"/>
    <w:rsid w:val="009D6FFF"/>
    <w:rsid w:val="009D7859"/>
    <w:rsid w:val="009D7B1D"/>
    <w:rsid w:val="009E023A"/>
    <w:rsid w:val="009E1069"/>
    <w:rsid w:val="009E114D"/>
    <w:rsid w:val="009E19E1"/>
    <w:rsid w:val="009E28A7"/>
    <w:rsid w:val="009E292D"/>
    <w:rsid w:val="009E3D92"/>
    <w:rsid w:val="009E48AD"/>
    <w:rsid w:val="009E5DE5"/>
    <w:rsid w:val="009E5F7B"/>
    <w:rsid w:val="009E69AE"/>
    <w:rsid w:val="009F15DB"/>
    <w:rsid w:val="009F28B0"/>
    <w:rsid w:val="009F2A55"/>
    <w:rsid w:val="009F2C49"/>
    <w:rsid w:val="009F2ED6"/>
    <w:rsid w:val="009F35D5"/>
    <w:rsid w:val="009F4F40"/>
    <w:rsid w:val="009F5001"/>
    <w:rsid w:val="009F6336"/>
    <w:rsid w:val="009F6373"/>
    <w:rsid w:val="009F77D5"/>
    <w:rsid w:val="00A00204"/>
    <w:rsid w:val="00A0022D"/>
    <w:rsid w:val="00A00257"/>
    <w:rsid w:val="00A00956"/>
    <w:rsid w:val="00A00D0A"/>
    <w:rsid w:val="00A01091"/>
    <w:rsid w:val="00A01AD9"/>
    <w:rsid w:val="00A028E8"/>
    <w:rsid w:val="00A0452A"/>
    <w:rsid w:val="00A05A97"/>
    <w:rsid w:val="00A05B33"/>
    <w:rsid w:val="00A06CAF"/>
    <w:rsid w:val="00A07B3C"/>
    <w:rsid w:val="00A1048C"/>
    <w:rsid w:val="00A107AC"/>
    <w:rsid w:val="00A115C6"/>
    <w:rsid w:val="00A11855"/>
    <w:rsid w:val="00A123C7"/>
    <w:rsid w:val="00A12700"/>
    <w:rsid w:val="00A14036"/>
    <w:rsid w:val="00A140AC"/>
    <w:rsid w:val="00A14142"/>
    <w:rsid w:val="00A16474"/>
    <w:rsid w:val="00A16F0C"/>
    <w:rsid w:val="00A171B9"/>
    <w:rsid w:val="00A17507"/>
    <w:rsid w:val="00A1784C"/>
    <w:rsid w:val="00A2069A"/>
    <w:rsid w:val="00A21781"/>
    <w:rsid w:val="00A2178D"/>
    <w:rsid w:val="00A21C41"/>
    <w:rsid w:val="00A2245D"/>
    <w:rsid w:val="00A23D84"/>
    <w:rsid w:val="00A25F76"/>
    <w:rsid w:val="00A26347"/>
    <w:rsid w:val="00A26BA2"/>
    <w:rsid w:val="00A26BF8"/>
    <w:rsid w:val="00A26C73"/>
    <w:rsid w:val="00A304F8"/>
    <w:rsid w:val="00A326A4"/>
    <w:rsid w:val="00A33657"/>
    <w:rsid w:val="00A338F0"/>
    <w:rsid w:val="00A33CF0"/>
    <w:rsid w:val="00A347B7"/>
    <w:rsid w:val="00A36F0C"/>
    <w:rsid w:val="00A3723C"/>
    <w:rsid w:val="00A377F6"/>
    <w:rsid w:val="00A37C8E"/>
    <w:rsid w:val="00A40B79"/>
    <w:rsid w:val="00A40D8F"/>
    <w:rsid w:val="00A418FB"/>
    <w:rsid w:val="00A423C1"/>
    <w:rsid w:val="00A42FF1"/>
    <w:rsid w:val="00A440AE"/>
    <w:rsid w:val="00A455D0"/>
    <w:rsid w:val="00A468C5"/>
    <w:rsid w:val="00A474EB"/>
    <w:rsid w:val="00A515FD"/>
    <w:rsid w:val="00A51B18"/>
    <w:rsid w:val="00A51D75"/>
    <w:rsid w:val="00A52A3D"/>
    <w:rsid w:val="00A52CB3"/>
    <w:rsid w:val="00A53BA9"/>
    <w:rsid w:val="00A542E9"/>
    <w:rsid w:val="00A547AD"/>
    <w:rsid w:val="00A5482E"/>
    <w:rsid w:val="00A549E8"/>
    <w:rsid w:val="00A5514D"/>
    <w:rsid w:val="00A555A8"/>
    <w:rsid w:val="00A56117"/>
    <w:rsid w:val="00A56311"/>
    <w:rsid w:val="00A5783F"/>
    <w:rsid w:val="00A578DE"/>
    <w:rsid w:val="00A579BB"/>
    <w:rsid w:val="00A604A2"/>
    <w:rsid w:val="00A6112A"/>
    <w:rsid w:val="00A61B75"/>
    <w:rsid w:val="00A62137"/>
    <w:rsid w:val="00A62143"/>
    <w:rsid w:val="00A63802"/>
    <w:rsid w:val="00A6394E"/>
    <w:rsid w:val="00A63A64"/>
    <w:rsid w:val="00A64E8B"/>
    <w:rsid w:val="00A65333"/>
    <w:rsid w:val="00A655A5"/>
    <w:rsid w:val="00A6583C"/>
    <w:rsid w:val="00A6583E"/>
    <w:rsid w:val="00A65E47"/>
    <w:rsid w:val="00A664D6"/>
    <w:rsid w:val="00A67157"/>
    <w:rsid w:val="00A67301"/>
    <w:rsid w:val="00A70CD0"/>
    <w:rsid w:val="00A70CF0"/>
    <w:rsid w:val="00A71D4D"/>
    <w:rsid w:val="00A71FF1"/>
    <w:rsid w:val="00A728CF"/>
    <w:rsid w:val="00A73907"/>
    <w:rsid w:val="00A73A1C"/>
    <w:rsid w:val="00A749FE"/>
    <w:rsid w:val="00A74C5A"/>
    <w:rsid w:val="00A750CD"/>
    <w:rsid w:val="00A75C3A"/>
    <w:rsid w:val="00A773BF"/>
    <w:rsid w:val="00A80AE2"/>
    <w:rsid w:val="00A80C6F"/>
    <w:rsid w:val="00A80C9F"/>
    <w:rsid w:val="00A813B9"/>
    <w:rsid w:val="00A81A66"/>
    <w:rsid w:val="00A82812"/>
    <w:rsid w:val="00A82EB3"/>
    <w:rsid w:val="00A83EF6"/>
    <w:rsid w:val="00A84AB8"/>
    <w:rsid w:val="00A85B99"/>
    <w:rsid w:val="00A87413"/>
    <w:rsid w:val="00A87718"/>
    <w:rsid w:val="00A87CEE"/>
    <w:rsid w:val="00A900F4"/>
    <w:rsid w:val="00A91689"/>
    <w:rsid w:val="00A91CCC"/>
    <w:rsid w:val="00A925E0"/>
    <w:rsid w:val="00A92E1F"/>
    <w:rsid w:val="00A9389F"/>
    <w:rsid w:val="00A93D5B"/>
    <w:rsid w:val="00A93E60"/>
    <w:rsid w:val="00A95249"/>
    <w:rsid w:val="00A95E29"/>
    <w:rsid w:val="00A969C7"/>
    <w:rsid w:val="00A96A7D"/>
    <w:rsid w:val="00A96ADA"/>
    <w:rsid w:val="00A96E60"/>
    <w:rsid w:val="00A97336"/>
    <w:rsid w:val="00A97808"/>
    <w:rsid w:val="00A978E1"/>
    <w:rsid w:val="00A97DB5"/>
    <w:rsid w:val="00AA0089"/>
    <w:rsid w:val="00AA176B"/>
    <w:rsid w:val="00AA20F5"/>
    <w:rsid w:val="00AA2FA7"/>
    <w:rsid w:val="00AA3345"/>
    <w:rsid w:val="00AA6E56"/>
    <w:rsid w:val="00AA795F"/>
    <w:rsid w:val="00AB00DF"/>
    <w:rsid w:val="00AB06DF"/>
    <w:rsid w:val="00AB1108"/>
    <w:rsid w:val="00AB1657"/>
    <w:rsid w:val="00AB2822"/>
    <w:rsid w:val="00AB2D40"/>
    <w:rsid w:val="00AB43E3"/>
    <w:rsid w:val="00AB65DE"/>
    <w:rsid w:val="00AB7018"/>
    <w:rsid w:val="00AB7705"/>
    <w:rsid w:val="00AC0E32"/>
    <w:rsid w:val="00AC109D"/>
    <w:rsid w:val="00AC210D"/>
    <w:rsid w:val="00AC2EC1"/>
    <w:rsid w:val="00AC304B"/>
    <w:rsid w:val="00AC3452"/>
    <w:rsid w:val="00AC4105"/>
    <w:rsid w:val="00AC4614"/>
    <w:rsid w:val="00AC4E1C"/>
    <w:rsid w:val="00AC4FB7"/>
    <w:rsid w:val="00AC55C6"/>
    <w:rsid w:val="00AC7423"/>
    <w:rsid w:val="00AC7CCF"/>
    <w:rsid w:val="00AD0450"/>
    <w:rsid w:val="00AD05D8"/>
    <w:rsid w:val="00AD0719"/>
    <w:rsid w:val="00AD076A"/>
    <w:rsid w:val="00AD0E39"/>
    <w:rsid w:val="00AD1838"/>
    <w:rsid w:val="00AD2281"/>
    <w:rsid w:val="00AD2954"/>
    <w:rsid w:val="00AD3442"/>
    <w:rsid w:val="00AD3B3E"/>
    <w:rsid w:val="00AD3D18"/>
    <w:rsid w:val="00AD5105"/>
    <w:rsid w:val="00AD578A"/>
    <w:rsid w:val="00AE07F2"/>
    <w:rsid w:val="00AE3866"/>
    <w:rsid w:val="00AE3A84"/>
    <w:rsid w:val="00AE4176"/>
    <w:rsid w:val="00AE41D6"/>
    <w:rsid w:val="00AE4991"/>
    <w:rsid w:val="00AE4A26"/>
    <w:rsid w:val="00AE52AB"/>
    <w:rsid w:val="00AE66DD"/>
    <w:rsid w:val="00AE6D67"/>
    <w:rsid w:val="00AE729E"/>
    <w:rsid w:val="00AE7365"/>
    <w:rsid w:val="00AE7CE7"/>
    <w:rsid w:val="00AF0D2B"/>
    <w:rsid w:val="00AF19CC"/>
    <w:rsid w:val="00AF2028"/>
    <w:rsid w:val="00AF2B19"/>
    <w:rsid w:val="00AF3162"/>
    <w:rsid w:val="00AF3F6E"/>
    <w:rsid w:val="00AF4D50"/>
    <w:rsid w:val="00AF51D4"/>
    <w:rsid w:val="00AF5396"/>
    <w:rsid w:val="00AF5FE6"/>
    <w:rsid w:val="00AF622B"/>
    <w:rsid w:val="00AF70D0"/>
    <w:rsid w:val="00AF75F8"/>
    <w:rsid w:val="00B00361"/>
    <w:rsid w:val="00B00607"/>
    <w:rsid w:val="00B00965"/>
    <w:rsid w:val="00B01038"/>
    <w:rsid w:val="00B016CC"/>
    <w:rsid w:val="00B017CA"/>
    <w:rsid w:val="00B01EE3"/>
    <w:rsid w:val="00B021FB"/>
    <w:rsid w:val="00B02230"/>
    <w:rsid w:val="00B0334E"/>
    <w:rsid w:val="00B04899"/>
    <w:rsid w:val="00B0576D"/>
    <w:rsid w:val="00B06769"/>
    <w:rsid w:val="00B06E0A"/>
    <w:rsid w:val="00B0708F"/>
    <w:rsid w:val="00B075F9"/>
    <w:rsid w:val="00B07EEC"/>
    <w:rsid w:val="00B07EF3"/>
    <w:rsid w:val="00B1087C"/>
    <w:rsid w:val="00B11059"/>
    <w:rsid w:val="00B1177F"/>
    <w:rsid w:val="00B11C3A"/>
    <w:rsid w:val="00B1399A"/>
    <w:rsid w:val="00B139B1"/>
    <w:rsid w:val="00B14848"/>
    <w:rsid w:val="00B148DD"/>
    <w:rsid w:val="00B1556B"/>
    <w:rsid w:val="00B15D35"/>
    <w:rsid w:val="00B17C2B"/>
    <w:rsid w:val="00B17E2C"/>
    <w:rsid w:val="00B17F08"/>
    <w:rsid w:val="00B20BEA"/>
    <w:rsid w:val="00B20E41"/>
    <w:rsid w:val="00B21ECA"/>
    <w:rsid w:val="00B226AF"/>
    <w:rsid w:val="00B22C60"/>
    <w:rsid w:val="00B231E4"/>
    <w:rsid w:val="00B234EF"/>
    <w:rsid w:val="00B24869"/>
    <w:rsid w:val="00B24C27"/>
    <w:rsid w:val="00B24EE9"/>
    <w:rsid w:val="00B25091"/>
    <w:rsid w:val="00B255CE"/>
    <w:rsid w:val="00B27B8C"/>
    <w:rsid w:val="00B27BD2"/>
    <w:rsid w:val="00B31330"/>
    <w:rsid w:val="00B31C9E"/>
    <w:rsid w:val="00B32305"/>
    <w:rsid w:val="00B32A85"/>
    <w:rsid w:val="00B32E5E"/>
    <w:rsid w:val="00B331A9"/>
    <w:rsid w:val="00B335F1"/>
    <w:rsid w:val="00B3370C"/>
    <w:rsid w:val="00B34176"/>
    <w:rsid w:val="00B348A5"/>
    <w:rsid w:val="00B34DF1"/>
    <w:rsid w:val="00B35C82"/>
    <w:rsid w:val="00B35F54"/>
    <w:rsid w:val="00B36C59"/>
    <w:rsid w:val="00B36D29"/>
    <w:rsid w:val="00B36F5E"/>
    <w:rsid w:val="00B3703C"/>
    <w:rsid w:val="00B37F00"/>
    <w:rsid w:val="00B37F7B"/>
    <w:rsid w:val="00B4013A"/>
    <w:rsid w:val="00B40897"/>
    <w:rsid w:val="00B414C6"/>
    <w:rsid w:val="00B41973"/>
    <w:rsid w:val="00B41DF8"/>
    <w:rsid w:val="00B42379"/>
    <w:rsid w:val="00B43355"/>
    <w:rsid w:val="00B4374A"/>
    <w:rsid w:val="00B43C97"/>
    <w:rsid w:val="00B456D9"/>
    <w:rsid w:val="00B47071"/>
    <w:rsid w:val="00B5053E"/>
    <w:rsid w:val="00B50762"/>
    <w:rsid w:val="00B5154C"/>
    <w:rsid w:val="00B52D0B"/>
    <w:rsid w:val="00B52EE6"/>
    <w:rsid w:val="00B5334A"/>
    <w:rsid w:val="00B53777"/>
    <w:rsid w:val="00B543E0"/>
    <w:rsid w:val="00B5448C"/>
    <w:rsid w:val="00B5453C"/>
    <w:rsid w:val="00B545F1"/>
    <w:rsid w:val="00B554DA"/>
    <w:rsid w:val="00B55642"/>
    <w:rsid w:val="00B55D9B"/>
    <w:rsid w:val="00B56E91"/>
    <w:rsid w:val="00B605AC"/>
    <w:rsid w:val="00B60A94"/>
    <w:rsid w:val="00B60BB5"/>
    <w:rsid w:val="00B63070"/>
    <w:rsid w:val="00B6330D"/>
    <w:rsid w:val="00B63F2D"/>
    <w:rsid w:val="00B653E6"/>
    <w:rsid w:val="00B6550C"/>
    <w:rsid w:val="00B65522"/>
    <w:rsid w:val="00B659D3"/>
    <w:rsid w:val="00B6695E"/>
    <w:rsid w:val="00B671DB"/>
    <w:rsid w:val="00B67733"/>
    <w:rsid w:val="00B70E33"/>
    <w:rsid w:val="00B71315"/>
    <w:rsid w:val="00B72596"/>
    <w:rsid w:val="00B725C2"/>
    <w:rsid w:val="00B7282D"/>
    <w:rsid w:val="00B72D03"/>
    <w:rsid w:val="00B73333"/>
    <w:rsid w:val="00B733BD"/>
    <w:rsid w:val="00B74573"/>
    <w:rsid w:val="00B7463F"/>
    <w:rsid w:val="00B74FE8"/>
    <w:rsid w:val="00B753D3"/>
    <w:rsid w:val="00B75869"/>
    <w:rsid w:val="00B75F25"/>
    <w:rsid w:val="00B76355"/>
    <w:rsid w:val="00B772AD"/>
    <w:rsid w:val="00B77364"/>
    <w:rsid w:val="00B778AF"/>
    <w:rsid w:val="00B77C88"/>
    <w:rsid w:val="00B802F1"/>
    <w:rsid w:val="00B80BC8"/>
    <w:rsid w:val="00B81648"/>
    <w:rsid w:val="00B835EE"/>
    <w:rsid w:val="00B83B14"/>
    <w:rsid w:val="00B83C28"/>
    <w:rsid w:val="00B84675"/>
    <w:rsid w:val="00B852D7"/>
    <w:rsid w:val="00B86193"/>
    <w:rsid w:val="00B869D5"/>
    <w:rsid w:val="00B86BB2"/>
    <w:rsid w:val="00B87630"/>
    <w:rsid w:val="00B90362"/>
    <w:rsid w:val="00B9099D"/>
    <w:rsid w:val="00B90FF0"/>
    <w:rsid w:val="00B91EBA"/>
    <w:rsid w:val="00B9227C"/>
    <w:rsid w:val="00B94CC5"/>
    <w:rsid w:val="00B94FD3"/>
    <w:rsid w:val="00B9603E"/>
    <w:rsid w:val="00B96231"/>
    <w:rsid w:val="00B96DE8"/>
    <w:rsid w:val="00B9735C"/>
    <w:rsid w:val="00B97E42"/>
    <w:rsid w:val="00BA019B"/>
    <w:rsid w:val="00BA0798"/>
    <w:rsid w:val="00BA17A2"/>
    <w:rsid w:val="00BA1EB2"/>
    <w:rsid w:val="00BA2005"/>
    <w:rsid w:val="00BA2510"/>
    <w:rsid w:val="00BA304A"/>
    <w:rsid w:val="00BA3D40"/>
    <w:rsid w:val="00BA3DFD"/>
    <w:rsid w:val="00BA3F52"/>
    <w:rsid w:val="00BA4CAD"/>
    <w:rsid w:val="00BA4E89"/>
    <w:rsid w:val="00BA50A7"/>
    <w:rsid w:val="00BA5D7B"/>
    <w:rsid w:val="00BA6EE5"/>
    <w:rsid w:val="00BA704C"/>
    <w:rsid w:val="00BB0C5E"/>
    <w:rsid w:val="00BB1064"/>
    <w:rsid w:val="00BB122F"/>
    <w:rsid w:val="00BB1D27"/>
    <w:rsid w:val="00BB23C1"/>
    <w:rsid w:val="00BB2825"/>
    <w:rsid w:val="00BB3C37"/>
    <w:rsid w:val="00BB3D05"/>
    <w:rsid w:val="00BB4162"/>
    <w:rsid w:val="00BB499A"/>
    <w:rsid w:val="00BB4DF5"/>
    <w:rsid w:val="00BB4E33"/>
    <w:rsid w:val="00BB59C8"/>
    <w:rsid w:val="00BB6299"/>
    <w:rsid w:val="00BB6488"/>
    <w:rsid w:val="00BB6822"/>
    <w:rsid w:val="00BB68A5"/>
    <w:rsid w:val="00BB693C"/>
    <w:rsid w:val="00BB716B"/>
    <w:rsid w:val="00BB774A"/>
    <w:rsid w:val="00BB7D43"/>
    <w:rsid w:val="00BC0432"/>
    <w:rsid w:val="00BC07AF"/>
    <w:rsid w:val="00BC0B1B"/>
    <w:rsid w:val="00BC1C31"/>
    <w:rsid w:val="00BC1CFD"/>
    <w:rsid w:val="00BC2C91"/>
    <w:rsid w:val="00BC41ED"/>
    <w:rsid w:val="00BC4C15"/>
    <w:rsid w:val="00BC51A8"/>
    <w:rsid w:val="00BC5D0B"/>
    <w:rsid w:val="00BC5D1F"/>
    <w:rsid w:val="00BC5F5E"/>
    <w:rsid w:val="00BC6227"/>
    <w:rsid w:val="00BC7A01"/>
    <w:rsid w:val="00BC7ACF"/>
    <w:rsid w:val="00BD02AE"/>
    <w:rsid w:val="00BD034E"/>
    <w:rsid w:val="00BD045D"/>
    <w:rsid w:val="00BD13AD"/>
    <w:rsid w:val="00BD1409"/>
    <w:rsid w:val="00BD14AF"/>
    <w:rsid w:val="00BD15CE"/>
    <w:rsid w:val="00BD1710"/>
    <w:rsid w:val="00BD24BF"/>
    <w:rsid w:val="00BD285D"/>
    <w:rsid w:val="00BD3534"/>
    <w:rsid w:val="00BD3557"/>
    <w:rsid w:val="00BD3640"/>
    <w:rsid w:val="00BD417F"/>
    <w:rsid w:val="00BD46CA"/>
    <w:rsid w:val="00BD540A"/>
    <w:rsid w:val="00BD636E"/>
    <w:rsid w:val="00BD6D54"/>
    <w:rsid w:val="00BE059D"/>
    <w:rsid w:val="00BE0DD0"/>
    <w:rsid w:val="00BE2113"/>
    <w:rsid w:val="00BE2F47"/>
    <w:rsid w:val="00BE2FCB"/>
    <w:rsid w:val="00BE3488"/>
    <w:rsid w:val="00BE459E"/>
    <w:rsid w:val="00BE77D9"/>
    <w:rsid w:val="00BE7A15"/>
    <w:rsid w:val="00BF07B1"/>
    <w:rsid w:val="00BF07E1"/>
    <w:rsid w:val="00BF125B"/>
    <w:rsid w:val="00BF13F8"/>
    <w:rsid w:val="00BF1436"/>
    <w:rsid w:val="00BF17EB"/>
    <w:rsid w:val="00BF1883"/>
    <w:rsid w:val="00BF1B85"/>
    <w:rsid w:val="00BF20BA"/>
    <w:rsid w:val="00BF26B5"/>
    <w:rsid w:val="00BF32EE"/>
    <w:rsid w:val="00BF3546"/>
    <w:rsid w:val="00BF3CED"/>
    <w:rsid w:val="00BF4A2C"/>
    <w:rsid w:val="00BF5611"/>
    <w:rsid w:val="00BF6951"/>
    <w:rsid w:val="00C001F1"/>
    <w:rsid w:val="00C005E5"/>
    <w:rsid w:val="00C01381"/>
    <w:rsid w:val="00C01CDC"/>
    <w:rsid w:val="00C0297F"/>
    <w:rsid w:val="00C03358"/>
    <w:rsid w:val="00C04AAA"/>
    <w:rsid w:val="00C04D59"/>
    <w:rsid w:val="00C05055"/>
    <w:rsid w:val="00C05877"/>
    <w:rsid w:val="00C05B29"/>
    <w:rsid w:val="00C0665C"/>
    <w:rsid w:val="00C072B2"/>
    <w:rsid w:val="00C07923"/>
    <w:rsid w:val="00C07934"/>
    <w:rsid w:val="00C07C59"/>
    <w:rsid w:val="00C11FB5"/>
    <w:rsid w:val="00C122A4"/>
    <w:rsid w:val="00C136E8"/>
    <w:rsid w:val="00C1380D"/>
    <w:rsid w:val="00C1386C"/>
    <w:rsid w:val="00C140B2"/>
    <w:rsid w:val="00C14145"/>
    <w:rsid w:val="00C14156"/>
    <w:rsid w:val="00C147AD"/>
    <w:rsid w:val="00C149B2"/>
    <w:rsid w:val="00C20BF7"/>
    <w:rsid w:val="00C21441"/>
    <w:rsid w:val="00C22FC0"/>
    <w:rsid w:val="00C235C1"/>
    <w:rsid w:val="00C23756"/>
    <w:rsid w:val="00C244C7"/>
    <w:rsid w:val="00C24B5C"/>
    <w:rsid w:val="00C2504D"/>
    <w:rsid w:val="00C25549"/>
    <w:rsid w:val="00C256BF"/>
    <w:rsid w:val="00C261C0"/>
    <w:rsid w:val="00C268F6"/>
    <w:rsid w:val="00C2776C"/>
    <w:rsid w:val="00C27923"/>
    <w:rsid w:val="00C30638"/>
    <w:rsid w:val="00C3072D"/>
    <w:rsid w:val="00C30A78"/>
    <w:rsid w:val="00C31386"/>
    <w:rsid w:val="00C31798"/>
    <w:rsid w:val="00C325A2"/>
    <w:rsid w:val="00C3363F"/>
    <w:rsid w:val="00C3368D"/>
    <w:rsid w:val="00C338F0"/>
    <w:rsid w:val="00C33ED4"/>
    <w:rsid w:val="00C34025"/>
    <w:rsid w:val="00C34103"/>
    <w:rsid w:val="00C34689"/>
    <w:rsid w:val="00C34D07"/>
    <w:rsid w:val="00C353C9"/>
    <w:rsid w:val="00C354D1"/>
    <w:rsid w:val="00C365A3"/>
    <w:rsid w:val="00C36AC1"/>
    <w:rsid w:val="00C36D6C"/>
    <w:rsid w:val="00C379C2"/>
    <w:rsid w:val="00C4098B"/>
    <w:rsid w:val="00C41572"/>
    <w:rsid w:val="00C41EF1"/>
    <w:rsid w:val="00C425B0"/>
    <w:rsid w:val="00C4356C"/>
    <w:rsid w:val="00C43898"/>
    <w:rsid w:val="00C43C1C"/>
    <w:rsid w:val="00C43C4B"/>
    <w:rsid w:val="00C4511D"/>
    <w:rsid w:val="00C46350"/>
    <w:rsid w:val="00C47242"/>
    <w:rsid w:val="00C47981"/>
    <w:rsid w:val="00C505CD"/>
    <w:rsid w:val="00C51243"/>
    <w:rsid w:val="00C51979"/>
    <w:rsid w:val="00C51E86"/>
    <w:rsid w:val="00C51E93"/>
    <w:rsid w:val="00C52BBE"/>
    <w:rsid w:val="00C535ED"/>
    <w:rsid w:val="00C5415F"/>
    <w:rsid w:val="00C548BA"/>
    <w:rsid w:val="00C55F64"/>
    <w:rsid w:val="00C562EA"/>
    <w:rsid w:val="00C56346"/>
    <w:rsid w:val="00C56563"/>
    <w:rsid w:val="00C6000C"/>
    <w:rsid w:val="00C62121"/>
    <w:rsid w:val="00C62845"/>
    <w:rsid w:val="00C62C95"/>
    <w:rsid w:val="00C641A8"/>
    <w:rsid w:val="00C64523"/>
    <w:rsid w:val="00C65A42"/>
    <w:rsid w:val="00C65BC8"/>
    <w:rsid w:val="00C67250"/>
    <w:rsid w:val="00C7098C"/>
    <w:rsid w:val="00C72E9A"/>
    <w:rsid w:val="00C737A9"/>
    <w:rsid w:val="00C7567A"/>
    <w:rsid w:val="00C76676"/>
    <w:rsid w:val="00C768E5"/>
    <w:rsid w:val="00C76C30"/>
    <w:rsid w:val="00C77054"/>
    <w:rsid w:val="00C773D6"/>
    <w:rsid w:val="00C77A38"/>
    <w:rsid w:val="00C80236"/>
    <w:rsid w:val="00C80601"/>
    <w:rsid w:val="00C80B0B"/>
    <w:rsid w:val="00C81420"/>
    <w:rsid w:val="00C816D6"/>
    <w:rsid w:val="00C82AB2"/>
    <w:rsid w:val="00C82D89"/>
    <w:rsid w:val="00C82DD7"/>
    <w:rsid w:val="00C83180"/>
    <w:rsid w:val="00C832F1"/>
    <w:rsid w:val="00C83488"/>
    <w:rsid w:val="00C83A35"/>
    <w:rsid w:val="00C83B49"/>
    <w:rsid w:val="00C8499C"/>
    <w:rsid w:val="00C8565D"/>
    <w:rsid w:val="00C85A18"/>
    <w:rsid w:val="00C864BE"/>
    <w:rsid w:val="00C86F62"/>
    <w:rsid w:val="00C87087"/>
    <w:rsid w:val="00C87673"/>
    <w:rsid w:val="00C8769C"/>
    <w:rsid w:val="00C903D6"/>
    <w:rsid w:val="00C905CE"/>
    <w:rsid w:val="00C90E36"/>
    <w:rsid w:val="00C91974"/>
    <w:rsid w:val="00C93540"/>
    <w:rsid w:val="00C93BA4"/>
    <w:rsid w:val="00C93D1D"/>
    <w:rsid w:val="00C942D8"/>
    <w:rsid w:val="00C94A12"/>
    <w:rsid w:val="00C94B1A"/>
    <w:rsid w:val="00C94BEF"/>
    <w:rsid w:val="00C96C7D"/>
    <w:rsid w:val="00CA0459"/>
    <w:rsid w:val="00CA2B71"/>
    <w:rsid w:val="00CA39C8"/>
    <w:rsid w:val="00CA3B43"/>
    <w:rsid w:val="00CA3DDD"/>
    <w:rsid w:val="00CA3ED3"/>
    <w:rsid w:val="00CA48C0"/>
    <w:rsid w:val="00CA4A93"/>
    <w:rsid w:val="00CA5149"/>
    <w:rsid w:val="00CA5851"/>
    <w:rsid w:val="00CA64E6"/>
    <w:rsid w:val="00CB2032"/>
    <w:rsid w:val="00CB2660"/>
    <w:rsid w:val="00CB26AF"/>
    <w:rsid w:val="00CB33AF"/>
    <w:rsid w:val="00CB353D"/>
    <w:rsid w:val="00CB3CAD"/>
    <w:rsid w:val="00CB4FE6"/>
    <w:rsid w:val="00CB5126"/>
    <w:rsid w:val="00CB75D6"/>
    <w:rsid w:val="00CB7B9C"/>
    <w:rsid w:val="00CC0C2D"/>
    <w:rsid w:val="00CC182E"/>
    <w:rsid w:val="00CC1ACD"/>
    <w:rsid w:val="00CC277A"/>
    <w:rsid w:val="00CC291C"/>
    <w:rsid w:val="00CC2AA8"/>
    <w:rsid w:val="00CC3745"/>
    <w:rsid w:val="00CC37BF"/>
    <w:rsid w:val="00CC4879"/>
    <w:rsid w:val="00CC4A56"/>
    <w:rsid w:val="00CC4B15"/>
    <w:rsid w:val="00CC4F5F"/>
    <w:rsid w:val="00CC5899"/>
    <w:rsid w:val="00CC74F0"/>
    <w:rsid w:val="00CC7542"/>
    <w:rsid w:val="00CC78D6"/>
    <w:rsid w:val="00CC7B51"/>
    <w:rsid w:val="00CD0252"/>
    <w:rsid w:val="00CD0445"/>
    <w:rsid w:val="00CD128A"/>
    <w:rsid w:val="00CD13D1"/>
    <w:rsid w:val="00CD2DC1"/>
    <w:rsid w:val="00CD2FE4"/>
    <w:rsid w:val="00CD3229"/>
    <w:rsid w:val="00CD42F4"/>
    <w:rsid w:val="00CD42FE"/>
    <w:rsid w:val="00CD474D"/>
    <w:rsid w:val="00CD4AD7"/>
    <w:rsid w:val="00CD4D0C"/>
    <w:rsid w:val="00CD5361"/>
    <w:rsid w:val="00CD5F7D"/>
    <w:rsid w:val="00CD62B9"/>
    <w:rsid w:val="00CD6CE4"/>
    <w:rsid w:val="00CD73F1"/>
    <w:rsid w:val="00CD7EE7"/>
    <w:rsid w:val="00CE01A6"/>
    <w:rsid w:val="00CE0819"/>
    <w:rsid w:val="00CE0F98"/>
    <w:rsid w:val="00CE1375"/>
    <w:rsid w:val="00CE1423"/>
    <w:rsid w:val="00CE182A"/>
    <w:rsid w:val="00CE18EB"/>
    <w:rsid w:val="00CE28AC"/>
    <w:rsid w:val="00CE2A8F"/>
    <w:rsid w:val="00CE3C00"/>
    <w:rsid w:val="00CE3D6B"/>
    <w:rsid w:val="00CE3F80"/>
    <w:rsid w:val="00CE61B5"/>
    <w:rsid w:val="00CE74F5"/>
    <w:rsid w:val="00CE756F"/>
    <w:rsid w:val="00CF063E"/>
    <w:rsid w:val="00CF06DC"/>
    <w:rsid w:val="00CF09D5"/>
    <w:rsid w:val="00CF0EDB"/>
    <w:rsid w:val="00CF1023"/>
    <w:rsid w:val="00CF10AA"/>
    <w:rsid w:val="00CF1FB4"/>
    <w:rsid w:val="00CF2280"/>
    <w:rsid w:val="00CF2BAF"/>
    <w:rsid w:val="00CF3278"/>
    <w:rsid w:val="00CF33CD"/>
    <w:rsid w:val="00CF35A5"/>
    <w:rsid w:val="00CF511F"/>
    <w:rsid w:val="00CF57CC"/>
    <w:rsid w:val="00CF64BC"/>
    <w:rsid w:val="00CF66B5"/>
    <w:rsid w:val="00D00299"/>
    <w:rsid w:val="00D00D45"/>
    <w:rsid w:val="00D00E60"/>
    <w:rsid w:val="00D01335"/>
    <w:rsid w:val="00D0206B"/>
    <w:rsid w:val="00D02481"/>
    <w:rsid w:val="00D03820"/>
    <w:rsid w:val="00D039B1"/>
    <w:rsid w:val="00D0434C"/>
    <w:rsid w:val="00D048A1"/>
    <w:rsid w:val="00D064CC"/>
    <w:rsid w:val="00D0697F"/>
    <w:rsid w:val="00D07D6A"/>
    <w:rsid w:val="00D10A8F"/>
    <w:rsid w:val="00D10E6E"/>
    <w:rsid w:val="00D11708"/>
    <w:rsid w:val="00D123B3"/>
    <w:rsid w:val="00D13F1B"/>
    <w:rsid w:val="00D1409D"/>
    <w:rsid w:val="00D1433C"/>
    <w:rsid w:val="00D1464B"/>
    <w:rsid w:val="00D152A9"/>
    <w:rsid w:val="00D16DC3"/>
    <w:rsid w:val="00D17912"/>
    <w:rsid w:val="00D17E8A"/>
    <w:rsid w:val="00D2111A"/>
    <w:rsid w:val="00D2148D"/>
    <w:rsid w:val="00D23015"/>
    <w:rsid w:val="00D2303D"/>
    <w:rsid w:val="00D23849"/>
    <w:rsid w:val="00D23929"/>
    <w:rsid w:val="00D239D7"/>
    <w:rsid w:val="00D23F8B"/>
    <w:rsid w:val="00D24987"/>
    <w:rsid w:val="00D249DD"/>
    <w:rsid w:val="00D24C7F"/>
    <w:rsid w:val="00D256BB"/>
    <w:rsid w:val="00D26099"/>
    <w:rsid w:val="00D27A6B"/>
    <w:rsid w:val="00D30061"/>
    <w:rsid w:val="00D304C0"/>
    <w:rsid w:val="00D30791"/>
    <w:rsid w:val="00D3257C"/>
    <w:rsid w:val="00D32CB5"/>
    <w:rsid w:val="00D33298"/>
    <w:rsid w:val="00D3379D"/>
    <w:rsid w:val="00D33874"/>
    <w:rsid w:val="00D33AAD"/>
    <w:rsid w:val="00D33CE3"/>
    <w:rsid w:val="00D33D4D"/>
    <w:rsid w:val="00D34036"/>
    <w:rsid w:val="00D35D4B"/>
    <w:rsid w:val="00D36AE2"/>
    <w:rsid w:val="00D36FE0"/>
    <w:rsid w:val="00D37082"/>
    <w:rsid w:val="00D373AB"/>
    <w:rsid w:val="00D37C33"/>
    <w:rsid w:val="00D42367"/>
    <w:rsid w:val="00D42C4A"/>
    <w:rsid w:val="00D44A0F"/>
    <w:rsid w:val="00D462B9"/>
    <w:rsid w:val="00D46E46"/>
    <w:rsid w:val="00D501EF"/>
    <w:rsid w:val="00D5179E"/>
    <w:rsid w:val="00D51D13"/>
    <w:rsid w:val="00D5214D"/>
    <w:rsid w:val="00D5249C"/>
    <w:rsid w:val="00D52809"/>
    <w:rsid w:val="00D5294D"/>
    <w:rsid w:val="00D5314A"/>
    <w:rsid w:val="00D54B54"/>
    <w:rsid w:val="00D5539F"/>
    <w:rsid w:val="00D55ADF"/>
    <w:rsid w:val="00D55BAC"/>
    <w:rsid w:val="00D56F3A"/>
    <w:rsid w:val="00D57E3C"/>
    <w:rsid w:val="00D57F6F"/>
    <w:rsid w:val="00D6059F"/>
    <w:rsid w:val="00D61043"/>
    <w:rsid w:val="00D610A8"/>
    <w:rsid w:val="00D61AB4"/>
    <w:rsid w:val="00D62A2F"/>
    <w:rsid w:val="00D62AB9"/>
    <w:rsid w:val="00D62E59"/>
    <w:rsid w:val="00D631EF"/>
    <w:rsid w:val="00D63C63"/>
    <w:rsid w:val="00D642E0"/>
    <w:rsid w:val="00D64AC1"/>
    <w:rsid w:val="00D6501E"/>
    <w:rsid w:val="00D6505F"/>
    <w:rsid w:val="00D6511E"/>
    <w:rsid w:val="00D667C8"/>
    <w:rsid w:val="00D66D37"/>
    <w:rsid w:val="00D67119"/>
    <w:rsid w:val="00D67294"/>
    <w:rsid w:val="00D675B6"/>
    <w:rsid w:val="00D6767D"/>
    <w:rsid w:val="00D67D1D"/>
    <w:rsid w:val="00D705D3"/>
    <w:rsid w:val="00D70B73"/>
    <w:rsid w:val="00D7160C"/>
    <w:rsid w:val="00D71D1B"/>
    <w:rsid w:val="00D7352D"/>
    <w:rsid w:val="00D7377A"/>
    <w:rsid w:val="00D74168"/>
    <w:rsid w:val="00D74A32"/>
    <w:rsid w:val="00D75646"/>
    <w:rsid w:val="00D76107"/>
    <w:rsid w:val="00D76C11"/>
    <w:rsid w:val="00D76C56"/>
    <w:rsid w:val="00D76FD9"/>
    <w:rsid w:val="00D817F4"/>
    <w:rsid w:val="00D822E0"/>
    <w:rsid w:val="00D83077"/>
    <w:rsid w:val="00D83426"/>
    <w:rsid w:val="00D834CE"/>
    <w:rsid w:val="00D83747"/>
    <w:rsid w:val="00D843D5"/>
    <w:rsid w:val="00D843D8"/>
    <w:rsid w:val="00D844C2"/>
    <w:rsid w:val="00D847F0"/>
    <w:rsid w:val="00D84C0D"/>
    <w:rsid w:val="00D858A1"/>
    <w:rsid w:val="00D85E5D"/>
    <w:rsid w:val="00D8611A"/>
    <w:rsid w:val="00D86202"/>
    <w:rsid w:val="00D86319"/>
    <w:rsid w:val="00D869FE"/>
    <w:rsid w:val="00D86A5A"/>
    <w:rsid w:val="00D86D31"/>
    <w:rsid w:val="00D86D59"/>
    <w:rsid w:val="00D8706B"/>
    <w:rsid w:val="00D87858"/>
    <w:rsid w:val="00D879CD"/>
    <w:rsid w:val="00D909DE"/>
    <w:rsid w:val="00D90DD5"/>
    <w:rsid w:val="00D912E4"/>
    <w:rsid w:val="00D91527"/>
    <w:rsid w:val="00D92B59"/>
    <w:rsid w:val="00D92BA3"/>
    <w:rsid w:val="00D93228"/>
    <w:rsid w:val="00D9372E"/>
    <w:rsid w:val="00D93FD8"/>
    <w:rsid w:val="00D9451E"/>
    <w:rsid w:val="00D954BE"/>
    <w:rsid w:val="00D9622E"/>
    <w:rsid w:val="00D969A4"/>
    <w:rsid w:val="00DA031E"/>
    <w:rsid w:val="00DA094A"/>
    <w:rsid w:val="00DA107D"/>
    <w:rsid w:val="00DA34DE"/>
    <w:rsid w:val="00DA36E1"/>
    <w:rsid w:val="00DA54ED"/>
    <w:rsid w:val="00DA58D1"/>
    <w:rsid w:val="00DA6240"/>
    <w:rsid w:val="00DA7856"/>
    <w:rsid w:val="00DB02B8"/>
    <w:rsid w:val="00DB0711"/>
    <w:rsid w:val="00DB091A"/>
    <w:rsid w:val="00DB2272"/>
    <w:rsid w:val="00DB35E8"/>
    <w:rsid w:val="00DB3925"/>
    <w:rsid w:val="00DB46B5"/>
    <w:rsid w:val="00DB51BE"/>
    <w:rsid w:val="00DB5344"/>
    <w:rsid w:val="00DB5682"/>
    <w:rsid w:val="00DB598B"/>
    <w:rsid w:val="00DB60EF"/>
    <w:rsid w:val="00DB6274"/>
    <w:rsid w:val="00DB673D"/>
    <w:rsid w:val="00DC2486"/>
    <w:rsid w:val="00DC376F"/>
    <w:rsid w:val="00DC4129"/>
    <w:rsid w:val="00DC4D3B"/>
    <w:rsid w:val="00DC572D"/>
    <w:rsid w:val="00DC61AD"/>
    <w:rsid w:val="00DC631F"/>
    <w:rsid w:val="00DC7693"/>
    <w:rsid w:val="00DC7E67"/>
    <w:rsid w:val="00DC7E7B"/>
    <w:rsid w:val="00DD0BB3"/>
    <w:rsid w:val="00DD16B9"/>
    <w:rsid w:val="00DD195C"/>
    <w:rsid w:val="00DD2BAE"/>
    <w:rsid w:val="00DD2C01"/>
    <w:rsid w:val="00DD2F36"/>
    <w:rsid w:val="00DD3889"/>
    <w:rsid w:val="00DD3D8F"/>
    <w:rsid w:val="00DD3F32"/>
    <w:rsid w:val="00DD438A"/>
    <w:rsid w:val="00DD4E2C"/>
    <w:rsid w:val="00DD4E59"/>
    <w:rsid w:val="00DD5A93"/>
    <w:rsid w:val="00DD5D0F"/>
    <w:rsid w:val="00DD7B2E"/>
    <w:rsid w:val="00DD7BFD"/>
    <w:rsid w:val="00DE00C4"/>
    <w:rsid w:val="00DE0300"/>
    <w:rsid w:val="00DE16B7"/>
    <w:rsid w:val="00DE1ADD"/>
    <w:rsid w:val="00DE3424"/>
    <w:rsid w:val="00DE35E5"/>
    <w:rsid w:val="00DE383E"/>
    <w:rsid w:val="00DE3F9F"/>
    <w:rsid w:val="00DE6149"/>
    <w:rsid w:val="00DE6F63"/>
    <w:rsid w:val="00DE7346"/>
    <w:rsid w:val="00DE7B01"/>
    <w:rsid w:val="00DF01BE"/>
    <w:rsid w:val="00DF23F7"/>
    <w:rsid w:val="00DF2428"/>
    <w:rsid w:val="00DF3097"/>
    <w:rsid w:val="00DF44BA"/>
    <w:rsid w:val="00DF4EDA"/>
    <w:rsid w:val="00DF6DFF"/>
    <w:rsid w:val="00DF700C"/>
    <w:rsid w:val="00DF74B3"/>
    <w:rsid w:val="00DF797E"/>
    <w:rsid w:val="00E00228"/>
    <w:rsid w:val="00E0067D"/>
    <w:rsid w:val="00E00C4B"/>
    <w:rsid w:val="00E00F3B"/>
    <w:rsid w:val="00E043C0"/>
    <w:rsid w:val="00E059EF"/>
    <w:rsid w:val="00E0658E"/>
    <w:rsid w:val="00E06847"/>
    <w:rsid w:val="00E070A6"/>
    <w:rsid w:val="00E07247"/>
    <w:rsid w:val="00E100C3"/>
    <w:rsid w:val="00E10E6A"/>
    <w:rsid w:val="00E10F8B"/>
    <w:rsid w:val="00E1110A"/>
    <w:rsid w:val="00E111D3"/>
    <w:rsid w:val="00E116AD"/>
    <w:rsid w:val="00E12ABC"/>
    <w:rsid w:val="00E1305B"/>
    <w:rsid w:val="00E1306A"/>
    <w:rsid w:val="00E13A27"/>
    <w:rsid w:val="00E16541"/>
    <w:rsid w:val="00E17483"/>
    <w:rsid w:val="00E17921"/>
    <w:rsid w:val="00E17D3C"/>
    <w:rsid w:val="00E17E36"/>
    <w:rsid w:val="00E202D7"/>
    <w:rsid w:val="00E20A2F"/>
    <w:rsid w:val="00E21EEC"/>
    <w:rsid w:val="00E222C5"/>
    <w:rsid w:val="00E223C8"/>
    <w:rsid w:val="00E22E06"/>
    <w:rsid w:val="00E236ED"/>
    <w:rsid w:val="00E23D77"/>
    <w:rsid w:val="00E24A6A"/>
    <w:rsid w:val="00E255CA"/>
    <w:rsid w:val="00E262A3"/>
    <w:rsid w:val="00E2633E"/>
    <w:rsid w:val="00E27230"/>
    <w:rsid w:val="00E2751B"/>
    <w:rsid w:val="00E30F61"/>
    <w:rsid w:val="00E317E5"/>
    <w:rsid w:val="00E3183F"/>
    <w:rsid w:val="00E319D0"/>
    <w:rsid w:val="00E32B22"/>
    <w:rsid w:val="00E331AB"/>
    <w:rsid w:val="00E33AF7"/>
    <w:rsid w:val="00E3555D"/>
    <w:rsid w:val="00E35767"/>
    <w:rsid w:val="00E35A4C"/>
    <w:rsid w:val="00E35C40"/>
    <w:rsid w:val="00E35EDD"/>
    <w:rsid w:val="00E40E08"/>
    <w:rsid w:val="00E41D64"/>
    <w:rsid w:val="00E41DFB"/>
    <w:rsid w:val="00E42ACF"/>
    <w:rsid w:val="00E431CF"/>
    <w:rsid w:val="00E43F4F"/>
    <w:rsid w:val="00E44B72"/>
    <w:rsid w:val="00E45467"/>
    <w:rsid w:val="00E458A9"/>
    <w:rsid w:val="00E45AD8"/>
    <w:rsid w:val="00E465B7"/>
    <w:rsid w:val="00E465DE"/>
    <w:rsid w:val="00E4697A"/>
    <w:rsid w:val="00E47599"/>
    <w:rsid w:val="00E4791B"/>
    <w:rsid w:val="00E47AA5"/>
    <w:rsid w:val="00E47DAF"/>
    <w:rsid w:val="00E50569"/>
    <w:rsid w:val="00E50B55"/>
    <w:rsid w:val="00E50CAD"/>
    <w:rsid w:val="00E50D12"/>
    <w:rsid w:val="00E51542"/>
    <w:rsid w:val="00E51EF4"/>
    <w:rsid w:val="00E52F51"/>
    <w:rsid w:val="00E54BB9"/>
    <w:rsid w:val="00E55B86"/>
    <w:rsid w:val="00E57490"/>
    <w:rsid w:val="00E57D02"/>
    <w:rsid w:val="00E6047B"/>
    <w:rsid w:val="00E612A2"/>
    <w:rsid w:val="00E61C57"/>
    <w:rsid w:val="00E61DA8"/>
    <w:rsid w:val="00E625B5"/>
    <w:rsid w:val="00E62DFA"/>
    <w:rsid w:val="00E6340B"/>
    <w:rsid w:val="00E6341C"/>
    <w:rsid w:val="00E6351C"/>
    <w:rsid w:val="00E64AD6"/>
    <w:rsid w:val="00E66676"/>
    <w:rsid w:val="00E70FFA"/>
    <w:rsid w:val="00E74058"/>
    <w:rsid w:val="00E75162"/>
    <w:rsid w:val="00E75481"/>
    <w:rsid w:val="00E773B2"/>
    <w:rsid w:val="00E8007D"/>
    <w:rsid w:val="00E80238"/>
    <w:rsid w:val="00E8147C"/>
    <w:rsid w:val="00E81CE0"/>
    <w:rsid w:val="00E81F99"/>
    <w:rsid w:val="00E828D4"/>
    <w:rsid w:val="00E83064"/>
    <w:rsid w:val="00E8372D"/>
    <w:rsid w:val="00E83D7D"/>
    <w:rsid w:val="00E84015"/>
    <w:rsid w:val="00E843F2"/>
    <w:rsid w:val="00E84CDF"/>
    <w:rsid w:val="00E84D02"/>
    <w:rsid w:val="00E85E1D"/>
    <w:rsid w:val="00E85EE8"/>
    <w:rsid w:val="00E86B5B"/>
    <w:rsid w:val="00E86BA8"/>
    <w:rsid w:val="00E86EB6"/>
    <w:rsid w:val="00E871CD"/>
    <w:rsid w:val="00E872C9"/>
    <w:rsid w:val="00E87E90"/>
    <w:rsid w:val="00E90C48"/>
    <w:rsid w:val="00E91914"/>
    <w:rsid w:val="00E9195D"/>
    <w:rsid w:val="00E91B16"/>
    <w:rsid w:val="00E92555"/>
    <w:rsid w:val="00E9275D"/>
    <w:rsid w:val="00E94590"/>
    <w:rsid w:val="00E96584"/>
    <w:rsid w:val="00E9670D"/>
    <w:rsid w:val="00E969FA"/>
    <w:rsid w:val="00E97DD0"/>
    <w:rsid w:val="00EA0728"/>
    <w:rsid w:val="00EA135D"/>
    <w:rsid w:val="00EA2140"/>
    <w:rsid w:val="00EA23D4"/>
    <w:rsid w:val="00EA2CAE"/>
    <w:rsid w:val="00EA3628"/>
    <w:rsid w:val="00EA4BC1"/>
    <w:rsid w:val="00EB0338"/>
    <w:rsid w:val="00EB08CA"/>
    <w:rsid w:val="00EB091F"/>
    <w:rsid w:val="00EB0F43"/>
    <w:rsid w:val="00EB152E"/>
    <w:rsid w:val="00EB2A13"/>
    <w:rsid w:val="00EB3FB2"/>
    <w:rsid w:val="00EB561D"/>
    <w:rsid w:val="00EB5D0A"/>
    <w:rsid w:val="00EB6D61"/>
    <w:rsid w:val="00EB6F49"/>
    <w:rsid w:val="00EB72B6"/>
    <w:rsid w:val="00EB7867"/>
    <w:rsid w:val="00EB7C83"/>
    <w:rsid w:val="00EC01C0"/>
    <w:rsid w:val="00EC0F75"/>
    <w:rsid w:val="00EC21D0"/>
    <w:rsid w:val="00EC2230"/>
    <w:rsid w:val="00EC477D"/>
    <w:rsid w:val="00EC47BA"/>
    <w:rsid w:val="00EC5E89"/>
    <w:rsid w:val="00EC5F3E"/>
    <w:rsid w:val="00EC70A1"/>
    <w:rsid w:val="00EC78DF"/>
    <w:rsid w:val="00ED0922"/>
    <w:rsid w:val="00ED17E6"/>
    <w:rsid w:val="00ED1823"/>
    <w:rsid w:val="00ED2FAE"/>
    <w:rsid w:val="00ED3400"/>
    <w:rsid w:val="00ED3919"/>
    <w:rsid w:val="00ED3A6B"/>
    <w:rsid w:val="00ED3F0F"/>
    <w:rsid w:val="00ED4D3E"/>
    <w:rsid w:val="00ED5403"/>
    <w:rsid w:val="00ED575B"/>
    <w:rsid w:val="00ED5B4D"/>
    <w:rsid w:val="00ED71E1"/>
    <w:rsid w:val="00ED777E"/>
    <w:rsid w:val="00EE0835"/>
    <w:rsid w:val="00EE110D"/>
    <w:rsid w:val="00EE1FFA"/>
    <w:rsid w:val="00EE2A84"/>
    <w:rsid w:val="00EE2DBC"/>
    <w:rsid w:val="00EE3D01"/>
    <w:rsid w:val="00EE4539"/>
    <w:rsid w:val="00EE4813"/>
    <w:rsid w:val="00EE55CF"/>
    <w:rsid w:val="00EE5A8A"/>
    <w:rsid w:val="00EE6628"/>
    <w:rsid w:val="00EE6D65"/>
    <w:rsid w:val="00EE6F9D"/>
    <w:rsid w:val="00EE78AA"/>
    <w:rsid w:val="00EE7B24"/>
    <w:rsid w:val="00EE7D8F"/>
    <w:rsid w:val="00EF1229"/>
    <w:rsid w:val="00EF4C12"/>
    <w:rsid w:val="00EF5BBC"/>
    <w:rsid w:val="00EF64CC"/>
    <w:rsid w:val="00EF7285"/>
    <w:rsid w:val="00F00132"/>
    <w:rsid w:val="00F014FA"/>
    <w:rsid w:val="00F015B8"/>
    <w:rsid w:val="00F018CE"/>
    <w:rsid w:val="00F01CFA"/>
    <w:rsid w:val="00F0309B"/>
    <w:rsid w:val="00F0315D"/>
    <w:rsid w:val="00F0372A"/>
    <w:rsid w:val="00F03FB2"/>
    <w:rsid w:val="00F046BF"/>
    <w:rsid w:val="00F04D8B"/>
    <w:rsid w:val="00F04DAA"/>
    <w:rsid w:val="00F05270"/>
    <w:rsid w:val="00F052CE"/>
    <w:rsid w:val="00F0698F"/>
    <w:rsid w:val="00F1035C"/>
    <w:rsid w:val="00F105D1"/>
    <w:rsid w:val="00F10653"/>
    <w:rsid w:val="00F1076D"/>
    <w:rsid w:val="00F10CD6"/>
    <w:rsid w:val="00F11963"/>
    <w:rsid w:val="00F11A25"/>
    <w:rsid w:val="00F11DA8"/>
    <w:rsid w:val="00F123F4"/>
    <w:rsid w:val="00F12F44"/>
    <w:rsid w:val="00F136C3"/>
    <w:rsid w:val="00F13AF7"/>
    <w:rsid w:val="00F1447D"/>
    <w:rsid w:val="00F147BE"/>
    <w:rsid w:val="00F14EB2"/>
    <w:rsid w:val="00F15D64"/>
    <w:rsid w:val="00F171BD"/>
    <w:rsid w:val="00F17D48"/>
    <w:rsid w:val="00F202F7"/>
    <w:rsid w:val="00F2059F"/>
    <w:rsid w:val="00F20C9B"/>
    <w:rsid w:val="00F20D88"/>
    <w:rsid w:val="00F20FA7"/>
    <w:rsid w:val="00F22C64"/>
    <w:rsid w:val="00F231D1"/>
    <w:rsid w:val="00F2361D"/>
    <w:rsid w:val="00F2387A"/>
    <w:rsid w:val="00F238D0"/>
    <w:rsid w:val="00F248F4"/>
    <w:rsid w:val="00F24F7D"/>
    <w:rsid w:val="00F250C5"/>
    <w:rsid w:val="00F25180"/>
    <w:rsid w:val="00F25764"/>
    <w:rsid w:val="00F2683C"/>
    <w:rsid w:val="00F27573"/>
    <w:rsid w:val="00F27F8E"/>
    <w:rsid w:val="00F308FA"/>
    <w:rsid w:val="00F326AF"/>
    <w:rsid w:val="00F32780"/>
    <w:rsid w:val="00F32E4C"/>
    <w:rsid w:val="00F337F8"/>
    <w:rsid w:val="00F339C3"/>
    <w:rsid w:val="00F33B4B"/>
    <w:rsid w:val="00F33EE5"/>
    <w:rsid w:val="00F33F01"/>
    <w:rsid w:val="00F3414F"/>
    <w:rsid w:val="00F34E6C"/>
    <w:rsid w:val="00F34F83"/>
    <w:rsid w:val="00F35E5D"/>
    <w:rsid w:val="00F368D3"/>
    <w:rsid w:val="00F368FD"/>
    <w:rsid w:val="00F36F6A"/>
    <w:rsid w:val="00F37026"/>
    <w:rsid w:val="00F37508"/>
    <w:rsid w:val="00F402D8"/>
    <w:rsid w:val="00F4043D"/>
    <w:rsid w:val="00F4048C"/>
    <w:rsid w:val="00F40710"/>
    <w:rsid w:val="00F409A3"/>
    <w:rsid w:val="00F40D7E"/>
    <w:rsid w:val="00F41162"/>
    <w:rsid w:val="00F41D99"/>
    <w:rsid w:val="00F41F7E"/>
    <w:rsid w:val="00F428C6"/>
    <w:rsid w:val="00F43C2E"/>
    <w:rsid w:val="00F43CA4"/>
    <w:rsid w:val="00F450BD"/>
    <w:rsid w:val="00F450F3"/>
    <w:rsid w:val="00F45953"/>
    <w:rsid w:val="00F464CD"/>
    <w:rsid w:val="00F4687D"/>
    <w:rsid w:val="00F46C26"/>
    <w:rsid w:val="00F47F6F"/>
    <w:rsid w:val="00F52BD8"/>
    <w:rsid w:val="00F5427C"/>
    <w:rsid w:val="00F54699"/>
    <w:rsid w:val="00F551E6"/>
    <w:rsid w:val="00F5549A"/>
    <w:rsid w:val="00F5695B"/>
    <w:rsid w:val="00F56C7E"/>
    <w:rsid w:val="00F56CF0"/>
    <w:rsid w:val="00F57B34"/>
    <w:rsid w:val="00F61AC0"/>
    <w:rsid w:val="00F62428"/>
    <w:rsid w:val="00F62E4E"/>
    <w:rsid w:val="00F65314"/>
    <w:rsid w:val="00F653A2"/>
    <w:rsid w:val="00F65889"/>
    <w:rsid w:val="00F660A3"/>
    <w:rsid w:val="00F668BC"/>
    <w:rsid w:val="00F707DC"/>
    <w:rsid w:val="00F71118"/>
    <w:rsid w:val="00F725FE"/>
    <w:rsid w:val="00F72AC6"/>
    <w:rsid w:val="00F72E39"/>
    <w:rsid w:val="00F731D1"/>
    <w:rsid w:val="00F73CB2"/>
    <w:rsid w:val="00F73DAC"/>
    <w:rsid w:val="00F73EDA"/>
    <w:rsid w:val="00F74F6F"/>
    <w:rsid w:val="00F7550E"/>
    <w:rsid w:val="00F75656"/>
    <w:rsid w:val="00F76A10"/>
    <w:rsid w:val="00F77BDF"/>
    <w:rsid w:val="00F80BFC"/>
    <w:rsid w:val="00F80CA1"/>
    <w:rsid w:val="00F81931"/>
    <w:rsid w:val="00F81C46"/>
    <w:rsid w:val="00F8224F"/>
    <w:rsid w:val="00F82AB9"/>
    <w:rsid w:val="00F838B4"/>
    <w:rsid w:val="00F849B3"/>
    <w:rsid w:val="00F84A49"/>
    <w:rsid w:val="00F8623E"/>
    <w:rsid w:val="00F86638"/>
    <w:rsid w:val="00F86711"/>
    <w:rsid w:val="00F87DD1"/>
    <w:rsid w:val="00F907B3"/>
    <w:rsid w:val="00F90B17"/>
    <w:rsid w:val="00F90B6D"/>
    <w:rsid w:val="00F9264D"/>
    <w:rsid w:val="00F92BB9"/>
    <w:rsid w:val="00F92C7D"/>
    <w:rsid w:val="00F92F19"/>
    <w:rsid w:val="00F93731"/>
    <w:rsid w:val="00F937AD"/>
    <w:rsid w:val="00F937CB"/>
    <w:rsid w:val="00F93F1B"/>
    <w:rsid w:val="00F9494F"/>
    <w:rsid w:val="00F9528B"/>
    <w:rsid w:val="00F953DF"/>
    <w:rsid w:val="00F97F04"/>
    <w:rsid w:val="00FA0794"/>
    <w:rsid w:val="00FA13C0"/>
    <w:rsid w:val="00FA1462"/>
    <w:rsid w:val="00FA244E"/>
    <w:rsid w:val="00FA2A29"/>
    <w:rsid w:val="00FA2FA8"/>
    <w:rsid w:val="00FA341C"/>
    <w:rsid w:val="00FA37B8"/>
    <w:rsid w:val="00FA3815"/>
    <w:rsid w:val="00FA38D1"/>
    <w:rsid w:val="00FA4AAB"/>
    <w:rsid w:val="00FA555B"/>
    <w:rsid w:val="00FA5BFF"/>
    <w:rsid w:val="00FA6036"/>
    <w:rsid w:val="00FA6139"/>
    <w:rsid w:val="00FA69B5"/>
    <w:rsid w:val="00FA6A67"/>
    <w:rsid w:val="00FA7922"/>
    <w:rsid w:val="00FB1CC9"/>
    <w:rsid w:val="00FB2578"/>
    <w:rsid w:val="00FB32E4"/>
    <w:rsid w:val="00FB335E"/>
    <w:rsid w:val="00FB47CB"/>
    <w:rsid w:val="00FB7409"/>
    <w:rsid w:val="00FB7F23"/>
    <w:rsid w:val="00FC08D8"/>
    <w:rsid w:val="00FC14A6"/>
    <w:rsid w:val="00FC1D96"/>
    <w:rsid w:val="00FC1E0A"/>
    <w:rsid w:val="00FC2883"/>
    <w:rsid w:val="00FC30B6"/>
    <w:rsid w:val="00FC32F9"/>
    <w:rsid w:val="00FC4AA1"/>
    <w:rsid w:val="00FC505D"/>
    <w:rsid w:val="00FC5907"/>
    <w:rsid w:val="00FC5DCA"/>
    <w:rsid w:val="00FC7A8B"/>
    <w:rsid w:val="00FD021D"/>
    <w:rsid w:val="00FD04C0"/>
    <w:rsid w:val="00FD0D46"/>
    <w:rsid w:val="00FD20CC"/>
    <w:rsid w:val="00FD3179"/>
    <w:rsid w:val="00FD4D02"/>
    <w:rsid w:val="00FD52E8"/>
    <w:rsid w:val="00FD6E20"/>
    <w:rsid w:val="00FD6F83"/>
    <w:rsid w:val="00FE03C9"/>
    <w:rsid w:val="00FE164A"/>
    <w:rsid w:val="00FE1B12"/>
    <w:rsid w:val="00FE27A4"/>
    <w:rsid w:val="00FE34DC"/>
    <w:rsid w:val="00FE3DEA"/>
    <w:rsid w:val="00FE42DC"/>
    <w:rsid w:val="00FE44AF"/>
    <w:rsid w:val="00FE44CC"/>
    <w:rsid w:val="00FE4971"/>
    <w:rsid w:val="00FE4AF3"/>
    <w:rsid w:val="00FE4BEB"/>
    <w:rsid w:val="00FE4CCC"/>
    <w:rsid w:val="00FE4E2E"/>
    <w:rsid w:val="00FE7B4C"/>
    <w:rsid w:val="00FE7D15"/>
    <w:rsid w:val="00FF133F"/>
    <w:rsid w:val="00FF1D90"/>
    <w:rsid w:val="00FF2ECF"/>
    <w:rsid w:val="00FF3063"/>
    <w:rsid w:val="00FF3331"/>
    <w:rsid w:val="00FF41EA"/>
    <w:rsid w:val="00FF42F1"/>
    <w:rsid w:val="00FF45B5"/>
    <w:rsid w:val="00FF4722"/>
    <w:rsid w:val="00FF5ADA"/>
    <w:rsid w:val="00FF641B"/>
    <w:rsid w:val="00FF64B7"/>
    <w:rsid w:val="00FF6669"/>
    <w:rsid w:val="00FF673C"/>
    <w:rsid w:val="00FF73D1"/>
    <w:rsid w:val="00FF7B45"/>
    <w:rsid w:val="00FF7FFC"/>
    <w:rsid w:val="0FD0FF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795FB5E"/>
  <w15:docId w15:val="{948E7EA8-8627-4A01-8E93-1295BA048A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" w:eastAsia="Times New Roman" w:hAnsi="Times" w:cs="Times New Roman"/>
        <w:lang w:val="en-AU" w:eastAsia="en-AU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qFormat="1"/>
    <w:lsdException w:name="List 2" w:semiHidden="1" w:unhideWhenUsed="1"/>
    <w:lsdException w:name="List 3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/>
    <w:lsdException w:name="Body Text First Indent 2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iPriority="99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semiHidden="1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semiHidden="1" w:uiPriority="32" w:qFormat="1"/>
    <w:lsdException w:name="Book Title" w:semiHidden="1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Smart Link" w:semiHidden="1" w:uiPriority="99" w:unhideWhenUsed="1"/>
  </w:latentStyles>
  <w:style w:type="paragraph" w:default="1" w:styleId="Normal">
    <w:name w:val="Normal"/>
    <w:semiHidden/>
    <w:qFormat/>
    <w:rsid w:val="00B76F25"/>
    <w:pPr>
      <w:spacing w:line="240" w:lineRule="atLeast"/>
    </w:pPr>
    <w:rPr>
      <w:rFonts w:ascii="Arial" w:hAnsi="Arial"/>
      <w:lang w:eastAsia="en-US"/>
    </w:rPr>
  </w:style>
  <w:style w:type="paragraph" w:styleId="Heading1">
    <w:name w:val="heading 1"/>
    <w:basedOn w:val="Normal"/>
    <w:next w:val="BodyText"/>
    <w:qFormat/>
    <w:rsid w:val="00FF4651"/>
    <w:pPr>
      <w:keepNext/>
      <w:pBdr>
        <w:top w:val="single" w:sz="6" w:space="6" w:color="000000"/>
      </w:pBdr>
      <w:spacing w:after="240"/>
      <w:outlineLvl w:val="0"/>
    </w:pPr>
    <w:rPr>
      <w:b/>
      <w:color w:val="0047BB"/>
      <w:kern w:val="28"/>
      <w:sz w:val="28"/>
      <w:szCs w:val="28"/>
    </w:rPr>
  </w:style>
  <w:style w:type="paragraph" w:styleId="Heading2">
    <w:name w:val="heading 2"/>
    <w:basedOn w:val="Normal"/>
    <w:next w:val="BodyText"/>
    <w:qFormat/>
    <w:rsid w:val="00342D3D"/>
    <w:pPr>
      <w:keepNext/>
      <w:spacing w:after="240"/>
      <w:outlineLvl w:val="1"/>
    </w:pPr>
    <w:rPr>
      <w:b/>
    </w:rPr>
  </w:style>
  <w:style w:type="paragraph" w:styleId="Heading3">
    <w:name w:val="heading 3"/>
    <w:basedOn w:val="Heading2"/>
    <w:qFormat/>
    <w:rsid w:val="00342D3D"/>
    <w:pPr>
      <w:keepNext w:val="0"/>
      <w:numPr>
        <w:ilvl w:val="2"/>
      </w:numPr>
      <w:outlineLvl w:val="2"/>
    </w:pPr>
    <w:rPr>
      <w:b w:val="0"/>
    </w:rPr>
  </w:style>
  <w:style w:type="paragraph" w:styleId="Heading4">
    <w:name w:val="heading 4"/>
    <w:basedOn w:val="BodyText"/>
    <w:qFormat/>
    <w:rsid w:val="00342D3D"/>
    <w:pPr>
      <w:ind w:left="0"/>
      <w:outlineLvl w:val="3"/>
    </w:pPr>
  </w:style>
  <w:style w:type="paragraph" w:styleId="Heading5">
    <w:name w:val="heading 5"/>
    <w:basedOn w:val="BodyText"/>
    <w:qFormat/>
    <w:rsid w:val="00342D3D"/>
    <w:pPr>
      <w:ind w:left="0"/>
      <w:outlineLvl w:val="4"/>
    </w:pPr>
  </w:style>
  <w:style w:type="paragraph" w:styleId="Heading6">
    <w:name w:val="heading 6"/>
    <w:basedOn w:val="Heading1"/>
    <w:next w:val="BodyText"/>
    <w:rsid w:val="005C5CAB"/>
    <w:pPr>
      <w:numPr>
        <w:numId w:val="13"/>
      </w:numPr>
      <w:tabs>
        <w:tab w:val="left" w:pos="2268"/>
      </w:tabs>
      <w:outlineLvl w:val="5"/>
    </w:pPr>
  </w:style>
  <w:style w:type="paragraph" w:styleId="Heading7">
    <w:name w:val="heading 7"/>
    <w:basedOn w:val="Heading1"/>
    <w:next w:val="BodyText"/>
    <w:qFormat/>
    <w:rsid w:val="00342D3D"/>
    <w:pPr>
      <w:tabs>
        <w:tab w:val="num" w:pos="567"/>
      </w:tabs>
      <w:ind w:left="1134" w:hanging="567"/>
      <w:outlineLvl w:val="6"/>
    </w:pPr>
  </w:style>
  <w:style w:type="paragraph" w:styleId="Heading8">
    <w:name w:val="heading 8"/>
    <w:basedOn w:val="Heading1"/>
    <w:next w:val="BodyText"/>
    <w:qFormat/>
    <w:rsid w:val="00AE409E"/>
    <w:pPr>
      <w:numPr>
        <w:numId w:val="17"/>
      </w:numPr>
      <w:pBdr>
        <w:top w:val="single" w:sz="4" w:space="6" w:color="auto"/>
      </w:pBdr>
      <w:tabs>
        <w:tab w:val="clear" w:pos="567"/>
        <w:tab w:val="left" w:pos="2268"/>
      </w:tabs>
      <w:ind w:left="2268" w:hanging="2268"/>
      <w:outlineLvl w:val="7"/>
    </w:pPr>
  </w:style>
  <w:style w:type="paragraph" w:styleId="Heading9">
    <w:name w:val="heading 9"/>
    <w:basedOn w:val="Heading1NoNumber"/>
    <w:next w:val="BodyText"/>
    <w:qFormat/>
    <w:rsid w:val="00780476"/>
    <w:pPr>
      <w:numPr>
        <w:numId w:val="18"/>
      </w:numPr>
      <w:pBdr>
        <w:top w:val="none" w:sz="0" w:space="0" w:color="auto"/>
      </w:pBdr>
      <w:tabs>
        <w:tab w:val="clear" w:pos="567"/>
        <w:tab w:val="left" w:pos="1134"/>
      </w:tabs>
      <w:ind w:left="0" w:firstLine="0"/>
      <w:outlineLvl w:val="8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Table">
    <w:name w:val="Table"/>
    <w:basedOn w:val="Normal"/>
    <w:rsid w:val="00342D3D"/>
    <w:pPr>
      <w:spacing w:before="120" w:after="120"/>
    </w:pPr>
  </w:style>
  <w:style w:type="paragraph" w:customStyle="1" w:styleId="BodyTextNoIndent">
    <w:name w:val="Body Text No Indent"/>
    <w:basedOn w:val="BodyText"/>
    <w:rsid w:val="00342D3D"/>
    <w:pPr>
      <w:ind w:left="0"/>
    </w:pPr>
  </w:style>
  <w:style w:type="table" w:styleId="TableGrid">
    <w:name w:val="Table Grid"/>
    <w:basedOn w:val="TableNormal"/>
    <w:rsid w:val="00342D3D"/>
    <w:pPr>
      <w:spacing w:before="120" w:after="120" w:line="240" w:lineRule="atLeast"/>
    </w:pPr>
    <w:rPr>
      <w:rFonts w:ascii="Arial" w:hAnsi="Arial"/>
    </w:rPr>
    <w:tblPr/>
  </w:style>
  <w:style w:type="paragraph" w:styleId="Header">
    <w:name w:val="header"/>
    <w:aliases w:val=" HR"/>
    <w:basedOn w:val="Normal"/>
    <w:link w:val="HeaderChar"/>
    <w:rsid w:val="00342D3D"/>
  </w:style>
  <w:style w:type="paragraph" w:customStyle="1" w:styleId="DeedParties">
    <w:name w:val="Deed_Parties"/>
    <w:basedOn w:val="BodyText"/>
    <w:rsid w:val="00342D3D"/>
    <w:pPr>
      <w:numPr>
        <w:numId w:val="9"/>
      </w:numPr>
      <w:spacing w:after="120"/>
    </w:pPr>
  </w:style>
  <w:style w:type="paragraph" w:customStyle="1" w:styleId="DeedSubHeading">
    <w:name w:val="Deed_SubHeading"/>
    <w:basedOn w:val="Normal"/>
    <w:rsid w:val="00342D3D"/>
    <w:pPr>
      <w:spacing w:before="120" w:line="440" w:lineRule="exact"/>
    </w:pPr>
    <w:rPr>
      <w:spacing w:val="-8"/>
      <w:sz w:val="44"/>
      <w:szCs w:val="44"/>
    </w:rPr>
  </w:style>
  <w:style w:type="paragraph" w:customStyle="1" w:styleId="DeedTitle">
    <w:name w:val="Deed_Title"/>
    <w:basedOn w:val="Normal"/>
    <w:rsid w:val="00342D3D"/>
    <w:pPr>
      <w:spacing w:before="260"/>
    </w:pPr>
    <w:rPr>
      <w:b/>
      <w:sz w:val="24"/>
      <w:szCs w:val="24"/>
    </w:rPr>
  </w:style>
  <w:style w:type="character" w:styleId="FollowedHyperlink">
    <w:name w:val="FollowedHyperlink"/>
    <w:basedOn w:val="DefaultParagraphFont"/>
    <w:semiHidden/>
    <w:rsid w:val="00342D3D"/>
    <w:rPr>
      <w:color w:val="800080"/>
      <w:u w:val="single"/>
    </w:rPr>
  </w:style>
  <w:style w:type="paragraph" w:styleId="NormalWeb">
    <w:name w:val="Normal (Web)"/>
    <w:basedOn w:val="Normal"/>
    <w:semiHidden/>
    <w:rsid w:val="00342D3D"/>
    <w:rPr>
      <w:szCs w:val="24"/>
    </w:rPr>
  </w:style>
  <w:style w:type="character" w:styleId="PageNumber">
    <w:name w:val="page number"/>
    <w:basedOn w:val="DefaultParagraphFont"/>
    <w:rsid w:val="003F0327"/>
    <w:rPr>
      <w:rFonts w:ascii="Arial" w:hAnsi="Arial"/>
      <w:b/>
      <w:color w:val="auto"/>
      <w:sz w:val="14"/>
      <w:szCs w:val="16"/>
    </w:rPr>
  </w:style>
  <w:style w:type="character" w:styleId="Strong">
    <w:name w:val="Strong"/>
    <w:basedOn w:val="DefaultParagraphFont"/>
    <w:uiPriority w:val="22"/>
    <w:qFormat/>
    <w:rsid w:val="00342D3D"/>
    <w:rPr>
      <w:rFonts w:ascii="Arial" w:hAnsi="Arial"/>
      <w:b/>
      <w:bCs/>
      <w:sz w:val="20"/>
    </w:rPr>
  </w:style>
  <w:style w:type="numbering" w:styleId="111111">
    <w:name w:val="Outline List 2"/>
    <w:basedOn w:val="NoList"/>
    <w:semiHidden/>
    <w:rsid w:val="00342D3D"/>
    <w:pPr>
      <w:numPr>
        <w:numId w:val="7"/>
      </w:numPr>
    </w:pPr>
  </w:style>
  <w:style w:type="paragraph" w:customStyle="1" w:styleId="Sch1">
    <w:name w:val="Sch 1"/>
    <w:basedOn w:val="Heading1"/>
    <w:next w:val="BodyText"/>
    <w:qFormat/>
    <w:rsid w:val="00342D3D"/>
    <w:pPr>
      <w:numPr>
        <w:ilvl w:val="1"/>
        <w:numId w:val="13"/>
      </w:numPr>
      <w:pBdr>
        <w:top w:val="single" w:sz="4" w:space="6" w:color="auto"/>
      </w:pBdr>
    </w:pPr>
  </w:style>
  <w:style w:type="paragraph" w:styleId="BalloonText">
    <w:name w:val="Balloon Text"/>
    <w:basedOn w:val="Normal"/>
    <w:semiHidden/>
    <w:rsid w:val="00342D3D"/>
    <w:rPr>
      <w:rFonts w:ascii="Tahoma" w:hAnsi="Tahoma" w:cs="Tahoma"/>
      <w:sz w:val="16"/>
      <w:szCs w:val="16"/>
    </w:rPr>
  </w:style>
  <w:style w:type="paragraph" w:styleId="Caption">
    <w:name w:val="caption"/>
    <w:basedOn w:val="Normal"/>
    <w:next w:val="Normal"/>
    <w:uiPriority w:val="35"/>
    <w:qFormat/>
    <w:rsid w:val="00342D3D"/>
    <w:pPr>
      <w:spacing w:before="120" w:after="120"/>
    </w:pPr>
    <w:rPr>
      <w:b/>
      <w:bCs/>
    </w:rPr>
  </w:style>
  <w:style w:type="character" w:styleId="CommentReference">
    <w:name w:val="annotation reference"/>
    <w:basedOn w:val="DefaultParagraphFont"/>
    <w:semiHidden/>
    <w:rsid w:val="00342D3D"/>
    <w:rPr>
      <w:sz w:val="16"/>
      <w:szCs w:val="16"/>
    </w:rPr>
  </w:style>
  <w:style w:type="paragraph" w:styleId="CommentText">
    <w:name w:val="annotation text"/>
    <w:basedOn w:val="Normal"/>
    <w:semiHidden/>
    <w:rsid w:val="00342D3D"/>
  </w:style>
  <w:style w:type="paragraph" w:styleId="CommentSubject">
    <w:name w:val="annotation subject"/>
    <w:basedOn w:val="CommentText"/>
    <w:next w:val="CommentText"/>
    <w:semiHidden/>
    <w:rsid w:val="00342D3D"/>
    <w:rPr>
      <w:b/>
      <w:bCs/>
    </w:rPr>
  </w:style>
  <w:style w:type="paragraph" w:styleId="DocumentMap">
    <w:name w:val="Document Map"/>
    <w:basedOn w:val="Normal"/>
    <w:semiHidden/>
    <w:rsid w:val="00342D3D"/>
    <w:pPr>
      <w:shd w:val="clear" w:color="auto" w:fill="000080"/>
    </w:pPr>
    <w:rPr>
      <w:rFonts w:ascii="Tahoma" w:hAnsi="Tahoma" w:cs="Tahoma"/>
    </w:rPr>
  </w:style>
  <w:style w:type="character" w:styleId="EndnoteReference">
    <w:name w:val="endnote reference"/>
    <w:basedOn w:val="DefaultParagraphFont"/>
    <w:semiHidden/>
    <w:rsid w:val="00342D3D"/>
    <w:rPr>
      <w:vertAlign w:val="superscript"/>
    </w:rPr>
  </w:style>
  <w:style w:type="paragraph" w:styleId="EndnoteText">
    <w:name w:val="endnote text"/>
    <w:basedOn w:val="Normal"/>
    <w:rsid w:val="00342D3D"/>
    <w:rPr>
      <w:sz w:val="16"/>
    </w:rPr>
  </w:style>
  <w:style w:type="character" w:styleId="FootnoteReference">
    <w:name w:val="footnote reference"/>
    <w:basedOn w:val="DefaultParagraphFont"/>
    <w:semiHidden/>
    <w:rsid w:val="00342D3D"/>
    <w:rPr>
      <w:rFonts w:ascii="Arial" w:hAnsi="Arial"/>
      <w:vertAlign w:val="superscript"/>
    </w:rPr>
  </w:style>
  <w:style w:type="paragraph" w:styleId="FootnoteText">
    <w:name w:val="footnote text"/>
    <w:basedOn w:val="Normal"/>
    <w:semiHidden/>
    <w:rsid w:val="00342D3D"/>
    <w:pPr>
      <w:spacing w:after="60" w:line="180" w:lineRule="exact"/>
      <w:ind w:left="85" w:hanging="85"/>
    </w:pPr>
    <w:rPr>
      <w:sz w:val="16"/>
      <w:szCs w:val="16"/>
    </w:rPr>
  </w:style>
  <w:style w:type="paragraph" w:styleId="Index1">
    <w:name w:val="index 1"/>
    <w:basedOn w:val="Normal"/>
    <w:next w:val="Normal"/>
    <w:autoRedefine/>
    <w:semiHidden/>
    <w:rsid w:val="00342D3D"/>
    <w:pPr>
      <w:ind w:left="200" w:hanging="200"/>
    </w:pPr>
  </w:style>
  <w:style w:type="paragraph" w:styleId="Index2">
    <w:name w:val="index 2"/>
    <w:basedOn w:val="Normal"/>
    <w:next w:val="Normal"/>
    <w:autoRedefine/>
    <w:semiHidden/>
    <w:rsid w:val="00342D3D"/>
    <w:pPr>
      <w:ind w:left="400" w:hanging="200"/>
    </w:pPr>
  </w:style>
  <w:style w:type="paragraph" w:styleId="Index3">
    <w:name w:val="index 3"/>
    <w:basedOn w:val="Normal"/>
    <w:next w:val="Normal"/>
    <w:autoRedefine/>
    <w:semiHidden/>
    <w:rsid w:val="00342D3D"/>
    <w:pPr>
      <w:ind w:left="600" w:hanging="200"/>
    </w:pPr>
  </w:style>
  <w:style w:type="paragraph" w:styleId="Index4">
    <w:name w:val="index 4"/>
    <w:basedOn w:val="Normal"/>
    <w:next w:val="Normal"/>
    <w:autoRedefine/>
    <w:semiHidden/>
    <w:rsid w:val="00342D3D"/>
    <w:pPr>
      <w:ind w:left="800" w:hanging="200"/>
    </w:pPr>
  </w:style>
  <w:style w:type="paragraph" w:styleId="Index5">
    <w:name w:val="index 5"/>
    <w:basedOn w:val="Normal"/>
    <w:next w:val="Normal"/>
    <w:autoRedefine/>
    <w:semiHidden/>
    <w:rsid w:val="00342D3D"/>
    <w:pPr>
      <w:ind w:left="1000" w:hanging="200"/>
    </w:pPr>
  </w:style>
  <w:style w:type="paragraph" w:styleId="Index6">
    <w:name w:val="index 6"/>
    <w:basedOn w:val="Normal"/>
    <w:next w:val="Normal"/>
    <w:autoRedefine/>
    <w:semiHidden/>
    <w:rsid w:val="00342D3D"/>
    <w:pPr>
      <w:ind w:left="1200" w:hanging="200"/>
    </w:pPr>
  </w:style>
  <w:style w:type="paragraph" w:styleId="Index7">
    <w:name w:val="index 7"/>
    <w:basedOn w:val="Normal"/>
    <w:next w:val="Normal"/>
    <w:autoRedefine/>
    <w:semiHidden/>
    <w:rsid w:val="00342D3D"/>
    <w:pPr>
      <w:ind w:left="1400" w:hanging="200"/>
    </w:pPr>
  </w:style>
  <w:style w:type="paragraph" w:styleId="Index8">
    <w:name w:val="index 8"/>
    <w:basedOn w:val="Normal"/>
    <w:next w:val="Normal"/>
    <w:autoRedefine/>
    <w:semiHidden/>
    <w:rsid w:val="00342D3D"/>
    <w:pPr>
      <w:ind w:left="1600" w:hanging="200"/>
    </w:pPr>
  </w:style>
  <w:style w:type="paragraph" w:styleId="Index9">
    <w:name w:val="index 9"/>
    <w:basedOn w:val="Normal"/>
    <w:next w:val="Normal"/>
    <w:autoRedefine/>
    <w:semiHidden/>
    <w:rsid w:val="00342D3D"/>
    <w:pPr>
      <w:ind w:left="1800" w:hanging="200"/>
    </w:pPr>
  </w:style>
  <w:style w:type="paragraph" w:styleId="IndexHeading">
    <w:name w:val="index heading"/>
    <w:basedOn w:val="Normal"/>
    <w:next w:val="Index1"/>
    <w:semiHidden/>
    <w:rsid w:val="00342D3D"/>
    <w:rPr>
      <w:rFonts w:cs="Arial"/>
      <w:b/>
      <w:bCs/>
    </w:rPr>
  </w:style>
  <w:style w:type="paragraph" w:styleId="MacroText">
    <w:name w:val="macro"/>
    <w:semiHidden/>
    <w:rsid w:val="00342D3D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</w:pPr>
    <w:rPr>
      <w:rFonts w:ascii="Courier New" w:hAnsi="Courier New" w:cs="Courier New"/>
      <w:color w:val="333333"/>
      <w:lang w:eastAsia="en-US"/>
    </w:rPr>
  </w:style>
  <w:style w:type="paragraph" w:styleId="TableofAuthorities">
    <w:name w:val="table of authorities"/>
    <w:basedOn w:val="Normal"/>
    <w:next w:val="Normal"/>
    <w:semiHidden/>
    <w:rsid w:val="00342D3D"/>
    <w:pPr>
      <w:ind w:left="200" w:hanging="200"/>
    </w:pPr>
  </w:style>
  <w:style w:type="paragraph" w:styleId="TableofFigures">
    <w:name w:val="table of figures"/>
    <w:basedOn w:val="Normal"/>
    <w:next w:val="Normal"/>
    <w:semiHidden/>
    <w:rsid w:val="00342D3D"/>
    <w:pPr>
      <w:ind w:left="400" w:hanging="400"/>
    </w:pPr>
  </w:style>
  <w:style w:type="paragraph" w:styleId="TOAHeading">
    <w:name w:val="toa heading"/>
    <w:basedOn w:val="Normal"/>
    <w:next w:val="Normal"/>
    <w:semiHidden/>
    <w:rsid w:val="00342D3D"/>
    <w:pPr>
      <w:spacing w:before="120"/>
    </w:pPr>
    <w:rPr>
      <w:rFonts w:cs="Arial"/>
      <w:b/>
      <w:bCs/>
      <w:sz w:val="24"/>
      <w:szCs w:val="24"/>
    </w:rPr>
  </w:style>
  <w:style w:type="paragraph" w:styleId="TOC1">
    <w:name w:val="toc 1"/>
    <w:basedOn w:val="Normal"/>
    <w:next w:val="Normal"/>
    <w:uiPriority w:val="39"/>
    <w:rsid w:val="00342D3D"/>
    <w:pPr>
      <w:tabs>
        <w:tab w:val="right" w:pos="7655"/>
      </w:tabs>
      <w:spacing w:after="240"/>
      <w:ind w:left="1701" w:right="1985" w:hanging="567"/>
    </w:pPr>
  </w:style>
  <w:style w:type="paragraph" w:styleId="TOC2">
    <w:name w:val="toc 2"/>
    <w:basedOn w:val="TOC1"/>
    <w:next w:val="TOC1"/>
    <w:uiPriority w:val="39"/>
    <w:rsid w:val="00342D3D"/>
    <w:pPr>
      <w:ind w:left="2268"/>
    </w:pPr>
    <w:rPr>
      <w:noProof/>
      <w:lang w:eastAsia="en-AU"/>
    </w:rPr>
  </w:style>
  <w:style w:type="paragraph" w:styleId="TOC3">
    <w:name w:val="toc 3"/>
    <w:basedOn w:val="TOC2"/>
    <w:rsid w:val="00342D3D"/>
    <w:pPr>
      <w:tabs>
        <w:tab w:val="left" w:pos="2835"/>
      </w:tabs>
    </w:pPr>
  </w:style>
  <w:style w:type="paragraph" w:styleId="TOC4">
    <w:name w:val="toc 4"/>
    <w:basedOn w:val="Normal"/>
    <w:rsid w:val="00EF0C14"/>
    <w:pPr>
      <w:tabs>
        <w:tab w:val="left" w:pos="1843"/>
        <w:tab w:val="left" w:pos="1985"/>
        <w:tab w:val="left" w:pos="2268"/>
        <w:tab w:val="left" w:pos="2552"/>
        <w:tab w:val="right" w:pos="7655"/>
      </w:tabs>
      <w:spacing w:after="240"/>
      <w:ind w:left="2268" w:right="1985" w:hanging="1134"/>
    </w:pPr>
  </w:style>
  <w:style w:type="paragraph" w:styleId="TOC5">
    <w:name w:val="toc 5"/>
    <w:basedOn w:val="TOC4"/>
    <w:rsid w:val="00342D3D"/>
  </w:style>
  <w:style w:type="paragraph" w:styleId="TOC6">
    <w:name w:val="toc 6"/>
    <w:basedOn w:val="Normal"/>
    <w:semiHidden/>
    <w:rsid w:val="00342D3D"/>
  </w:style>
  <w:style w:type="paragraph" w:styleId="TOC7">
    <w:name w:val="toc 7"/>
    <w:basedOn w:val="Normal"/>
    <w:semiHidden/>
    <w:rsid w:val="00342D3D"/>
  </w:style>
  <w:style w:type="paragraph" w:styleId="TOC8">
    <w:name w:val="toc 8"/>
    <w:basedOn w:val="Normal"/>
    <w:semiHidden/>
    <w:rsid w:val="00342D3D"/>
  </w:style>
  <w:style w:type="paragraph" w:styleId="TOC9">
    <w:name w:val="toc 9"/>
    <w:basedOn w:val="Normal"/>
    <w:semiHidden/>
    <w:rsid w:val="00342D3D"/>
  </w:style>
  <w:style w:type="paragraph" w:customStyle="1" w:styleId="Heading1NoNumber">
    <w:name w:val="Heading 1 No Number"/>
    <w:basedOn w:val="Heading1"/>
    <w:next w:val="Normal"/>
    <w:rsid w:val="00FF4651"/>
    <w:pPr>
      <w:ind w:firstLine="567"/>
    </w:pPr>
  </w:style>
  <w:style w:type="paragraph" w:customStyle="1" w:styleId="DeedAttachment">
    <w:name w:val="Deed_Attachment"/>
    <w:basedOn w:val="Normal"/>
    <w:next w:val="BodyText"/>
    <w:semiHidden/>
    <w:rsid w:val="00342D3D"/>
    <w:pPr>
      <w:numPr>
        <w:numId w:val="10"/>
      </w:numPr>
      <w:spacing w:line="260" w:lineRule="atLeast"/>
    </w:pPr>
    <w:rPr>
      <w:b/>
      <w:bCs/>
      <w:color w:val="195988"/>
      <w:sz w:val="28"/>
      <w:szCs w:val="28"/>
    </w:rPr>
  </w:style>
  <w:style w:type="character" w:styleId="Hyperlink">
    <w:name w:val="Hyperlink"/>
    <w:basedOn w:val="DefaultParagraphFont"/>
    <w:uiPriority w:val="99"/>
    <w:rsid w:val="00342D3D"/>
    <w:rPr>
      <w:color w:val="0000FF"/>
      <w:u w:val="single"/>
    </w:rPr>
  </w:style>
  <w:style w:type="paragraph" w:customStyle="1" w:styleId="DeedPart">
    <w:name w:val="Deed_Part"/>
    <w:basedOn w:val="Heading1NoNumber"/>
    <w:next w:val="BodyText"/>
    <w:semiHidden/>
    <w:rsid w:val="00342D3D"/>
    <w:pPr>
      <w:pBdr>
        <w:top w:val="none" w:sz="0" w:space="0" w:color="auto"/>
      </w:pBdr>
      <w:ind w:left="-1134" w:firstLine="0"/>
    </w:pPr>
  </w:style>
  <w:style w:type="paragraph" w:customStyle="1" w:styleId="PrecListBullet">
    <w:name w:val="Prec List Bullet"/>
    <w:basedOn w:val="ListBullet"/>
    <w:rsid w:val="00342D3D"/>
    <w:pPr>
      <w:numPr>
        <w:numId w:val="11"/>
      </w:numPr>
      <w:spacing w:before="60" w:after="60"/>
    </w:pPr>
    <w:rPr>
      <w:sz w:val="16"/>
    </w:rPr>
  </w:style>
  <w:style w:type="paragraph" w:styleId="BodyText">
    <w:name w:val="Body Text"/>
    <w:basedOn w:val="Normal"/>
    <w:link w:val="BodyTextChar"/>
    <w:qFormat/>
    <w:rsid w:val="00342D3D"/>
    <w:pPr>
      <w:spacing w:after="240"/>
      <w:ind w:left="1134"/>
    </w:pPr>
  </w:style>
  <w:style w:type="paragraph" w:styleId="BlockText">
    <w:name w:val="Block Text"/>
    <w:basedOn w:val="Normal"/>
    <w:next w:val="BodyText"/>
    <w:semiHidden/>
    <w:rsid w:val="00342D3D"/>
    <w:pPr>
      <w:spacing w:after="120"/>
      <w:ind w:left="1134"/>
    </w:pPr>
  </w:style>
  <w:style w:type="paragraph" w:customStyle="1" w:styleId="DeedBackground">
    <w:name w:val="Deed_Background"/>
    <w:basedOn w:val="BodyText"/>
    <w:rsid w:val="00342D3D"/>
    <w:pPr>
      <w:numPr>
        <w:numId w:val="16"/>
      </w:numPr>
    </w:pPr>
  </w:style>
  <w:style w:type="paragraph" w:customStyle="1" w:styleId="Sch2">
    <w:name w:val="Sch 2"/>
    <w:basedOn w:val="Heading2"/>
    <w:next w:val="BodyText"/>
    <w:qFormat/>
    <w:rsid w:val="00342D3D"/>
    <w:pPr>
      <w:numPr>
        <w:ilvl w:val="2"/>
        <w:numId w:val="13"/>
      </w:numPr>
    </w:pPr>
  </w:style>
  <w:style w:type="paragraph" w:customStyle="1" w:styleId="PrecListBullet2">
    <w:name w:val="Prec List Bullet 2"/>
    <w:basedOn w:val="PrecListBullet"/>
    <w:rsid w:val="00342D3D"/>
    <w:pPr>
      <w:numPr>
        <w:numId w:val="12"/>
      </w:numPr>
      <w:tabs>
        <w:tab w:val="left" w:pos="284"/>
      </w:tabs>
    </w:pPr>
  </w:style>
  <w:style w:type="paragraph" w:styleId="ListBullet">
    <w:name w:val="List Bullet"/>
    <w:basedOn w:val="BodyText"/>
    <w:qFormat/>
    <w:rsid w:val="008A0A90"/>
    <w:pPr>
      <w:numPr>
        <w:numId w:val="21"/>
      </w:numPr>
      <w:spacing w:line="240" w:lineRule="auto"/>
    </w:pPr>
  </w:style>
  <w:style w:type="paragraph" w:styleId="ListBullet2">
    <w:name w:val="List Bullet 2"/>
    <w:basedOn w:val="Normal"/>
    <w:rsid w:val="0028292E"/>
    <w:pPr>
      <w:spacing w:after="340"/>
      <w:ind w:left="1440" w:hanging="720"/>
    </w:pPr>
  </w:style>
  <w:style w:type="paragraph" w:styleId="ListBullet3">
    <w:name w:val="List Bullet 3"/>
    <w:basedOn w:val="Normal"/>
    <w:autoRedefine/>
    <w:semiHidden/>
    <w:rsid w:val="0028292E"/>
    <w:pPr>
      <w:tabs>
        <w:tab w:val="num" w:pos="926"/>
      </w:tabs>
      <w:ind w:left="926" w:hanging="360"/>
    </w:pPr>
  </w:style>
  <w:style w:type="paragraph" w:styleId="ListBullet4">
    <w:name w:val="List Bullet 4"/>
    <w:basedOn w:val="Normal"/>
    <w:autoRedefine/>
    <w:semiHidden/>
    <w:rsid w:val="0028292E"/>
    <w:pPr>
      <w:tabs>
        <w:tab w:val="num" w:pos="1209"/>
      </w:tabs>
      <w:ind w:left="1209" w:hanging="360"/>
    </w:pPr>
  </w:style>
  <w:style w:type="paragraph" w:styleId="ListBullet5">
    <w:name w:val="List Bullet 5"/>
    <w:basedOn w:val="Normal"/>
    <w:autoRedefine/>
    <w:semiHidden/>
    <w:rsid w:val="00105376"/>
    <w:pPr>
      <w:tabs>
        <w:tab w:val="num" w:pos="1492"/>
      </w:tabs>
      <w:spacing w:before="120" w:after="120"/>
    </w:pPr>
    <w:rPr>
      <w:rFonts w:cs="Arial"/>
      <w:b/>
      <w:szCs w:val="21"/>
    </w:rPr>
  </w:style>
  <w:style w:type="numbering" w:styleId="ArticleSection">
    <w:name w:val="Outline List 3"/>
    <w:basedOn w:val="NoList"/>
    <w:semiHidden/>
    <w:rsid w:val="00342D3D"/>
    <w:pPr>
      <w:numPr>
        <w:numId w:val="8"/>
      </w:numPr>
    </w:pPr>
  </w:style>
  <w:style w:type="paragraph" w:styleId="Closing">
    <w:name w:val="Closing"/>
    <w:basedOn w:val="Normal"/>
    <w:semiHidden/>
    <w:rsid w:val="00342D3D"/>
    <w:pPr>
      <w:ind w:left="4252"/>
    </w:pPr>
  </w:style>
  <w:style w:type="paragraph" w:styleId="Date">
    <w:name w:val="Date"/>
    <w:basedOn w:val="Normal"/>
    <w:next w:val="Normal"/>
    <w:semiHidden/>
    <w:rsid w:val="00342D3D"/>
  </w:style>
  <w:style w:type="paragraph" w:styleId="E-mailSignature">
    <w:name w:val="E-mail Signature"/>
    <w:basedOn w:val="Normal"/>
    <w:semiHidden/>
    <w:rsid w:val="00342D3D"/>
  </w:style>
  <w:style w:type="character" w:styleId="Emphasis">
    <w:name w:val="Emphasis"/>
    <w:basedOn w:val="DefaultParagraphFont"/>
    <w:uiPriority w:val="20"/>
    <w:qFormat/>
    <w:rsid w:val="00342D3D"/>
    <w:rPr>
      <w:i/>
      <w:iCs/>
    </w:rPr>
  </w:style>
  <w:style w:type="paragraph" w:styleId="EnvelopeAddress">
    <w:name w:val="envelope address"/>
    <w:basedOn w:val="Normal"/>
    <w:semiHidden/>
    <w:rsid w:val="00342D3D"/>
    <w:pPr>
      <w:framePr w:w="7920" w:h="1980" w:hRule="exact" w:hSpace="180" w:wrap="auto" w:hAnchor="page" w:xAlign="center" w:yAlign="bottom"/>
      <w:ind w:left="2880"/>
    </w:pPr>
    <w:rPr>
      <w:rFonts w:cs="Arial"/>
      <w:sz w:val="24"/>
      <w:szCs w:val="24"/>
    </w:rPr>
  </w:style>
  <w:style w:type="paragraph" w:styleId="EnvelopeReturn">
    <w:name w:val="envelope return"/>
    <w:basedOn w:val="Normal"/>
    <w:semiHidden/>
    <w:rsid w:val="00342D3D"/>
    <w:rPr>
      <w:rFonts w:cs="Arial"/>
    </w:rPr>
  </w:style>
  <w:style w:type="character" w:styleId="HTMLAcronym">
    <w:name w:val="HTML Acronym"/>
    <w:basedOn w:val="DefaultParagraphFont"/>
    <w:semiHidden/>
    <w:rsid w:val="00342D3D"/>
  </w:style>
  <w:style w:type="paragraph" w:styleId="HTMLAddress">
    <w:name w:val="HTML Address"/>
    <w:basedOn w:val="Normal"/>
    <w:semiHidden/>
    <w:rsid w:val="00342D3D"/>
    <w:rPr>
      <w:i/>
      <w:iCs/>
    </w:rPr>
  </w:style>
  <w:style w:type="character" w:styleId="HTMLCite">
    <w:name w:val="HTML Cite"/>
    <w:basedOn w:val="DefaultParagraphFont"/>
    <w:semiHidden/>
    <w:rsid w:val="00342D3D"/>
    <w:rPr>
      <w:i/>
      <w:iCs/>
    </w:rPr>
  </w:style>
  <w:style w:type="character" w:styleId="HTMLCode">
    <w:name w:val="HTML Code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semiHidden/>
    <w:rsid w:val="00342D3D"/>
    <w:rPr>
      <w:i/>
      <w:iCs/>
    </w:rPr>
  </w:style>
  <w:style w:type="character" w:styleId="HTMLKeyboard">
    <w:name w:val="HTML Keyboard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semiHidden/>
    <w:rsid w:val="00342D3D"/>
    <w:rPr>
      <w:rFonts w:ascii="Courier New" w:hAnsi="Courier New" w:cs="Courier New"/>
    </w:rPr>
  </w:style>
  <w:style w:type="character" w:styleId="HTMLSample">
    <w:name w:val="HTML Sample"/>
    <w:basedOn w:val="DefaultParagraphFont"/>
    <w:semiHidden/>
    <w:rsid w:val="00342D3D"/>
    <w:rPr>
      <w:rFonts w:ascii="Courier New" w:hAnsi="Courier New" w:cs="Courier New"/>
    </w:rPr>
  </w:style>
  <w:style w:type="character" w:styleId="HTMLTypewriter">
    <w:name w:val="HTML Typewriter"/>
    <w:basedOn w:val="DefaultParagraphFont"/>
    <w:semiHidden/>
    <w:rsid w:val="00342D3D"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semiHidden/>
    <w:rsid w:val="00342D3D"/>
    <w:rPr>
      <w:i/>
      <w:iCs/>
    </w:rPr>
  </w:style>
  <w:style w:type="character" w:styleId="LineNumber">
    <w:name w:val="line number"/>
    <w:basedOn w:val="DefaultParagraphFont"/>
    <w:semiHidden/>
    <w:rsid w:val="00342D3D"/>
  </w:style>
  <w:style w:type="paragraph" w:styleId="List">
    <w:name w:val="List"/>
    <w:basedOn w:val="Normal"/>
    <w:semiHidden/>
    <w:rsid w:val="00342D3D"/>
    <w:pPr>
      <w:ind w:left="283" w:hanging="283"/>
    </w:pPr>
  </w:style>
  <w:style w:type="paragraph" w:styleId="List2">
    <w:name w:val="List 2"/>
    <w:basedOn w:val="Normal"/>
    <w:semiHidden/>
    <w:rsid w:val="00342D3D"/>
    <w:pPr>
      <w:ind w:left="566" w:hanging="283"/>
    </w:pPr>
  </w:style>
  <w:style w:type="paragraph" w:styleId="List3">
    <w:name w:val="List 3"/>
    <w:basedOn w:val="Normal"/>
    <w:semiHidden/>
    <w:rsid w:val="00342D3D"/>
    <w:pPr>
      <w:ind w:left="849" w:hanging="283"/>
    </w:pPr>
  </w:style>
  <w:style w:type="paragraph" w:styleId="List4">
    <w:name w:val="List 4"/>
    <w:basedOn w:val="Normal"/>
    <w:semiHidden/>
    <w:rsid w:val="00342D3D"/>
    <w:pPr>
      <w:ind w:left="1132" w:hanging="283"/>
    </w:pPr>
  </w:style>
  <w:style w:type="paragraph" w:styleId="List5">
    <w:name w:val="List 5"/>
    <w:basedOn w:val="Normal"/>
    <w:semiHidden/>
    <w:rsid w:val="00342D3D"/>
    <w:pPr>
      <w:ind w:left="1415" w:hanging="283"/>
    </w:pPr>
  </w:style>
  <w:style w:type="paragraph" w:styleId="ListContinue">
    <w:name w:val="List Continue"/>
    <w:basedOn w:val="Normal"/>
    <w:semiHidden/>
    <w:rsid w:val="00342D3D"/>
    <w:pPr>
      <w:spacing w:after="120"/>
      <w:ind w:left="283"/>
    </w:pPr>
  </w:style>
  <w:style w:type="paragraph" w:styleId="ListContinue2">
    <w:name w:val="List Continue 2"/>
    <w:basedOn w:val="Normal"/>
    <w:semiHidden/>
    <w:rsid w:val="00342D3D"/>
    <w:pPr>
      <w:spacing w:after="120"/>
      <w:ind w:left="566"/>
    </w:pPr>
  </w:style>
  <w:style w:type="paragraph" w:styleId="ListContinue3">
    <w:name w:val="List Continue 3"/>
    <w:basedOn w:val="Normal"/>
    <w:semiHidden/>
    <w:rsid w:val="00342D3D"/>
    <w:pPr>
      <w:spacing w:after="120"/>
      <w:ind w:left="849"/>
    </w:pPr>
  </w:style>
  <w:style w:type="paragraph" w:styleId="ListContinue4">
    <w:name w:val="List Continue 4"/>
    <w:basedOn w:val="Normal"/>
    <w:semiHidden/>
    <w:rsid w:val="00342D3D"/>
    <w:pPr>
      <w:spacing w:after="120"/>
      <w:ind w:left="1132"/>
    </w:pPr>
  </w:style>
  <w:style w:type="paragraph" w:styleId="ListContinue5">
    <w:name w:val="List Continue 5"/>
    <w:basedOn w:val="Normal"/>
    <w:semiHidden/>
    <w:rsid w:val="00342D3D"/>
    <w:pPr>
      <w:spacing w:after="120"/>
      <w:ind w:left="1415"/>
    </w:pPr>
  </w:style>
  <w:style w:type="paragraph" w:styleId="ListNumber">
    <w:name w:val="List Number"/>
    <w:basedOn w:val="BodyText"/>
    <w:qFormat/>
    <w:rsid w:val="00342D3D"/>
    <w:pPr>
      <w:numPr>
        <w:numId w:val="1"/>
      </w:numPr>
    </w:pPr>
  </w:style>
  <w:style w:type="paragraph" w:styleId="ListNumber2">
    <w:name w:val="List Number 2"/>
    <w:basedOn w:val="Normal"/>
    <w:semiHidden/>
    <w:rsid w:val="00342D3D"/>
    <w:pPr>
      <w:numPr>
        <w:numId w:val="2"/>
      </w:numPr>
    </w:pPr>
  </w:style>
  <w:style w:type="paragraph" w:styleId="ListNumber3">
    <w:name w:val="List Number 3"/>
    <w:basedOn w:val="Normal"/>
    <w:semiHidden/>
    <w:rsid w:val="00342D3D"/>
    <w:pPr>
      <w:numPr>
        <w:numId w:val="3"/>
      </w:numPr>
    </w:pPr>
  </w:style>
  <w:style w:type="paragraph" w:styleId="ListNumber4">
    <w:name w:val="List Number 4"/>
    <w:basedOn w:val="Normal"/>
    <w:semiHidden/>
    <w:rsid w:val="00342D3D"/>
    <w:pPr>
      <w:numPr>
        <w:numId w:val="4"/>
      </w:numPr>
    </w:pPr>
  </w:style>
  <w:style w:type="paragraph" w:styleId="ListNumber5">
    <w:name w:val="List Number 5"/>
    <w:basedOn w:val="Normal"/>
    <w:semiHidden/>
    <w:rsid w:val="00342D3D"/>
    <w:pPr>
      <w:numPr>
        <w:numId w:val="5"/>
      </w:numPr>
    </w:pPr>
  </w:style>
  <w:style w:type="paragraph" w:styleId="MessageHeader">
    <w:name w:val="Message Header"/>
    <w:basedOn w:val="Normal"/>
    <w:semiHidden/>
    <w:rsid w:val="00342D3D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134" w:hanging="1134"/>
    </w:pPr>
    <w:rPr>
      <w:rFonts w:cs="Arial"/>
      <w:sz w:val="24"/>
      <w:szCs w:val="24"/>
    </w:rPr>
  </w:style>
  <w:style w:type="paragraph" w:styleId="NormalIndent">
    <w:name w:val="Normal Indent"/>
    <w:basedOn w:val="Normal"/>
    <w:semiHidden/>
    <w:rsid w:val="00342D3D"/>
    <w:pPr>
      <w:ind w:left="720"/>
    </w:pPr>
  </w:style>
  <w:style w:type="paragraph" w:customStyle="1" w:styleId="NoteHeading1">
    <w:name w:val="Note Heading1"/>
    <w:basedOn w:val="Normal"/>
    <w:next w:val="Normal"/>
    <w:semiHidden/>
    <w:rsid w:val="00342D3D"/>
  </w:style>
  <w:style w:type="paragraph" w:styleId="PlainText">
    <w:name w:val="Plain Text"/>
    <w:basedOn w:val="Normal"/>
    <w:semiHidden/>
    <w:rsid w:val="00342D3D"/>
    <w:rPr>
      <w:rFonts w:ascii="Courier New" w:hAnsi="Courier New" w:cs="Courier New"/>
    </w:rPr>
  </w:style>
  <w:style w:type="paragraph" w:styleId="Signature">
    <w:name w:val="Signature"/>
    <w:basedOn w:val="Normal"/>
    <w:semiHidden/>
    <w:rsid w:val="00342D3D"/>
    <w:pPr>
      <w:ind w:left="4252"/>
    </w:pPr>
  </w:style>
  <w:style w:type="paragraph" w:styleId="Subtitle">
    <w:name w:val="Subtitle"/>
    <w:basedOn w:val="Normal"/>
    <w:semiHidden/>
    <w:qFormat/>
    <w:rsid w:val="00342D3D"/>
    <w:pPr>
      <w:spacing w:after="60"/>
      <w:jc w:val="center"/>
      <w:outlineLvl w:val="1"/>
    </w:pPr>
    <w:rPr>
      <w:rFonts w:cs="Arial"/>
      <w:sz w:val="24"/>
      <w:szCs w:val="24"/>
    </w:rPr>
  </w:style>
  <w:style w:type="table" w:styleId="Table3Deffects1">
    <w:name w:val="Table 3D effects 1"/>
    <w:basedOn w:val="TableNormal"/>
    <w:semiHidden/>
    <w:rsid w:val="00342D3D"/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3Deffects2">
    <w:name w:val="Table 3D effects 2"/>
    <w:basedOn w:val="TableNormal"/>
    <w:semiHidden/>
    <w:rsid w:val="00342D3D"/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3Deffects3">
    <w:name w:val="Table 3D effects 3"/>
    <w:basedOn w:val="TableNormal"/>
    <w:semiHidden/>
    <w:rsid w:val="00342D3D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1">
    <w:name w:val="Table Classic 1"/>
    <w:basedOn w:val="TableNormal"/>
    <w:semiHidden/>
    <w:rsid w:val="00342D3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2">
    <w:name w:val="Table Classic 2"/>
    <w:basedOn w:val="TableNormal"/>
    <w:semiHidden/>
    <w:rsid w:val="00342D3D"/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3">
    <w:name w:val="Table Classic 3"/>
    <w:basedOn w:val="TableNormal"/>
    <w:semiHidden/>
    <w:rsid w:val="00342D3D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lassic4">
    <w:name w:val="Table Classic 4"/>
    <w:basedOn w:val="TableNormal"/>
    <w:semiHidden/>
    <w:rsid w:val="00342D3D"/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1">
    <w:name w:val="Table Colorful 1"/>
    <w:basedOn w:val="TableNormal"/>
    <w:semiHidden/>
    <w:rsid w:val="00342D3D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2">
    <w:name w:val="Table Colorful 2"/>
    <w:basedOn w:val="TableNormal"/>
    <w:semiHidden/>
    <w:rsid w:val="00342D3D"/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orful3">
    <w:name w:val="Table Colorful 3"/>
    <w:basedOn w:val="TableNormal"/>
    <w:semiHidden/>
    <w:rsid w:val="00342D3D"/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Columns1">
    <w:name w:val="Table Columns 1"/>
    <w:basedOn w:val="TableNormal"/>
    <w:semiHidden/>
    <w:rsid w:val="00342D3D"/>
    <w:rPr>
      <w:b/>
      <w:bCs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2">
    <w:name w:val="Table Columns 2"/>
    <w:basedOn w:val="TableNormal"/>
    <w:semiHidden/>
    <w:rsid w:val="00342D3D"/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3">
    <w:name w:val="Table Columns 3"/>
    <w:basedOn w:val="TableNormal"/>
    <w:semiHidden/>
    <w:rsid w:val="00342D3D"/>
    <w:rPr>
      <w:b/>
      <w:bCs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Columns4">
    <w:name w:val="Table Columns 4"/>
    <w:basedOn w:val="TableNormal"/>
    <w:semiHidden/>
    <w:rsid w:val="00342D3D"/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semiHidden/>
    <w:rsid w:val="00342D3D"/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semiHidden/>
    <w:rsid w:val="00342D3D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Elegant">
    <w:name w:val="Table Elegant"/>
    <w:basedOn w:val="TableNormal"/>
    <w:semiHidden/>
    <w:rsid w:val="00342D3D"/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1">
    <w:name w:val="Table Grid 1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2">
    <w:name w:val="Table Grid 2"/>
    <w:basedOn w:val="TableNormal"/>
    <w:semiHidden/>
    <w:rsid w:val="00342D3D"/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3">
    <w:name w:val="Table Grid 3"/>
    <w:basedOn w:val="TableNormal"/>
    <w:semiHidden/>
    <w:rsid w:val="00342D3D"/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4">
    <w:name w:val="Table Grid 4"/>
    <w:basedOn w:val="TableNormal"/>
    <w:semiHidden/>
    <w:rsid w:val="00342D3D"/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Grid5">
    <w:name w:val="Table Grid 5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6">
    <w:name w:val="Table Grid 6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7">
    <w:name w:val="Table Grid 7"/>
    <w:basedOn w:val="TableNormal"/>
    <w:semiHidden/>
    <w:rsid w:val="00342D3D"/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TableGrid8">
    <w:name w:val="Table Grid 8"/>
    <w:basedOn w:val="TableNormal"/>
    <w:semiHidden/>
    <w:rsid w:val="00342D3D"/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1">
    <w:name w:val="Table List 1"/>
    <w:basedOn w:val="TableNormal"/>
    <w:semiHidden/>
    <w:rsid w:val="00342D3D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2">
    <w:name w:val="Table List 2"/>
    <w:basedOn w:val="TableNormal"/>
    <w:semiHidden/>
    <w:rsid w:val="00342D3D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3">
    <w:name w:val="Table List 3"/>
    <w:basedOn w:val="TableNormal"/>
    <w:semiHidden/>
    <w:rsid w:val="00342D3D"/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4">
    <w:name w:val="Table List 4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List5">
    <w:name w:val="Table List 5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List6">
    <w:name w:val="Table List 6"/>
    <w:basedOn w:val="TableNormal"/>
    <w:semiHidden/>
    <w:rsid w:val="00342D3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List7">
    <w:name w:val="Table List 7"/>
    <w:basedOn w:val="TableNormal"/>
    <w:semiHidden/>
    <w:rsid w:val="00342D3D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List8">
    <w:name w:val="Table List 8"/>
    <w:basedOn w:val="TableNormal"/>
    <w:semiHidden/>
    <w:rsid w:val="00342D3D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table" w:styleId="TableProfessional">
    <w:name w:val="Table Professional"/>
    <w:basedOn w:val="TableNormal"/>
    <w:semiHidden/>
    <w:rsid w:val="00342D3D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imple1">
    <w:name w:val="Table Simple 1"/>
    <w:basedOn w:val="TableNormal"/>
    <w:semiHidden/>
    <w:rsid w:val="00342D3D"/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Simple2">
    <w:name w:val="Table Simple 2"/>
    <w:basedOn w:val="TableNormal"/>
    <w:semiHidden/>
    <w:rsid w:val="00342D3D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Simple3">
    <w:name w:val="Table Simple 3"/>
    <w:basedOn w:val="TableNormal"/>
    <w:semiHidden/>
    <w:rsid w:val="00342D3D"/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Subtle1">
    <w:name w:val="Table Subtle 1"/>
    <w:basedOn w:val="TableNormal"/>
    <w:semiHidden/>
    <w:rsid w:val="00342D3D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Subtle2">
    <w:name w:val="Table Subtle 2"/>
    <w:basedOn w:val="TableNormal"/>
    <w:semiHidden/>
    <w:rsid w:val="00342D3D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Theme">
    <w:name w:val="Table Theme"/>
    <w:basedOn w:val="TableNormal"/>
    <w:semiHidden/>
    <w:rsid w:val="00342D3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semiHidden/>
    <w:rsid w:val="00342D3D"/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2">
    <w:name w:val="Table Web 2"/>
    <w:basedOn w:val="TableNormal"/>
    <w:semiHidden/>
    <w:rsid w:val="00342D3D"/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Web3">
    <w:name w:val="Table Web 3"/>
    <w:basedOn w:val="TableNormal"/>
    <w:semiHidden/>
    <w:rsid w:val="00342D3D"/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le">
    <w:name w:val="Title"/>
    <w:basedOn w:val="Normal"/>
    <w:semiHidden/>
    <w:qFormat/>
    <w:rsid w:val="00342D3D"/>
    <w:pPr>
      <w:spacing w:before="240" w:after="60"/>
      <w:jc w:val="center"/>
      <w:outlineLvl w:val="0"/>
    </w:pPr>
    <w:rPr>
      <w:rFonts w:cs="Arial"/>
      <w:b/>
      <w:bCs/>
      <w:kern w:val="28"/>
      <w:sz w:val="32"/>
      <w:szCs w:val="32"/>
    </w:rPr>
  </w:style>
  <w:style w:type="character" w:customStyle="1" w:styleId="GT">
    <w:name w:val="G+T"/>
    <w:basedOn w:val="DefaultParagraphFont"/>
    <w:rsid w:val="00F06335"/>
    <w:rPr>
      <w:rFonts w:ascii="Arial" w:hAnsi="Arial" w:cs="Arial"/>
      <w:color w:val="0047BB"/>
      <w:sz w:val="14"/>
      <w:szCs w:val="18"/>
    </w:rPr>
  </w:style>
  <w:style w:type="paragraph" w:customStyle="1" w:styleId="Heading">
    <w:name w:val="Heading"/>
    <w:basedOn w:val="Heading1"/>
    <w:next w:val="BodyText"/>
    <w:qFormat/>
    <w:rsid w:val="00342D3D"/>
    <w:pPr>
      <w:pBdr>
        <w:top w:val="single" w:sz="4" w:space="6" w:color="auto"/>
      </w:pBdr>
    </w:pPr>
  </w:style>
  <w:style w:type="paragraph" w:customStyle="1" w:styleId="Subheading">
    <w:name w:val="Subheading"/>
    <w:basedOn w:val="Heading2"/>
    <w:next w:val="BodyText"/>
    <w:qFormat/>
    <w:rsid w:val="00342D3D"/>
    <w:pPr>
      <w:ind w:left="1134" w:hanging="567"/>
    </w:pPr>
  </w:style>
  <w:style w:type="paragraph" w:customStyle="1" w:styleId="Heading1Signing">
    <w:name w:val="Heading 1 Signing"/>
    <w:basedOn w:val="Heading1"/>
    <w:next w:val="Normal"/>
    <w:rsid w:val="00FF4651"/>
    <w:pPr>
      <w:pBdr>
        <w:top w:val="single" w:sz="4" w:space="6" w:color="auto"/>
      </w:pBdr>
    </w:pPr>
  </w:style>
  <w:style w:type="paragraph" w:customStyle="1" w:styleId="DeedTOC">
    <w:name w:val="Deed_TOC"/>
    <w:basedOn w:val="Normal"/>
    <w:rsid w:val="00FF4651"/>
    <w:pPr>
      <w:pBdr>
        <w:top w:val="single" w:sz="4" w:space="6" w:color="000000"/>
      </w:pBdr>
      <w:tabs>
        <w:tab w:val="left" w:pos="1134"/>
        <w:tab w:val="right" w:pos="7655"/>
      </w:tabs>
      <w:spacing w:after="240" w:line="260" w:lineRule="atLeast"/>
      <w:ind w:firstLine="567"/>
    </w:pPr>
    <w:rPr>
      <w:b/>
      <w:bCs/>
      <w:color w:val="0047BB"/>
      <w:sz w:val="28"/>
      <w:szCs w:val="28"/>
    </w:rPr>
  </w:style>
  <w:style w:type="paragraph" w:customStyle="1" w:styleId="DeedHeading">
    <w:name w:val="Deed_Heading"/>
    <w:basedOn w:val="Normal"/>
    <w:rsid w:val="008E27E0"/>
    <w:pPr>
      <w:pBdr>
        <w:top w:val="single" w:sz="24" w:space="7" w:color="0047BB"/>
      </w:pBdr>
      <w:spacing w:line="440" w:lineRule="exact"/>
    </w:pPr>
    <w:rPr>
      <w:rFonts w:ascii="Arial Black" w:hAnsi="Arial Black"/>
      <w:sz w:val="44"/>
    </w:rPr>
  </w:style>
  <w:style w:type="table" w:customStyle="1" w:styleId="GTTable">
    <w:name w:val="G+T Table"/>
    <w:basedOn w:val="TableGrid"/>
    <w:rsid w:val="00E03310"/>
    <w:pPr>
      <w:spacing w:before="60" w:after="60" w:line="240" w:lineRule="auto"/>
    </w:pPr>
    <w:tblPr>
      <w:tblStyleRowBandSize w:val="1"/>
      <w:tblInd w:w="142" w:type="dxa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blStylePr w:type="firstRow">
      <w:pPr>
        <w:keepNext/>
        <w:keepLines w:val="0"/>
        <w:pageBreakBefore w:val="0"/>
        <w:widowControl/>
        <w:suppressLineNumbers w:val="0"/>
        <w:suppressAutoHyphens w:val="0"/>
        <w:wordWrap/>
      </w:pPr>
      <w:rPr>
        <w:rFonts w:ascii="Baskerville Old Face" w:hAnsi="Baskerville Old Face"/>
        <w:b/>
        <w:color w:val="FFFFFF" w:themeColor="background1"/>
      </w:rPr>
      <w:tblPr/>
      <w:tcPr>
        <w:tc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6" w:space="0" w:color="auto"/>
          <w:insideV w:val="single" w:sz="6" w:space="0" w:color="auto"/>
        </w:tcBorders>
        <w:shd w:val="clear" w:color="auto" w:fill="0047BB"/>
      </w:tcPr>
    </w:tblStylePr>
    <w:tblStylePr w:type="lastRow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  <w:tblStylePr w:type="band1Horz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  <w:tblStylePr w:type="band2Horz">
      <w:pPr>
        <w:keepNext w:val="0"/>
        <w:keepLines w:val="0"/>
        <w:pageBreakBefore w:val="0"/>
        <w:widowControl/>
        <w:suppressLineNumbers w:val="0"/>
        <w:suppressAutoHyphens w:val="0"/>
        <w:wordWrap/>
      </w:pPr>
    </w:tblStylePr>
  </w:style>
  <w:style w:type="paragraph" w:customStyle="1" w:styleId="Sch3">
    <w:name w:val="Sch 3"/>
    <w:basedOn w:val="Heading3"/>
    <w:qFormat/>
    <w:rsid w:val="00342D3D"/>
    <w:pPr>
      <w:numPr>
        <w:ilvl w:val="3"/>
        <w:numId w:val="13"/>
      </w:numPr>
    </w:pPr>
  </w:style>
  <w:style w:type="paragraph" w:customStyle="1" w:styleId="Sch4">
    <w:name w:val="Sch 4"/>
    <w:basedOn w:val="Heading4"/>
    <w:qFormat/>
    <w:rsid w:val="00CF0C9B"/>
    <w:pPr>
      <w:numPr>
        <w:ilvl w:val="4"/>
        <w:numId w:val="13"/>
      </w:numPr>
    </w:pPr>
  </w:style>
  <w:style w:type="paragraph" w:customStyle="1" w:styleId="Sch5">
    <w:name w:val="Sch 5"/>
    <w:basedOn w:val="Heading5"/>
    <w:qFormat/>
    <w:rsid w:val="00CF0C9B"/>
    <w:pPr>
      <w:numPr>
        <w:ilvl w:val="5"/>
        <w:numId w:val="13"/>
      </w:numPr>
    </w:pPr>
  </w:style>
  <w:style w:type="character" w:customStyle="1" w:styleId="Partreference">
    <w:name w:val="Part reference"/>
    <w:basedOn w:val="DefaultParagraphFont"/>
    <w:rsid w:val="00342D3D"/>
    <w:rPr>
      <w:b/>
      <w:sz w:val="16"/>
      <w:szCs w:val="16"/>
    </w:rPr>
  </w:style>
  <w:style w:type="numbering" w:styleId="1ai">
    <w:name w:val="Outline List 1"/>
    <w:basedOn w:val="NoList"/>
    <w:semiHidden/>
    <w:rsid w:val="00342D3D"/>
    <w:pPr>
      <w:numPr>
        <w:numId w:val="6"/>
      </w:numPr>
    </w:pPr>
  </w:style>
  <w:style w:type="paragraph" w:styleId="BodyText2">
    <w:name w:val="Body Text 2"/>
    <w:basedOn w:val="Normal"/>
    <w:semiHidden/>
    <w:rsid w:val="00342D3D"/>
    <w:pPr>
      <w:spacing w:after="120" w:line="480" w:lineRule="auto"/>
    </w:pPr>
  </w:style>
  <w:style w:type="paragraph" w:styleId="BodyText3">
    <w:name w:val="Body Text 3"/>
    <w:basedOn w:val="Normal"/>
    <w:semiHidden/>
    <w:rsid w:val="00342D3D"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semiHidden/>
    <w:rsid w:val="00342D3D"/>
    <w:pPr>
      <w:spacing w:after="120"/>
      <w:ind w:left="0" w:firstLine="210"/>
    </w:pPr>
  </w:style>
  <w:style w:type="paragraph" w:styleId="BodyTextIndent">
    <w:name w:val="Body Text Indent"/>
    <w:basedOn w:val="Normal"/>
    <w:semiHidden/>
    <w:rsid w:val="00342D3D"/>
    <w:pPr>
      <w:spacing w:after="120"/>
      <w:ind w:left="283"/>
    </w:pPr>
  </w:style>
  <w:style w:type="paragraph" w:styleId="BodyTextFirstIndent2">
    <w:name w:val="Body Text First Indent 2"/>
    <w:basedOn w:val="BodyTextIndent"/>
    <w:semiHidden/>
    <w:rsid w:val="00342D3D"/>
    <w:pPr>
      <w:ind w:firstLine="210"/>
    </w:pPr>
  </w:style>
  <w:style w:type="paragraph" w:styleId="BodyTextIndent2">
    <w:name w:val="Body Text Indent 2"/>
    <w:basedOn w:val="Normal"/>
    <w:semiHidden/>
    <w:rsid w:val="00342D3D"/>
    <w:pPr>
      <w:spacing w:after="120" w:line="480" w:lineRule="auto"/>
      <w:ind w:left="283"/>
    </w:pPr>
  </w:style>
  <w:style w:type="paragraph" w:styleId="BodyTextIndent3">
    <w:name w:val="Body Text Indent 3"/>
    <w:basedOn w:val="Normal"/>
    <w:semiHidden/>
    <w:rsid w:val="00342D3D"/>
    <w:pPr>
      <w:spacing w:after="120"/>
      <w:ind w:left="283"/>
    </w:pPr>
    <w:rPr>
      <w:sz w:val="16"/>
      <w:szCs w:val="16"/>
    </w:rPr>
  </w:style>
  <w:style w:type="character" w:customStyle="1" w:styleId="HeaderChar">
    <w:name w:val="Header Char"/>
    <w:aliases w:val=" HR Char"/>
    <w:basedOn w:val="DefaultParagraphFont"/>
    <w:link w:val="Header"/>
    <w:rsid w:val="00342D3D"/>
    <w:rPr>
      <w:rFonts w:ascii="Arial" w:hAnsi="Arial"/>
      <w:color w:val="000000"/>
      <w:lang w:eastAsia="en-US"/>
    </w:rPr>
  </w:style>
  <w:style w:type="paragraph" w:customStyle="1" w:styleId="AddressFooter">
    <w:name w:val="Address_Footer"/>
    <w:basedOn w:val="Header"/>
    <w:qFormat/>
    <w:rsid w:val="00342D3D"/>
    <w:pPr>
      <w:spacing w:line="160" w:lineRule="atLeast"/>
    </w:pPr>
    <w:rPr>
      <w:rFonts w:ascii="GillSans" w:hAnsi="GillSans"/>
      <w:sz w:val="14"/>
    </w:rPr>
  </w:style>
  <w:style w:type="paragraph" w:customStyle="1" w:styleId="PrecInstructionNumber">
    <w:name w:val="Prec Instruction Number"/>
    <w:basedOn w:val="Normal"/>
    <w:qFormat/>
    <w:rsid w:val="00342D3D"/>
    <w:pPr>
      <w:numPr>
        <w:numId w:val="14"/>
      </w:numPr>
      <w:tabs>
        <w:tab w:val="left" w:pos="567"/>
        <w:tab w:val="left" w:pos="851"/>
      </w:tabs>
      <w:spacing w:before="60" w:after="60"/>
    </w:pPr>
    <w:rPr>
      <w:sz w:val="16"/>
    </w:rPr>
  </w:style>
  <w:style w:type="paragraph" w:customStyle="1" w:styleId="TextBox">
    <w:name w:val="TextBox"/>
    <w:basedOn w:val="Normal"/>
    <w:rsid w:val="00342D3D"/>
    <w:pPr>
      <w:spacing w:line="220" w:lineRule="exact"/>
    </w:pPr>
    <w:rPr>
      <w:sz w:val="16"/>
    </w:rPr>
  </w:style>
  <w:style w:type="paragraph" w:customStyle="1" w:styleId="PrecBodyText">
    <w:name w:val="Prec_BodyText"/>
    <w:basedOn w:val="BodyText"/>
    <w:rsid w:val="00342D3D"/>
    <w:pPr>
      <w:ind w:left="0"/>
    </w:pPr>
  </w:style>
  <w:style w:type="paragraph" w:customStyle="1" w:styleId="Precheading">
    <w:name w:val="Prec_heading"/>
    <w:basedOn w:val="Normal"/>
    <w:next w:val="BodyText"/>
    <w:rsid w:val="009D56BF"/>
    <w:pPr>
      <w:pBdr>
        <w:top w:val="single" w:sz="6" w:space="9" w:color="auto"/>
      </w:pBdr>
      <w:spacing w:before="480" w:after="120"/>
    </w:pPr>
    <w:rPr>
      <w:rFonts w:cs="Arial"/>
      <w:b/>
      <w:bCs/>
      <w:color w:val="0047BB"/>
      <w:sz w:val="28"/>
    </w:rPr>
  </w:style>
  <w:style w:type="paragraph" w:customStyle="1" w:styleId="Prectitle">
    <w:name w:val="Prec__title"/>
    <w:basedOn w:val="Normal"/>
    <w:rsid w:val="009D56BF"/>
    <w:pPr>
      <w:ind w:right="2552"/>
    </w:pPr>
    <w:rPr>
      <w:rFonts w:cs="Arial"/>
      <w:b/>
      <w:bCs/>
      <w:color w:val="0047BB"/>
      <w:sz w:val="36"/>
    </w:rPr>
  </w:style>
  <w:style w:type="paragraph" w:customStyle="1" w:styleId="PrecCoverListBullet">
    <w:name w:val="Prec Cover List Bullet"/>
    <w:basedOn w:val="ListBullet"/>
    <w:qFormat/>
    <w:rsid w:val="00342D3D"/>
    <w:pPr>
      <w:numPr>
        <w:numId w:val="15"/>
      </w:numPr>
    </w:pPr>
  </w:style>
  <w:style w:type="paragraph" w:customStyle="1" w:styleId="PrecCoverListBullet2">
    <w:name w:val="Prec Cover List Bullet 2"/>
    <w:basedOn w:val="PrecCoverListBullet"/>
    <w:qFormat/>
    <w:rsid w:val="00342D3D"/>
    <w:pPr>
      <w:numPr>
        <w:ilvl w:val="1"/>
      </w:numPr>
    </w:pPr>
  </w:style>
  <w:style w:type="paragraph" w:customStyle="1" w:styleId="Instruction">
    <w:name w:val="Instruction"/>
    <w:basedOn w:val="Normal"/>
    <w:qFormat/>
    <w:rsid w:val="00342D3D"/>
    <w:pPr>
      <w:tabs>
        <w:tab w:val="num" w:pos="360"/>
      </w:tabs>
      <w:spacing w:before="60" w:after="60"/>
    </w:pPr>
    <w:rPr>
      <w:sz w:val="16"/>
    </w:rPr>
  </w:style>
  <w:style w:type="paragraph" w:customStyle="1" w:styleId="Instruction-Information">
    <w:name w:val="Instruction - Information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Instruction-Optional">
    <w:name w:val="Instruction - Optional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Instruction-OptionalEnd">
    <w:name w:val="Instruction - OptionalEnd"/>
    <w:basedOn w:val="Normal"/>
    <w:rsid w:val="00C3500A"/>
    <w:pPr>
      <w:spacing w:before="60" w:after="60" w:line="200" w:lineRule="atLeast"/>
    </w:pPr>
    <w:rPr>
      <w:sz w:val="16"/>
    </w:rPr>
  </w:style>
  <w:style w:type="paragraph" w:customStyle="1" w:styleId="Heading1A">
    <w:name w:val="Heading 1A"/>
    <w:basedOn w:val="Heading1"/>
    <w:next w:val="BodyText"/>
    <w:qFormat/>
    <w:rsid w:val="0073275B"/>
    <w:pPr>
      <w:numPr>
        <w:ilvl w:val="5"/>
      </w:numPr>
    </w:pPr>
  </w:style>
  <w:style w:type="paragraph" w:customStyle="1" w:styleId="Heading2A">
    <w:name w:val="Heading 2A"/>
    <w:basedOn w:val="Heading2"/>
    <w:next w:val="BodyText"/>
    <w:qFormat/>
    <w:rsid w:val="00653098"/>
    <w:pPr>
      <w:numPr>
        <w:ilvl w:val="6"/>
      </w:numPr>
    </w:pPr>
  </w:style>
  <w:style w:type="paragraph" w:customStyle="1" w:styleId="Heading6A">
    <w:name w:val="Heading 6A"/>
    <w:basedOn w:val="Heading1"/>
    <w:next w:val="BodyText"/>
    <w:qFormat/>
    <w:rsid w:val="00AE409E"/>
    <w:pPr>
      <w:numPr>
        <w:ilvl w:val="6"/>
        <w:numId w:val="13"/>
      </w:numPr>
      <w:tabs>
        <w:tab w:val="left" w:pos="2268"/>
      </w:tabs>
    </w:pPr>
  </w:style>
  <w:style w:type="paragraph" w:customStyle="1" w:styleId="Heading3A">
    <w:name w:val="Heading 3A"/>
    <w:basedOn w:val="Heading3"/>
    <w:qFormat/>
    <w:rsid w:val="00214ECA"/>
    <w:pPr>
      <w:numPr>
        <w:ilvl w:val="7"/>
      </w:numPr>
    </w:pPr>
  </w:style>
  <w:style w:type="paragraph" w:customStyle="1" w:styleId="Heading3aa">
    <w:name w:val="Heading 3 aa"/>
    <w:basedOn w:val="BodyText"/>
    <w:qFormat/>
    <w:rsid w:val="00D46C34"/>
    <w:pPr>
      <w:ind w:left="0"/>
    </w:pPr>
  </w:style>
  <w:style w:type="paragraph" w:customStyle="1" w:styleId="Sch1A">
    <w:name w:val="Sch 1A"/>
    <w:basedOn w:val="Sch1"/>
    <w:qFormat/>
    <w:rsid w:val="00B0388A"/>
    <w:pPr>
      <w:numPr>
        <w:ilvl w:val="7"/>
      </w:numPr>
    </w:pPr>
  </w:style>
  <w:style w:type="paragraph" w:customStyle="1" w:styleId="Sch2A">
    <w:name w:val="Sch 2A"/>
    <w:basedOn w:val="Sch2"/>
    <w:next w:val="BodyText"/>
    <w:qFormat/>
    <w:rsid w:val="00B0388A"/>
    <w:pPr>
      <w:numPr>
        <w:ilvl w:val="8"/>
      </w:numPr>
    </w:pPr>
  </w:style>
  <w:style w:type="paragraph" w:customStyle="1" w:styleId="Sch3A">
    <w:name w:val="Sch 3A"/>
    <w:basedOn w:val="Sch3"/>
    <w:qFormat/>
    <w:rsid w:val="00B0388A"/>
  </w:style>
  <w:style w:type="paragraph" w:customStyle="1" w:styleId="Sch4A">
    <w:name w:val="Sch 4A"/>
    <w:basedOn w:val="Sch4"/>
    <w:qFormat/>
    <w:rsid w:val="00B0388A"/>
  </w:style>
  <w:style w:type="paragraph" w:customStyle="1" w:styleId="Sch5A">
    <w:name w:val="Sch 5A"/>
    <w:basedOn w:val="Sch5"/>
    <w:qFormat/>
    <w:rsid w:val="00B0388A"/>
  </w:style>
  <w:style w:type="paragraph" w:customStyle="1" w:styleId="SchTitleHeading">
    <w:name w:val="Sch Title Heading"/>
    <w:basedOn w:val="Heading1"/>
    <w:next w:val="BodyText"/>
    <w:qFormat/>
    <w:rsid w:val="00FD1BE5"/>
    <w:pPr>
      <w:tabs>
        <w:tab w:val="num" w:pos="2410"/>
      </w:tabs>
      <w:ind w:firstLine="567"/>
    </w:pPr>
  </w:style>
  <w:style w:type="paragraph" w:styleId="Footer">
    <w:name w:val="footer"/>
    <w:basedOn w:val="Normal"/>
    <w:link w:val="FooterChar"/>
    <w:rsid w:val="003F0327"/>
    <w:pPr>
      <w:tabs>
        <w:tab w:val="center" w:pos="4513"/>
        <w:tab w:val="right" w:pos="9026"/>
      </w:tabs>
      <w:spacing w:line="240" w:lineRule="auto"/>
    </w:pPr>
    <w:rPr>
      <w:sz w:val="14"/>
    </w:rPr>
  </w:style>
  <w:style w:type="character" w:customStyle="1" w:styleId="FooterChar">
    <w:name w:val="Footer Char"/>
    <w:basedOn w:val="DefaultParagraphFont"/>
    <w:link w:val="Footer"/>
    <w:rsid w:val="003F0327"/>
    <w:rPr>
      <w:rFonts w:ascii="Arial" w:hAnsi="Arial"/>
      <w:color w:val="000000"/>
      <w:sz w:val="14"/>
      <w:lang w:eastAsia="en-US"/>
    </w:rPr>
  </w:style>
  <w:style w:type="paragraph" w:customStyle="1" w:styleId="xFooter">
    <w:name w:val="xFooter"/>
    <w:basedOn w:val="Normal"/>
    <w:qFormat/>
    <w:rsid w:val="00F06335"/>
    <w:pPr>
      <w:tabs>
        <w:tab w:val="right" w:pos="9072"/>
      </w:tabs>
      <w:spacing w:before="120" w:after="120"/>
      <w:ind w:left="-113"/>
    </w:pPr>
    <w:rPr>
      <w:sz w:val="14"/>
    </w:rPr>
  </w:style>
  <w:style w:type="paragraph" w:styleId="NoSpacing">
    <w:name w:val="No Spacing"/>
    <w:link w:val="NoSpacingChar"/>
    <w:uiPriority w:val="1"/>
    <w:qFormat/>
    <w:rsid w:val="002302AD"/>
    <w:rPr>
      <w:rFonts w:ascii="Calibri" w:hAnsi="Calibri"/>
      <w:sz w:val="22"/>
      <w:szCs w:val="22"/>
      <w:lang w:val="en-US" w:eastAsia="en-US"/>
    </w:rPr>
  </w:style>
  <w:style w:type="character" w:customStyle="1" w:styleId="NoSpacingChar">
    <w:name w:val="No Spacing Char"/>
    <w:link w:val="NoSpacing"/>
    <w:uiPriority w:val="1"/>
    <w:rsid w:val="002302AD"/>
    <w:rPr>
      <w:rFonts w:ascii="Calibri" w:hAnsi="Calibri"/>
      <w:sz w:val="22"/>
      <w:szCs w:val="22"/>
      <w:lang w:val="en-US" w:eastAsia="en-US"/>
    </w:rPr>
  </w:style>
  <w:style w:type="paragraph" w:customStyle="1" w:styleId="TextStyle">
    <w:name w:val="TextStyle"/>
    <w:basedOn w:val="Normal"/>
    <w:rsid w:val="00C01CDC"/>
    <w:pPr>
      <w:spacing w:line="240" w:lineRule="auto"/>
      <w:ind w:left="720"/>
    </w:pPr>
    <w:rPr>
      <w:rFonts w:ascii="Lucida Sans Unicode" w:hAnsi="Lucida Sans Unicode"/>
      <w:szCs w:val="24"/>
      <w:lang w:val="en-US"/>
    </w:rPr>
  </w:style>
  <w:style w:type="paragraph" w:customStyle="1" w:styleId="Header1">
    <w:name w:val="Header1"/>
    <w:rsid w:val="00C01CDC"/>
    <w:pPr>
      <w:numPr>
        <w:numId w:val="19"/>
      </w:numPr>
    </w:pPr>
    <w:rPr>
      <w:rFonts w:ascii="Trebuchet MS" w:hAnsi="Trebuchet MS"/>
      <w:b/>
      <w:bCs/>
      <w:color w:val="666699"/>
      <w:sz w:val="24"/>
      <w:szCs w:val="24"/>
      <w:lang w:val="en-US" w:eastAsia="en-US"/>
    </w:rPr>
  </w:style>
  <w:style w:type="paragraph" w:customStyle="1" w:styleId="tty80">
    <w:name w:val="tty80"/>
    <w:basedOn w:val="Normal"/>
    <w:rsid w:val="00AE7365"/>
    <w:pPr>
      <w:spacing w:line="240" w:lineRule="auto"/>
    </w:pPr>
    <w:rPr>
      <w:rFonts w:ascii="Courier New" w:hAnsi="Courier New"/>
      <w:lang w:val="en-US"/>
    </w:rPr>
  </w:style>
  <w:style w:type="paragraph" w:customStyle="1" w:styleId="ColorfulList-Accent11">
    <w:name w:val="Colorful List - Accent 11"/>
    <w:basedOn w:val="Normal"/>
    <w:uiPriority w:val="34"/>
    <w:qFormat/>
    <w:rsid w:val="00C942D8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  <w:lang w:val="en-US"/>
    </w:rPr>
  </w:style>
  <w:style w:type="paragraph" w:customStyle="1" w:styleId="TMLBodyCopy">
    <w:name w:val="TML Body Copy"/>
    <w:basedOn w:val="Normal"/>
    <w:link w:val="TMLBodyCopyChar"/>
    <w:qFormat/>
    <w:rsid w:val="004C53D1"/>
    <w:pPr>
      <w:tabs>
        <w:tab w:val="left" w:pos="4896"/>
      </w:tabs>
      <w:spacing w:before="60" w:after="120" w:line="276" w:lineRule="auto"/>
    </w:pPr>
    <w:rPr>
      <w:rFonts w:ascii="Franklin Gothic Book" w:eastAsia="MS Mincho" w:hAnsi="Franklin Gothic Book"/>
      <w:color w:val="626464"/>
      <w:sz w:val="18"/>
      <w:szCs w:val="24"/>
      <w:lang w:val="en-GB"/>
    </w:rPr>
  </w:style>
  <w:style w:type="character" w:customStyle="1" w:styleId="TMLBodyCopyChar">
    <w:name w:val="TML Body Copy Char"/>
    <w:link w:val="TMLBodyCopy"/>
    <w:rsid w:val="004C53D1"/>
    <w:rPr>
      <w:rFonts w:ascii="Franklin Gothic Book" w:eastAsia="MS Mincho" w:hAnsi="Franklin Gothic Book"/>
      <w:color w:val="626464"/>
      <w:sz w:val="18"/>
      <w:szCs w:val="24"/>
      <w:lang w:val="en-GB" w:eastAsia="en-US"/>
    </w:rPr>
  </w:style>
  <w:style w:type="table" w:styleId="LightList-Accent6">
    <w:name w:val="Light List Accent 6"/>
    <w:basedOn w:val="TableNormal"/>
    <w:uiPriority w:val="61"/>
    <w:rsid w:val="004C53D1"/>
    <w:rPr>
      <w:rFonts w:ascii="Franklin Gothic Book" w:eastAsia="MS Mincho" w:hAnsi="Franklin Gothic Book"/>
    </w:rPr>
    <w:tblPr>
      <w:tblStyleRowBandSize w:val="1"/>
      <w:tblStyleColBandSize w:val="1"/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paragraph" w:customStyle="1" w:styleId="FO1Legal">
    <w:name w:val="FO_1 (Legal)"/>
    <w:basedOn w:val="Normal"/>
    <w:rsid w:val="008D02DB"/>
    <w:pPr>
      <w:spacing w:after="240" w:line="264" w:lineRule="auto"/>
      <w:ind w:left="720"/>
    </w:pPr>
    <w:rPr>
      <w:rFonts w:cs="Arial"/>
      <w:sz w:val="21"/>
      <w:lang w:eastAsia="en-AU"/>
    </w:rPr>
  </w:style>
  <w:style w:type="paragraph" w:styleId="ListParagraph">
    <w:name w:val="List Paragraph"/>
    <w:basedOn w:val="Normal"/>
    <w:uiPriority w:val="34"/>
    <w:qFormat/>
    <w:rsid w:val="001E0D9E"/>
    <w:pPr>
      <w:spacing w:line="240" w:lineRule="auto"/>
      <w:ind w:left="720"/>
      <w:contextualSpacing/>
    </w:pPr>
    <w:rPr>
      <w:color w:val="000000"/>
    </w:rPr>
  </w:style>
  <w:style w:type="character" w:styleId="UnresolvedMention">
    <w:name w:val="Unresolved Mention"/>
    <w:basedOn w:val="DefaultParagraphFont"/>
    <w:rsid w:val="00566FC2"/>
    <w:rPr>
      <w:color w:val="605E5C"/>
      <w:shd w:val="clear" w:color="auto" w:fill="E1DFDD"/>
    </w:rPr>
  </w:style>
  <w:style w:type="paragraph" w:styleId="TOCHeading">
    <w:name w:val="TOC Heading"/>
    <w:basedOn w:val="Heading1"/>
    <w:next w:val="Normal"/>
    <w:uiPriority w:val="39"/>
    <w:unhideWhenUsed/>
    <w:qFormat/>
    <w:rsid w:val="00431720"/>
    <w:pPr>
      <w:keepLines/>
      <w:pBdr>
        <w:top w:val="none" w:sz="0" w:space="0" w:color="auto"/>
      </w:pBdr>
      <w:spacing w:before="240" w:after="0" w:line="259" w:lineRule="auto"/>
      <w:outlineLvl w:val="9"/>
    </w:pPr>
    <w:rPr>
      <w:rFonts w:asciiTheme="majorHAnsi" w:eastAsiaTheme="majorEastAsia" w:hAnsiTheme="majorHAnsi" w:cstheme="majorBidi"/>
      <w:b w:val="0"/>
      <w:color w:val="365F91" w:themeColor="accent1" w:themeShade="BF"/>
      <w:kern w:val="0"/>
      <w:sz w:val="32"/>
      <w:szCs w:val="32"/>
      <w:lang w:val="en-US"/>
    </w:rPr>
  </w:style>
  <w:style w:type="paragraph" w:customStyle="1" w:styleId="fo1legal0">
    <w:name w:val="fo1legal"/>
    <w:basedOn w:val="Normal"/>
    <w:rsid w:val="008C6CDF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paragraph" w:customStyle="1" w:styleId="fo1legal00">
    <w:name w:val="fo1legal0"/>
    <w:basedOn w:val="Normal"/>
    <w:rsid w:val="00313CC5"/>
    <w:pPr>
      <w:spacing w:before="100" w:beforeAutospacing="1" w:after="100" w:afterAutospacing="1" w:line="240" w:lineRule="auto"/>
    </w:pPr>
    <w:rPr>
      <w:rFonts w:ascii="Times New Roman" w:hAnsi="Times New Roman"/>
      <w:sz w:val="24"/>
      <w:szCs w:val="24"/>
      <w:lang w:val="en-IN" w:eastAsia="en-IN"/>
    </w:rPr>
  </w:style>
  <w:style w:type="character" w:customStyle="1" w:styleId="BodyTextChar">
    <w:name w:val="Body Text Char"/>
    <w:basedOn w:val="DefaultParagraphFont"/>
    <w:link w:val="BodyText"/>
    <w:rsid w:val="00FE3DEA"/>
    <w:rPr>
      <w:rFonts w:ascii="Arial" w:hAnsi="Arial"/>
      <w:lang w:eastAsia="en-US"/>
    </w:rPr>
  </w:style>
  <w:style w:type="paragraph" w:styleId="Revision">
    <w:name w:val="Revision"/>
    <w:hidden/>
    <w:uiPriority w:val="99"/>
    <w:semiHidden/>
    <w:rsid w:val="00790FB2"/>
    <w:rPr>
      <w:rFonts w:ascii="Arial" w:hAnsi="Arial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9939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27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744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24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9841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80609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025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4696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951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3665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08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5673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096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3392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88675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3481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3135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5103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655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7526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8689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051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602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815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23046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81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67198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1428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346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0939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3744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8694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3380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710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007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001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84783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930966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421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8820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2.png"/><Relationship Id="rId18" Type="http://schemas.openxmlformats.org/officeDocument/2006/relationships/image" Target="media/image7.png"/><Relationship Id="rId26" Type="http://schemas.openxmlformats.org/officeDocument/2006/relationships/image" Target="media/image15.png"/><Relationship Id="rId39" Type="http://schemas.openxmlformats.org/officeDocument/2006/relationships/image" Target="media/image28.png"/><Relationship Id="rId21" Type="http://schemas.openxmlformats.org/officeDocument/2006/relationships/image" Target="media/image10.png"/><Relationship Id="rId34" Type="http://schemas.openxmlformats.org/officeDocument/2006/relationships/image" Target="media/image23.png"/><Relationship Id="rId42" Type="http://schemas.openxmlformats.org/officeDocument/2006/relationships/image" Target="media/image31.png"/><Relationship Id="rId47" Type="http://schemas.openxmlformats.org/officeDocument/2006/relationships/image" Target="media/image36.png"/><Relationship Id="rId50" Type="http://schemas.openxmlformats.org/officeDocument/2006/relationships/image" Target="media/image39.png"/><Relationship Id="rId55" Type="http://schemas.openxmlformats.org/officeDocument/2006/relationships/theme" Target="theme/theme1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6" Type="http://schemas.openxmlformats.org/officeDocument/2006/relationships/image" Target="media/image5.png"/><Relationship Id="rId29" Type="http://schemas.openxmlformats.org/officeDocument/2006/relationships/image" Target="media/image18.png"/><Relationship Id="rId11" Type="http://schemas.openxmlformats.org/officeDocument/2006/relationships/footer" Target="footer1.xml"/><Relationship Id="rId24" Type="http://schemas.openxmlformats.org/officeDocument/2006/relationships/image" Target="media/image13.png"/><Relationship Id="rId32" Type="http://schemas.openxmlformats.org/officeDocument/2006/relationships/image" Target="media/image21.png"/><Relationship Id="rId37" Type="http://schemas.openxmlformats.org/officeDocument/2006/relationships/image" Target="media/image26.png"/><Relationship Id="rId40" Type="http://schemas.openxmlformats.org/officeDocument/2006/relationships/image" Target="media/image29.png"/><Relationship Id="rId45" Type="http://schemas.openxmlformats.org/officeDocument/2006/relationships/image" Target="media/image34.png"/><Relationship Id="rId53" Type="http://schemas.openxmlformats.org/officeDocument/2006/relationships/footer" Target="footer2.xml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19" Type="http://schemas.openxmlformats.org/officeDocument/2006/relationships/image" Target="media/image8.png"/><Relationship Id="rId31" Type="http://schemas.openxmlformats.org/officeDocument/2006/relationships/image" Target="media/image20.png"/><Relationship Id="rId44" Type="http://schemas.openxmlformats.org/officeDocument/2006/relationships/image" Target="media/image33.png"/><Relationship Id="rId52" Type="http://schemas.openxmlformats.org/officeDocument/2006/relationships/image" Target="media/image41.png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image" Target="media/image3.png"/><Relationship Id="rId22" Type="http://schemas.openxmlformats.org/officeDocument/2006/relationships/image" Target="media/image11.png"/><Relationship Id="rId27" Type="http://schemas.openxmlformats.org/officeDocument/2006/relationships/image" Target="media/image16.png"/><Relationship Id="rId30" Type="http://schemas.openxmlformats.org/officeDocument/2006/relationships/image" Target="media/image19.png"/><Relationship Id="rId35" Type="http://schemas.openxmlformats.org/officeDocument/2006/relationships/image" Target="media/image24.png"/><Relationship Id="rId43" Type="http://schemas.openxmlformats.org/officeDocument/2006/relationships/image" Target="media/image32.png"/><Relationship Id="rId48" Type="http://schemas.openxmlformats.org/officeDocument/2006/relationships/image" Target="media/image37.png"/><Relationship Id="rId8" Type="http://schemas.openxmlformats.org/officeDocument/2006/relationships/webSettings" Target="webSettings.xml"/><Relationship Id="rId51" Type="http://schemas.openxmlformats.org/officeDocument/2006/relationships/image" Target="media/image40.png"/><Relationship Id="rId3" Type="http://schemas.openxmlformats.org/officeDocument/2006/relationships/customXml" Target="../customXml/item3.xml"/><Relationship Id="rId12" Type="http://schemas.openxmlformats.org/officeDocument/2006/relationships/header" Target="header1.xml"/><Relationship Id="rId17" Type="http://schemas.openxmlformats.org/officeDocument/2006/relationships/image" Target="media/image6.png"/><Relationship Id="rId25" Type="http://schemas.openxmlformats.org/officeDocument/2006/relationships/image" Target="media/image14.png"/><Relationship Id="rId33" Type="http://schemas.openxmlformats.org/officeDocument/2006/relationships/image" Target="media/image22.png"/><Relationship Id="rId38" Type="http://schemas.openxmlformats.org/officeDocument/2006/relationships/image" Target="media/image27.png"/><Relationship Id="rId46" Type="http://schemas.openxmlformats.org/officeDocument/2006/relationships/image" Target="media/image35.png"/><Relationship Id="rId20" Type="http://schemas.openxmlformats.org/officeDocument/2006/relationships/image" Target="media/image9.png"/><Relationship Id="rId41" Type="http://schemas.openxmlformats.org/officeDocument/2006/relationships/image" Target="media/image30.png"/><Relationship Id="rId54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5" Type="http://schemas.openxmlformats.org/officeDocument/2006/relationships/image" Target="media/image4.png"/><Relationship Id="rId23" Type="http://schemas.openxmlformats.org/officeDocument/2006/relationships/image" Target="media/image12.png"/><Relationship Id="rId28" Type="http://schemas.openxmlformats.org/officeDocument/2006/relationships/image" Target="media/image17.png"/><Relationship Id="rId36" Type="http://schemas.openxmlformats.org/officeDocument/2006/relationships/image" Target="media/image25.png"/><Relationship Id="rId49" Type="http://schemas.openxmlformats.org/officeDocument/2006/relationships/image" Target="media/image38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Program%20Files\Microsoft%20Office\root\Templates\DEED.dot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5E74530C07D704483E73C22CC9E4707" ma:contentTypeVersion="12" ma:contentTypeDescription="Create a new document." ma:contentTypeScope="" ma:versionID="2f6e9700138e5a0a652fe99357194f43">
  <xsd:schema xmlns:xsd="http://www.w3.org/2001/XMLSchema" xmlns:xs="http://www.w3.org/2001/XMLSchema" xmlns:p="http://schemas.microsoft.com/office/2006/metadata/properties" xmlns:ns3="32d1860e-4358-495a-9ff0-87de016417aa" xmlns:ns4="8fd369ba-8229-426b-8681-20aa19f96f3d" targetNamespace="http://schemas.microsoft.com/office/2006/metadata/properties" ma:root="true" ma:fieldsID="4fe4e4e2091a9598d9efb77488dc6b95" ns3:_="" ns4:_="">
    <xsd:import namespace="32d1860e-4358-495a-9ff0-87de016417aa"/>
    <xsd:import namespace="8fd369ba-8229-426b-8681-20aa19f96f3d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AutoKeyPoints" minOccurs="0"/>
                <xsd:element ref="ns3:MediaServiceKeyPoints" minOccurs="0"/>
                <xsd:element ref="ns4:SharedWithUsers" minOccurs="0"/>
                <xsd:element ref="ns4:SharedWithDetails" minOccurs="0"/>
                <xsd:element ref="ns4:SharingHintHash" minOccurs="0"/>
                <xsd:element ref="ns3:MediaServiceDateTaken" minOccurs="0"/>
                <xsd:element ref="ns3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2d1860e-4358-495a-9ff0-87de016417aa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GenerationTime" ma:index="11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2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3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4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8" nillable="true" ma:displayName="MediaServiceDateTaken" ma:hidden="true" ma:internalName="MediaServiceDateTaken" ma:readOnly="true">
      <xsd:simpleType>
        <xsd:restriction base="dms:Text"/>
      </xsd:simple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fd369ba-8229-426b-8681-20aa19f96f3d" elementFormDefault="qualified">
    <xsd:import namespace="http://schemas.microsoft.com/office/2006/documentManagement/types"/>
    <xsd:import namespace="http://schemas.microsoft.com/office/infopath/2007/PartnerControls"/>
    <xsd:element name="SharedWithUsers" ma:index="15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6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7" nillable="true" ma:displayName="Sharing Hint Hash" ma:hidden="true" ma:internalName="SharingHintHash" ma:readOnly="true">
      <xsd:simpleType>
        <xsd:restriction base="dms:Text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F2284AC-6C65-42B9-8A75-9AEEBDEE805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FF8F1B75-2CA0-4742-BE95-7A414886BC7C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14FEBD73-53F5-45BC-97B9-C8B9272FF925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32d1860e-4358-495a-9ff0-87de016417aa"/>
    <ds:schemaRef ds:uri="8fd369ba-8229-426b-8681-20aa19f96f3d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4.xml><?xml version="1.0" encoding="utf-8"?>
<ds:datastoreItem xmlns:ds="http://schemas.openxmlformats.org/officeDocument/2006/customXml" ds:itemID="{023F267A-41A9-467F-83DB-B5FFB31028E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DEED</Template>
  <TotalTime>829</TotalTime>
  <Pages>18</Pages>
  <Words>1047</Words>
  <Characters>5620</Characters>
  <Application>Microsoft Office Word</Application>
  <DocSecurity>0</DocSecurity>
  <Lines>239</Lines>
  <Paragraphs>108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Bhatia</dc:creator>
  <cp:keywords/>
  <cp:lastModifiedBy>Priya Bhatia</cp:lastModifiedBy>
  <cp:revision>358</cp:revision>
  <dcterms:created xsi:type="dcterms:W3CDTF">2023-07-18T11:29:00Z</dcterms:created>
  <dcterms:modified xsi:type="dcterms:W3CDTF">2026-01-15T18:13:00Z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0x010100C5E74530C07D704483E73C22CC9E4707</vt:lpwstr>
  </property>
  <property fmtid="{D5CDD505-2E9C-101B-9397-08002B2CF9AE}" pid="3" name="ndDocumentId">
    <vt:lpwstr>3470-4059-0877</vt:lpwstr>
  </property>
  <property fmtid="{D5CDD505-2E9C-101B-9397-08002B2CF9AE}" pid="4" name="ndClassificationName">
    <vt:lpwstr>Internal</vt:lpwstr>
  </property>
  <property fmtid="{D5CDD505-2E9C-101B-9397-08002B2CF9AE}" pid="5" name="ndClassificationLevel">
    <vt:lpwstr>CabinetDefault</vt:lpwstr>
  </property>
  <property fmtid="{D5CDD505-2E9C-101B-9397-08002B2CF9AE}" pid="6" name="ndClassificationId">
    <vt:lpwstr>1e0904ab-36ba-4ca4-aa48-91f45f9ace0a</vt:lpwstr>
  </property>
</Properties>
</file>